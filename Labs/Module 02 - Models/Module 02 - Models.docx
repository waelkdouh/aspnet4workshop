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041A1" w14:textId="346DF744" w:rsidR="00E336CC" w:rsidRPr="00C12267" w:rsidRDefault="00AC0595" w:rsidP="00205928">
      <w:pPr>
        <w:pStyle w:val="Title"/>
        <w:ind w:right="-360"/>
        <w:rPr>
          <w:rFonts w:cs="Calibri"/>
          <w:color w:val="4F81BD"/>
          <w:szCs w:val="60"/>
        </w:rPr>
      </w:pPr>
      <w:r w:rsidRPr="00AC0595">
        <w:rPr>
          <w:rFonts w:cs="Calibri"/>
          <w:color w:val="4F81BD"/>
          <w:szCs w:val="60"/>
          <w:lang w:val="en-IN"/>
        </w:rPr>
        <w:t xml:space="preserve">.NET Framework: </w:t>
      </w:r>
      <w:r w:rsidR="0091613B">
        <w:rPr>
          <w:rFonts w:cs="Calibri"/>
          <w:color w:val="4F81BD"/>
          <w:szCs w:val="60"/>
          <w:lang w:val="en-IN"/>
        </w:rPr>
        <w:t>Developing Modern Web Apps with ASP.NET MVC</w:t>
      </w:r>
      <w:r w:rsidR="004C092E">
        <w:rPr>
          <w:rFonts w:cs="Calibri"/>
          <w:color w:val="4F81BD"/>
          <w:szCs w:val="60"/>
          <w:lang w:val="en-IN"/>
        </w:rPr>
        <w:t xml:space="preserve"> </w:t>
      </w:r>
      <w:r w:rsidR="00BF7016">
        <w:rPr>
          <w:rFonts w:cs="Calibri"/>
          <w:color w:val="4F81BD"/>
          <w:szCs w:val="60"/>
          <w:lang w:val="en-IN"/>
        </w:rPr>
        <w:t xml:space="preserve">– </w:t>
      </w:r>
      <w:r w:rsidR="004C092E">
        <w:rPr>
          <w:rFonts w:cs="Calibri"/>
          <w:color w:val="4F81BD"/>
          <w:szCs w:val="60"/>
          <w:lang w:val="en-IN"/>
        </w:rPr>
        <w:t>Workshop</w:t>
      </w:r>
      <w:r w:rsidR="004C092E" w:rsidRPr="004C092E">
        <w:rPr>
          <w:rFonts w:cs="Calibri"/>
          <w:i/>
          <w:color w:val="4F81BD"/>
          <w:szCs w:val="60"/>
          <w:lang w:val="en-IN"/>
        </w:rPr>
        <w:t>PLUS</w:t>
      </w:r>
      <w:r w:rsidR="00BF7016">
        <w:rPr>
          <w:rFonts w:cs="Calibri"/>
          <w:i/>
          <w:color w:val="4F81BD"/>
          <w:szCs w:val="60"/>
          <w:lang w:val="en-IN"/>
        </w:rPr>
        <w:t xml:space="preserve"> </w:t>
      </w:r>
    </w:p>
    <w:p w14:paraId="0B1282BA" w14:textId="77777777" w:rsidR="00E14531" w:rsidRDefault="00E336CC" w:rsidP="00963BD3">
      <w:pPr>
        <w:pStyle w:val="DocumentTitle"/>
      </w:pPr>
      <w:r w:rsidRPr="00C12267">
        <w:t xml:space="preserve">Module </w:t>
      </w:r>
      <w:r w:rsidR="00AC0595">
        <w:t>02</w:t>
      </w:r>
      <w:r w:rsidRPr="00C12267">
        <w:t xml:space="preserve">: </w:t>
      </w:r>
      <w:r w:rsidR="00AC0595">
        <w:t>Models</w:t>
      </w:r>
      <w:r w:rsidR="003E1460">
        <w:t xml:space="preserve"> </w:t>
      </w:r>
    </w:p>
    <w:p w14:paraId="602DC6C0" w14:textId="77777777" w:rsidR="00E336CC" w:rsidRPr="00963BD3" w:rsidRDefault="00E336CC" w:rsidP="00963BD3">
      <w:pPr>
        <w:pStyle w:val="DocumentTitleSecond"/>
      </w:pPr>
      <w:r w:rsidRPr="00963BD3">
        <w:t>Student Lab Manual</w:t>
      </w:r>
      <w:r w:rsidR="003E1460" w:rsidRPr="00963BD3">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293304DE" w:rsidR="00DB0BD2" w:rsidRPr="00DB0BD2" w:rsidRDefault="00F50C5E" w:rsidP="00F42F8E">
      <w:pPr>
        <w:jc w:val="right"/>
      </w:pPr>
      <w:r>
        <w:t>Version 1.0</w:t>
      </w:r>
    </w:p>
    <w:p w14:paraId="00EC224F" w14:textId="77777777" w:rsidR="00173DFC" w:rsidRDefault="00173DFC" w:rsidP="00963BD3">
      <w:pPr>
        <w:pStyle w:val="BookVersion"/>
        <w:jc w:val="left"/>
        <w:rPr>
          <w:b/>
          <w:bCs/>
        </w:rPr>
      </w:pPr>
    </w:p>
    <w:p w14:paraId="6D7A7E6D" w14:textId="77777777" w:rsidR="00173DFC" w:rsidRDefault="00173DFC" w:rsidP="00963BD3">
      <w:pPr>
        <w:pStyle w:val="BookVersion"/>
        <w:jc w:val="left"/>
        <w:rPr>
          <w:b/>
          <w:bCs/>
        </w:rPr>
      </w:pPr>
    </w:p>
    <w:p w14:paraId="0412370E" w14:textId="77777777" w:rsidR="00173DFC" w:rsidRDefault="00173DFC" w:rsidP="00963BD3">
      <w:pPr>
        <w:pStyle w:val="BookVersion"/>
        <w:jc w:val="left"/>
        <w:rPr>
          <w:b/>
          <w:bCs/>
        </w:rPr>
        <w:sectPr w:rsidR="00173DFC"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32736573" w14:textId="7119CCE3" w:rsidR="00963BD3" w:rsidRPr="00460CB5" w:rsidRDefault="00963BD3" w:rsidP="00963BD3">
      <w:pPr>
        <w:pStyle w:val="BookVersion"/>
        <w:jc w:val="left"/>
        <w:rPr>
          <w:b/>
          <w:bCs/>
        </w:rPr>
      </w:pPr>
      <w:r w:rsidRPr="00460CB5">
        <w:rPr>
          <w:b/>
          <w:bCs/>
        </w:rPr>
        <w:lastRenderedPageBreak/>
        <w:t>Conditions and Terms of Use</w:t>
      </w:r>
    </w:p>
    <w:p w14:paraId="1007AC2C" w14:textId="77777777"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1164BABA" w14:textId="77777777" w:rsidR="00963BD3" w:rsidRPr="004E4091" w:rsidRDefault="00963BD3" w:rsidP="00963BD3">
      <w:pPr>
        <w:pStyle w:val="Legalese"/>
        <w:rPr>
          <w:sz w:val="18"/>
          <w:szCs w:val="18"/>
        </w:rPr>
      </w:pPr>
    </w:p>
    <w:p w14:paraId="605C2186" w14:textId="77777777" w:rsidR="00963BD3" w:rsidRPr="004E4091" w:rsidRDefault="00963BD3" w:rsidP="00963BD3">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97EF51C" w14:textId="77777777" w:rsidR="00963BD3" w:rsidRPr="004E4091" w:rsidRDefault="00963BD3" w:rsidP="00963BD3">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68E0E70" w14:textId="77777777" w:rsidR="00963BD3" w:rsidRPr="004E4091" w:rsidRDefault="00963BD3" w:rsidP="00963BD3">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2CC9B4E" w14:textId="77777777" w:rsidR="00963BD3" w:rsidRPr="004E4091" w:rsidRDefault="00963BD3" w:rsidP="00963BD3">
      <w:pPr>
        <w:pStyle w:val="Copyright"/>
        <w:rPr>
          <w:sz w:val="18"/>
          <w:szCs w:val="24"/>
        </w:rPr>
      </w:pPr>
    </w:p>
    <w:p w14:paraId="74953AD7" w14:textId="2E945FB5" w:rsidR="00E93278" w:rsidRPr="00963BD3" w:rsidRDefault="00963BD3" w:rsidP="00963BD3">
      <w:pPr>
        <w:pStyle w:val="Copyright"/>
        <w:rPr>
          <w:sz w:val="18"/>
          <w:szCs w:val="24"/>
        </w:rPr>
      </w:pPr>
      <w:r w:rsidRPr="004E4091">
        <w:rPr>
          <w:sz w:val="18"/>
          <w:szCs w:val="24"/>
        </w:rPr>
        <w:t xml:space="preserve">© </w:t>
      </w:r>
      <w:r w:rsidR="001A5229">
        <w:rPr>
          <w:sz w:val="18"/>
          <w:szCs w:val="24"/>
        </w:rPr>
        <w:t>2017</w:t>
      </w:r>
      <w:r w:rsidRPr="004E4091">
        <w:rPr>
          <w:sz w:val="18"/>
          <w:szCs w:val="24"/>
        </w:rPr>
        <w:t xml:space="preserve"> Microsoft Corporation.  All rights reserved.</w:t>
      </w:r>
    </w:p>
    <w:p w14:paraId="1BFF322F" w14:textId="6B168EAA" w:rsidR="00E93278" w:rsidRDefault="00E93278">
      <w:pPr>
        <w:spacing w:after="0" w:line="240" w:lineRule="auto"/>
        <w:ind w:left="0"/>
        <w:rPr>
          <w:rFonts w:ascii="Arial" w:hAnsi="Arial"/>
          <w:sz w:val="16"/>
          <w:szCs w:val="16"/>
        </w:rPr>
      </w:pPr>
    </w:p>
    <w:p w14:paraId="0E28E52A" w14:textId="77777777" w:rsidR="00173DFC" w:rsidRDefault="00173DFC">
      <w:pPr>
        <w:spacing w:after="0" w:line="240" w:lineRule="auto"/>
        <w:ind w:left="0"/>
        <w:rPr>
          <w:rFonts w:ascii="Arial" w:hAnsi="Arial"/>
          <w:sz w:val="16"/>
          <w:szCs w:val="16"/>
        </w:rPr>
        <w:sectPr w:rsidR="00173DFC" w:rsidSect="00173DFC">
          <w:footerReference w:type="first" r:id="rId18"/>
          <w:pgSz w:w="12240" w:h="15840" w:code="1"/>
          <w:pgMar w:top="1440" w:right="1800" w:bottom="1440" w:left="1440" w:header="720" w:footer="432" w:gutter="0"/>
          <w:cols w:space="720"/>
          <w:titlePg/>
          <w:docGrid w:linePitch="360"/>
        </w:sectPr>
      </w:pPr>
    </w:p>
    <w:p w14:paraId="600DA12E" w14:textId="77777777" w:rsidR="00963BD3" w:rsidRPr="00460CB5" w:rsidRDefault="00963BD3" w:rsidP="00963BD3">
      <w:pPr>
        <w:pStyle w:val="BookVersion"/>
        <w:jc w:val="left"/>
        <w:rPr>
          <w:b/>
          <w:bCs/>
        </w:rPr>
      </w:pPr>
      <w:r w:rsidRPr="00460CB5">
        <w:rPr>
          <w:b/>
          <w:bCs/>
        </w:rPr>
        <w:lastRenderedPageBreak/>
        <w:t>Copyright and Trademarks</w:t>
      </w:r>
    </w:p>
    <w:p w14:paraId="05ED3C14" w14:textId="6249C708"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 xml:space="preserve">© </w:t>
      </w:r>
      <w:r w:rsidR="001A5229">
        <w:rPr>
          <w:rFonts w:ascii="Segoe UI" w:hAnsi="Segoe UI" w:cs="Segoe UI"/>
          <w:sz w:val="18"/>
          <w:szCs w:val="18"/>
        </w:rPr>
        <w:t>2017</w:t>
      </w:r>
      <w:r w:rsidRPr="004E4091">
        <w:rPr>
          <w:rFonts w:ascii="Segoe UI" w:hAnsi="Segoe UI" w:cs="Segoe UI"/>
          <w:sz w:val="18"/>
          <w:szCs w:val="18"/>
        </w:rPr>
        <w:t xml:space="preserve"> Microsoft Corporation. All rights reserved.</w:t>
      </w:r>
    </w:p>
    <w:p w14:paraId="792680FC" w14:textId="77777777" w:rsidR="00963BD3" w:rsidRPr="004E4091" w:rsidRDefault="00963BD3" w:rsidP="00963BD3">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552F4CD1" w14:textId="77777777" w:rsidR="00963BD3" w:rsidRPr="004E4091" w:rsidRDefault="00963BD3" w:rsidP="00963BD3">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2A2BEC7" w14:textId="77777777" w:rsidR="00963BD3" w:rsidRPr="004E4091" w:rsidRDefault="00963BD3" w:rsidP="00963BD3">
      <w:pPr>
        <w:pStyle w:val="Copyright"/>
        <w:rPr>
          <w:sz w:val="18"/>
          <w:szCs w:val="24"/>
        </w:rPr>
      </w:pPr>
    </w:p>
    <w:p w14:paraId="087D8B66" w14:textId="77777777" w:rsidR="00963BD3" w:rsidRPr="004E4091" w:rsidRDefault="00963BD3" w:rsidP="00963BD3">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535976E2" w14:textId="77777777" w:rsidR="00963BD3" w:rsidRPr="004E4091" w:rsidRDefault="00963BD3" w:rsidP="00963BD3">
      <w:pPr>
        <w:pStyle w:val="Copyright"/>
        <w:rPr>
          <w:sz w:val="18"/>
          <w:szCs w:val="24"/>
        </w:rPr>
      </w:pPr>
    </w:p>
    <w:p w14:paraId="7CF8CA20" w14:textId="01E1128C" w:rsidR="00E93278" w:rsidRPr="00963BD3" w:rsidRDefault="001A0D46" w:rsidP="00963BD3">
      <w:pPr>
        <w:pStyle w:val="Copyright"/>
        <w:rPr>
          <w:sz w:val="18"/>
          <w:szCs w:val="24"/>
        </w:rPr>
      </w:pPr>
      <w:r>
        <w:rPr>
          <w:sz w:val="18"/>
          <w:szCs w:val="24"/>
        </w:rPr>
        <w:t xml:space="preserve">Azure, </w:t>
      </w:r>
      <w:r w:rsidR="00963BD3" w:rsidRPr="004E4091">
        <w:rPr>
          <w:sz w:val="18"/>
          <w:szCs w:val="24"/>
        </w:rPr>
        <w:t xml:space="preserve">Microsoft, </w:t>
      </w:r>
      <w:r>
        <w:rPr>
          <w:sz w:val="18"/>
          <w:szCs w:val="24"/>
        </w:rPr>
        <w:t>SQL Server, and Visual Studio</w:t>
      </w:r>
      <w:r w:rsidR="00963BD3"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173DFC">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1954362F" w14:textId="681C3401" w:rsidR="00E229F9"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78756016" w:history="1">
            <w:r w:rsidR="00E229F9" w:rsidRPr="009B7F3F">
              <w:rPr>
                <w:rStyle w:val="Hyperlink"/>
              </w:rPr>
              <w:t>Lab 2: Creating Model</w:t>
            </w:r>
            <w:r w:rsidR="00E229F9">
              <w:rPr>
                <w:webHidden/>
              </w:rPr>
              <w:tab/>
            </w:r>
            <w:r w:rsidR="00E229F9">
              <w:rPr>
                <w:webHidden/>
              </w:rPr>
              <w:fldChar w:fldCharType="begin"/>
            </w:r>
            <w:r w:rsidR="00E229F9">
              <w:rPr>
                <w:webHidden/>
              </w:rPr>
              <w:instrText xml:space="preserve"> PAGEREF _Toc478756016 \h </w:instrText>
            </w:r>
            <w:r w:rsidR="00E229F9">
              <w:rPr>
                <w:webHidden/>
              </w:rPr>
            </w:r>
            <w:r w:rsidR="00E229F9">
              <w:rPr>
                <w:webHidden/>
              </w:rPr>
              <w:fldChar w:fldCharType="separate"/>
            </w:r>
            <w:r w:rsidR="00945E44">
              <w:rPr>
                <w:webHidden/>
              </w:rPr>
              <w:t>1</w:t>
            </w:r>
            <w:r w:rsidR="00E229F9">
              <w:rPr>
                <w:webHidden/>
              </w:rPr>
              <w:fldChar w:fldCharType="end"/>
            </w:r>
          </w:hyperlink>
        </w:p>
        <w:p w14:paraId="4EAF6B3C" w14:textId="652F0B56" w:rsidR="00E229F9" w:rsidRDefault="00612731">
          <w:pPr>
            <w:pStyle w:val="TOC3"/>
            <w:tabs>
              <w:tab w:val="right" w:leader="dot" w:pos="8630"/>
            </w:tabs>
            <w:rPr>
              <w:rFonts w:asciiTheme="minorHAnsi" w:eastAsiaTheme="minorEastAsia" w:hAnsiTheme="minorHAnsi" w:cstheme="minorBidi"/>
              <w:i w:val="0"/>
              <w:iCs w:val="0"/>
              <w:noProof/>
              <w:sz w:val="22"/>
              <w:szCs w:val="22"/>
              <w:lang w:eastAsia="en-US"/>
            </w:rPr>
          </w:pPr>
          <w:hyperlink w:anchor="_Toc478756017" w:history="1">
            <w:r w:rsidR="00E229F9" w:rsidRPr="009B7F3F">
              <w:rPr>
                <w:rStyle w:val="Hyperlink"/>
                <w:noProof/>
              </w:rPr>
              <w:t>Introduction</w:t>
            </w:r>
            <w:r w:rsidR="00E229F9">
              <w:rPr>
                <w:noProof/>
                <w:webHidden/>
              </w:rPr>
              <w:tab/>
            </w:r>
            <w:r w:rsidR="00E229F9">
              <w:rPr>
                <w:noProof/>
                <w:webHidden/>
              </w:rPr>
              <w:fldChar w:fldCharType="begin"/>
            </w:r>
            <w:r w:rsidR="00E229F9">
              <w:rPr>
                <w:noProof/>
                <w:webHidden/>
              </w:rPr>
              <w:instrText xml:space="preserve"> PAGEREF _Toc478756017 \h </w:instrText>
            </w:r>
            <w:r w:rsidR="00E229F9">
              <w:rPr>
                <w:noProof/>
                <w:webHidden/>
              </w:rPr>
            </w:r>
            <w:r w:rsidR="00E229F9">
              <w:rPr>
                <w:noProof/>
                <w:webHidden/>
              </w:rPr>
              <w:fldChar w:fldCharType="separate"/>
            </w:r>
            <w:r w:rsidR="00945E44">
              <w:rPr>
                <w:noProof/>
                <w:webHidden/>
              </w:rPr>
              <w:t>1</w:t>
            </w:r>
            <w:r w:rsidR="00E229F9">
              <w:rPr>
                <w:noProof/>
                <w:webHidden/>
              </w:rPr>
              <w:fldChar w:fldCharType="end"/>
            </w:r>
          </w:hyperlink>
        </w:p>
        <w:p w14:paraId="3AB1C58C" w14:textId="2C8289E2" w:rsidR="00E229F9" w:rsidRDefault="00612731">
          <w:pPr>
            <w:pStyle w:val="TOC2"/>
            <w:tabs>
              <w:tab w:val="right" w:leader="dot" w:pos="8630"/>
            </w:tabs>
            <w:rPr>
              <w:rFonts w:asciiTheme="minorHAnsi" w:eastAsiaTheme="minorEastAsia" w:hAnsiTheme="minorHAnsi" w:cstheme="minorBidi"/>
              <w:smallCaps w:val="0"/>
              <w:noProof/>
              <w:sz w:val="22"/>
              <w:szCs w:val="22"/>
              <w:lang w:eastAsia="en-US"/>
            </w:rPr>
          </w:pPr>
          <w:hyperlink w:anchor="_Toc478756018" w:history="1">
            <w:r w:rsidR="00E229F9" w:rsidRPr="009B7F3F">
              <w:rPr>
                <w:rStyle w:val="Hyperlink"/>
                <w:noProof/>
              </w:rPr>
              <w:t>Exercise 1: Create MyShuttle Model</w:t>
            </w:r>
            <w:r w:rsidR="00E229F9">
              <w:rPr>
                <w:noProof/>
                <w:webHidden/>
              </w:rPr>
              <w:tab/>
            </w:r>
            <w:r w:rsidR="00E229F9">
              <w:rPr>
                <w:noProof/>
                <w:webHidden/>
              </w:rPr>
              <w:fldChar w:fldCharType="begin"/>
            </w:r>
            <w:r w:rsidR="00E229F9">
              <w:rPr>
                <w:noProof/>
                <w:webHidden/>
              </w:rPr>
              <w:instrText xml:space="preserve"> PAGEREF _Toc478756018 \h </w:instrText>
            </w:r>
            <w:r w:rsidR="00E229F9">
              <w:rPr>
                <w:noProof/>
                <w:webHidden/>
              </w:rPr>
            </w:r>
            <w:r w:rsidR="00E229F9">
              <w:rPr>
                <w:noProof/>
                <w:webHidden/>
              </w:rPr>
              <w:fldChar w:fldCharType="separate"/>
            </w:r>
            <w:r w:rsidR="00945E44">
              <w:rPr>
                <w:noProof/>
                <w:webHidden/>
              </w:rPr>
              <w:t>5</w:t>
            </w:r>
            <w:r w:rsidR="00E229F9">
              <w:rPr>
                <w:noProof/>
                <w:webHidden/>
              </w:rPr>
              <w:fldChar w:fldCharType="end"/>
            </w:r>
          </w:hyperlink>
        </w:p>
        <w:p w14:paraId="50F46326" w14:textId="6EE56A09" w:rsidR="00E229F9" w:rsidRDefault="00612731">
          <w:pPr>
            <w:pStyle w:val="TOC2"/>
            <w:tabs>
              <w:tab w:val="right" w:leader="dot" w:pos="8630"/>
            </w:tabs>
            <w:rPr>
              <w:rFonts w:asciiTheme="minorHAnsi" w:eastAsiaTheme="minorEastAsia" w:hAnsiTheme="minorHAnsi" w:cstheme="minorBidi"/>
              <w:smallCaps w:val="0"/>
              <w:noProof/>
              <w:sz w:val="22"/>
              <w:szCs w:val="22"/>
              <w:lang w:eastAsia="en-US"/>
            </w:rPr>
          </w:pPr>
          <w:hyperlink w:anchor="_Toc478756019" w:history="1">
            <w:r w:rsidR="00E229F9" w:rsidRPr="009B7F3F">
              <w:rPr>
                <w:rStyle w:val="Hyperlink"/>
                <w:noProof/>
              </w:rPr>
              <w:t>Exercise 2: Implement MyShuttle Data CRUD Logic</w:t>
            </w:r>
            <w:r w:rsidR="00E229F9">
              <w:rPr>
                <w:noProof/>
                <w:webHidden/>
              </w:rPr>
              <w:tab/>
            </w:r>
            <w:r w:rsidR="00E229F9">
              <w:rPr>
                <w:noProof/>
                <w:webHidden/>
              </w:rPr>
              <w:fldChar w:fldCharType="begin"/>
            </w:r>
            <w:r w:rsidR="00E229F9">
              <w:rPr>
                <w:noProof/>
                <w:webHidden/>
              </w:rPr>
              <w:instrText xml:space="preserve"> PAGEREF _Toc478756019 \h </w:instrText>
            </w:r>
            <w:r w:rsidR="00E229F9">
              <w:rPr>
                <w:noProof/>
                <w:webHidden/>
              </w:rPr>
            </w:r>
            <w:r w:rsidR="00E229F9">
              <w:rPr>
                <w:noProof/>
                <w:webHidden/>
              </w:rPr>
              <w:fldChar w:fldCharType="separate"/>
            </w:r>
            <w:r w:rsidR="00945E44">
              <w:rPr>
                <w:noProof/>
                <w:webHidden/>
              </w:rPr>
              <w:t>10</w:t>
            </w:r>
            <w:r w:rsidR="00E229F9">
              <w:rPr>
                <w:noProof/>
                <w:webHidden/>
              </w:rPr>
              <w:fldChar w:fldCharType="end"/>
            </w:r>
          </w:hyperlink>
        </w:p>
        <w:p w14:paraId="4448A5A2" w14:textId="377186FC" w:rsidR="0084020F" w:rsidRDefault="0084020F">
          <w:r>
            <w:rPr>
              <w:b/>
              <w:bCs/>
              <w:noProof/>
            </w:rPr>
            <w:fldChar w:fldCharType="end"/>
          </w:r>
        </w:p>
      </w:sdtContent>
    </w:sdt>
    <w:p w14:paraId="6757E29B" w14:textId="77777777" w:rsidR="00173DFC" w:rsidRDefault="00173DFC" w:rsidP="0084020F">
      <w:pPr>
        <w:pStyle w:val="DocumentTitle"/>
        <w:rPr>
          <w:b/>
          <w:bCs w:val="0"/>
          <w:szCs w:val="32"/>
        </w:rPr>
        <w:sectPr w:rsidR="00173DFC" w:rsidSect="00F453F2">
          <w:headerReference w:type="even" r:id="rId20"/>
          <w:headerReference w:type="default" r:id="rId21"/>
          <w:headerReference w:type="first" r:id="rId22"/>
          <w:footerReference w:type="first" r:id="rId23"/>
          <w:type w:val="oddPage"/>
          <w:pgSz w:w="12240" w:h="15840" w:code="1"/>
          <w:pgMar w:top="1440" w:right="1800" w:bottom="1440" w:left="1800" w:header="720" w:footer="720" w:gutter="0"/>
          <w:cols w:space="720"/>
          <w:docGrid w:linePitch="360"/>
        </w:sectPr>
      </w:pPr>
    </w:p>
    <w:p w14:paraId="4CDC833C" w14:textId="77777777" w:rsidR="00E229F9" w:rsidRDefault="00400C8E" w:rsidP="00E229F9">
      <w:pPr>
        <w:pStyle w:val="Heading1"/>
      </w:pPr>
      <w:bookmarkStart w:id="3" w:name="_Toc478756016"/>
      <w:bookmarkEnd w:id="0"/>
      <w:r w:rsidRPr="00E229F9">
        <w:lastRenderedPageBreak/>
        <w:t xml:space="preserve">Lab </w:t>
      </w:r>
      <w:r w:rsidR="00D20281" w:rsidRPr="00E229F9">
        <w:t>2</w:t>
      </w:r>
      <w:r w:rsidRPr="00E229F9">
        <w:t xml:space="preserve">: </w:t>
      </w:r>
      <w:r w:rsidR="00C92A60" w:rsidRPr="00E229F9">
        <w:t>Creating Model</w:t>
      </w:r>
      <w:bookmarkEnd w:id="3"/>
    </w:p>
    <w:p w14:paraId="48B0B2D7" w14:textId="31EC2F3A" w:rsidR="00D41E87" w:rsidRPr="007A10A2" w:rsidRDefault="00D41E87" w:rsidP="00E229F9">
      <w:bookmarkStart w:id="4" w:name="_Toc478756017"/>
      <w:r w:rsidRPr="00E229F9">
        <w:rPr>
          <w:rStyle w:val="Heading3Char"/>
        </w:rPr>
        <w:t>Introduction</w:t>
      </w:r>
      <w:bookmarkEnd w:id="4"/>
      <w:r w:rsidR="003E1460" w:rsidRPr="007A10A2">
        <w:t xml:space="preserve"> </w:t>
      </w:r>
    </w:p>
    <w:p w14:paraId="22C70A21" w14:textId="41DC9620" w:rsidR="0075077C" w:rsidRDefault="002F7D98" w:rsidP="007A10A2">
      <w:r w:rsidRPr="002F7D98">
        <w:t>MyShuttle is a B2B highly scalable multi</w:t>
      </w:r>
      <w:r w:rsidR="00B17113">
        <w:t>-</w:t>
      </w:r>
      <w:r w:rsidRPr="002F7D98">
        <w:t xml:space="preserve">tenant </w:t>
      </w:r>
      <w:r w:rsidR="00B17113">
        <w:t>software as a service (</w:t>
      </w:r>
      <w:r w:rsidRPr="002F7D98">
        <w:t>SaaS</w:t>
      </w:r>
      <w:r w:rsidR="00B17113">
        <w:t>)</w:t>
      </w:r>
      <w:r w:rsidRPr="002F7D98">
        <w:t xml:space="preserve"> solution that targets corporate scenarios in which carrier companies offer transport services to enterprise customers.</w:t>
      </w:r>
    </w:p>
    <w:p w14:paraId="2636317E" w14:textId="683ABA0E" w:rsidR="007A10A2" w:rsidRDefault="007A10A2" w:rsidP="007A10A2">
      <w:pPr>
        <w:pStyle w:val="Art"/>
      </w:pPr>
      <w:r>
        <w:rPr>
          <w:noProof/>
          <w:lang w:eastAsia="en-US"/>
        </w:rPr>
        <w:drawing>
          <wp:inline distT="0" distB="0" distL="0" distR="0" wp14:anchorId="152CA5F6" wp14:editId="1B4A4BF3">
            <wp:extent cx="4859020" cy="1884045"/>
            <wp:effectExtent l="19050" t="19050" r="1778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a:ln>
                      <a:solidFill>
                        <a:schemeClr val="bg1">
                          <a:lumMod val="85000"/>
                        </a:schemeClr>
                      </a:solidFill>
                    </a:ln>
                  </pic:spPr>
                </pic:pic>
              </a:graphicData>
            </a:graphic>
          </wp:inline>
        </w:drawing>
      </w:r>
    </w:p>
    <w:p w14:paraId="73B50C5D" w14:textId="4913032A" w:rsidR="002F7D98" w:rsidRDefault="002F7D98" w:rsidP="007A10A2">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25B136DC" w14:textId="2F461222" w:rsidR="00314241" w:rsidRDefault="00314241" w:rsidP="007A10A2">
      <w:r w:rsidRPr="00314241">
        <w:t>The global scenario is described in the following image</w:t>
      </w:r>
      <w:r>
        <w:t>:</w:t>
      </w:r>
    </w:p>
    <w:p w14:paraId="2E326184" w14:textId="215B9F2E" w:rsidR="007A10A2" w:rsidRDefault="007A10A2" w:rsidP="007A10A2">
      <w:pPr>
        <w:pStyle w:val="Art"/>
      </w:pPr>
      <w:r>
        <w:rPr>
          <w:noProof/>
          <w:lang w:eastAsia="en-US"/>
        </w:rPr>
        <w:drawing>
          <wp:inline distT="0" distB="0" distL="0" distR="0" wp14:anchorId="136F7A13" wp14:editId="2A73B7A2">
            <wp:extent cx="4859020" cy="2719070"/>
            <wp:effectExtent l="19050" t="19050" r="1778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2719070"/>
                    </a:xfrm>
                    <a:prstGeom prst="rect">
                      <a:avLst/>
                    </a:prstGeom>
                    <a:noFill/>
                    <a:ln>
                      <a:solidFill>
                        <a:schemeClr val="bg1">
                          <a:lumMod val="85000"/>
                        </a:schemeClr>
                      </a:solidFill>
                    </a:ln>
                  </pic:spPr>
                </pic:pic>
              </a:graphicData>
            </a:graphic>
          </wp:inline>
        </w:drawing>
      </w:r>
    </w:p>
    <w:p w14:paraId="1C18388C" w14:textId="77777777" w:rsidR="00314241" w:rsidRDefault="00314241" w:rsidP="0075077C"/>
    <w:p w14:paraId="47344A66" w14:textId="0C45AFCE" w:rsidR="002F7D98" w:rsidRDefault="00314241" w:rsidP="007A10A2">
      <w:r>
        <w:lastRenderedPageBreak/>
        <w:t>There are two web applications in the above scenario:</w:t>
      </w:r>
    </w:p>
    <w:p w14:paraId="4FB391AB" w14:textId="524D4784" w:rsidR="00314241" w:rsidRPr="007A10A2" w:rsidRDefault="00314241" w:rsidP="007A10A2">
      <w:pPr>
        <w:rPr>
          <w:b/>
        </w:rPr>
      </w:pPr>
      <w:r w:rsidRPr="007A10A2">
        <w:rPr>
          <w:b/>
        </w:rPr>
        <w:t>Public Website:</w:t>
      </w:r>
      <w:r w:rsidR="001B26B9" w:rsidRPr="007A10A2">
        <w:rPr>
          <w:b/>
        </w:rPr>
        <w:t xml:space="preserve"> </w:t>
      </w:r>
    </w:p>
    <w:p w14:paraId="7306E8C1" w14:textId="7DFA5C9A" w:rsidR="00314241" w:rsidRDefault="00314241" w:rsidP="00314241">
      <w:r>
        <w:t xml:space="preserve">It is a typical public </w:t>
      </w:r>
      <w:r w:rsidR="00B17113">
        <w:t>web</w:t>
      </w:r>
      <w:r>
        <w:t>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rsidR="00B17113">
        <w:t>ile devices, like a smart</w:t>
      </w:r>
      <w:r>
        <w:t>phone.</w:t>
      </w:r>
    </w:p>
    <w:p w14:paraId="065EF9C8" w14:textId="7CE37E33" w:rsidR="007A10A2" w:rsidRDefault="007A10A2" w:rsidP="007A10A2">
      <w:pPr>
        <w:pStyle w:val="Art"/>
      </w:pPr>
      <w:r>
        <w:rPr>
          <w:noProof/>
          <w:lang w:eastAsia="en-US"/>
        </w:rPr>
        <w:drawing>
          <wp:inline distT="0" distB="0" distL="0" distR="0" wp14:anchorId="25033562" wp14:editId="2FABA36D">
            <wp:extent cx="3914140" cy="3420110"/>
            <wp:effectExtent l="19050" t="19050" r="1016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a:ln>
                      <a:solidFill>
                        <a:schemeClr val="bg1">
                          <a:lumMod val="85000"/>
                        </a:schemeClr>
                      </a:solidFill>
                    </a:ln>
                  </pic:spPr>
                </pic:pic>
              </a:graphicData>
            </a:graphic>
          </wp:inline>
        </w:drawing>
      </w:r>
    </w:p>
    <w:p w14:paraId="3E6D6F87" w14:textId="090513F2" w:rsidR="007A10A2" w:rsidRDefault="007A10A2" w:rsidP="007A10A2">
      <w:pPr>
        <w:pStyle w:val="Art"/>
      </w:pPr>
    </w:p>
    <w:p w14:paraId="22DAD95F" w14:textId="68D5927A" w:rsidR="007A10A2" w:rsidRDefault="007A10A2" w:rsidP="007A10A2">
      <w:pPr>
        <w:pStyle w:val="Art"/>
      </w:pPr>
      <w:r w:rsidRPr="007A10A2">
        <w:rPr>
          <w:noProof/>
          <w:lang w:eastAsia="en-US"/>
        </w:rPr>
        <w:drawing>
          <wp:inline distT="0" distB="0" distL="0" distR="0" wp14:anchorId="179FCBCE" wp14:editId="167EA90D">
            <wp:extent cx="3499485" cy="2895600"/>
            <wp:effectExtent l="19050" t="19050" r="2476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9485" cy="2895600"/>
                    </a:xfrm>
                    <a:prstGeom prst="rect">
                      <a:avLst/>
                    </a:prstGeom>
                    <a:noFill/>
                    <a:ln>
                      <a:solidFill>
                        <a:schemeClr val="bg1">
                          <a:lumMod val="85000"/>
                        </a:schemeClr>
                      </a:solidFill>
                    </a:ln>
                  </pic:spPr>
                </pic:pic>
              </a:graphicData>
            </a:graphic>
          </wp:inline>
        </w:drawing>
      </w:r>
    </w:p>
    <w:p w14:paraId="05BDBF6D" w14:textId="306EB059" w:rsidR="00314241" w:rsidRDefault="00314241" w:rsidP="00314241"/>
    <w:p w14:paraId="2814D14D" w14:textId="31B11F5A" w:rsidR="00314241" w:rsidRPr="001B26B9" w:rsidRDefault="00314241" w:rsidP="00314241">
      <w:pPr>
        <w:rPr>
          <w:b/>
        </w:rPr>
      </w:pPr>
      <w:r w:rsidRPr="001B26B9">
        <w:rPr>
          <w:b/>
        </w:rPr>
        <w:lastRenderedPageBreak/>
        <w:t>Private Web Application:</w:t>
      </w:r>
    </w:p>
    <w:p w14:paraId="4AAF6003" w14:textId="7076D229" w:rsidR="001B26B9" w:rsidRDefault="007338C8" w:rsidP="007338C8">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00B17113">
        <w:t>in from the public web</w:t>
      </w:r>
      <w:r w:rsidRPr="007338C8">
        <w:t xml:space="preserve">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6ED2315F" w:rsidR="007338C8" w:rsidRDefault="001B26B9" w:rsidP="007338C8">
      <w:r>
        <w:t>T</w:t>
      </w:r>
      <w:r w:rsidR="007338C8" w:rsidRPr="007338C8">
        <w:t>his application is a data-driven and CRUD app so you can create and update info</w:t>
      </w:r>
      <w:r w:rsidR="00B17113">
        <w:t>rmation</w:t>
      </w:r>
      <w:r w:rsidR="007338C8" w:rsidRPr="007338C8">
        <w:t xml:space="preserve"> about your drivers, vehicles, etc.</w:t>
      </w:r>
      <w:r w:rsidR="007338C8">
        <w:t xml:space="preserve"> This application consumes the </w:t>
      </w:r>
      <w:r w:rsidR="00BF42E2">
        <w:t xml:space="preserve">ASP.NET </w:t>
      </w:r>
      <w:r w:rsidR="007338C8" w:rsidRPr="007338C8">
        <w:t>Web API Services</w:t>
      </w:r>
      <w:r w:rsidR="007338C8">
        <w:t xml:space="preserve"> using client-side frameworks.</w:t>
      </w:r>
    </w:p>
    <w:p w14:paraId="03D3362A" w14:textId="1092666F" w:rsidR="007A10A2" w:rsidRDefault="007A10A2" w:rsidP="007A10A2">
      <w:pPr>
        <w:pStyle w:val="Art"/>
      </w:pPr>
      <w:r>
        <w:rPr>
          <w:noProof/>
          <w:lang w:eastAsia="en-US"/>
        </w:rPr>
        <w:drawing>
          <wp:inline distT="0" distB="0" distL="0" distR="0" wp14:anchorId="2C80BA5F" wp14:editId="1CB936F2">
            <wp:extent cx="3841115" cy="350520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a:ln>
                      <a:solidFill>
                        <a:schemeClr val="bg1">
                          <a:lumMod val="85000"/>
                        </a:schemeClr>
                      </a:solidFill>
                    </a:ln>
                  </pic:spPr>
                </pic:pic>
              </a:graphicData>
            </a:graphic>
          </wp:inline>
        </w:drawing>
      </w:r>
    </w:p>
    <w:p w14:paraId="1E9E7165" w14:textId="4D6C1176" w:rsidR="001B26B9" w:rsidRDefault="001B26B9" w:rsidP="001B26B9">
      <w:r>
        <w:t>In this series of labs, you will build the public website and some parts of the private web application above.</w:t>
      </w:r>
    </w:p>
    <w:p w14:paraId="3DC9B520" w14:textId="5BB8B7E9" w:rsidR="00D41E87" w:rsidRPr="00805264" w:rsidRDefault="00D41E87" w:rsidP="00A6097A">
      <w:pPr>
        <w:spacing w:line="276" w:lineRule="auto"/>
        <w:rPr>
          <w:color w:val="808080" w:themeColor="background1" w:themeShade="80"/>
        </w:rPr>
      </w:pPr>
    </w:p>
    <w:p w14:paraId="76F46C06" w14:textId="77777777" w:rsidR="001B26B9" w:rsidRDefault="001B26B9">
      <w:pPr>
        <w:spacing w:after="0" w:line="240" w:lineRule="auto"/>
        <w:ind w:left="0"/>
        <w:rPr>
          <w:rFonts w:ascii="Arial" w:hAnsi="Arial"/>
          <w:b/>
          <w:bCs/>
          <w:sz w:val="24"/>
          <w:szCs w:val="24"/>
        </w:rPr>
      </w:pPr>
      <w:r>
        <w:br w:type="page"/>
      </w:r>
    </w:p>
    <w:p w14:paraId="7E36705A" w14:textId="79BD8717" w:rsidR="00D41E87" w:rsidRPr="007A10A2" w:rsidRDefault="00D41E87" w:rsidP="007A10A2">
      <w:pPr>
        <w:pStyle w:val="Heading4"/>
      </w:pPr>
      <w:r w:rsidRPr="007A10A2">
        <w:lastRenderedPageBreak/>
        <w:t>Objectives</w:t>
      </w:r>
      <w:r w:rsidR="003E1460" w:rsidRPr="007A10A2">
        <w:t xml:space="preserve"> </w:t>
      </w:r>
    </w:p>
    <w:p w14:paraId="43231106" w14:textId="41A1D600" w:rsidR="0075077C" w:rsidRDefault="0075077C" w:rsidP="007A10A2">
      <w:r>
        <w:t>This lab will show you how to:</w:t>
      </w:r>
    </w:p>
    <w:p w14:paraId="3350E65A" w14:textId="03ABF9F5" w:rsidR="0075077C" w:rsidRPr="007A10A2" w:rsidRDefault="0075077C" w:rsidP="007A10A2">
      <w:pPr>
        <w:pStyle w:val="Lb1"/>
      </w:pPr>
      <w:r w:rsidRPr="007A10A2">
        <w:t xml:space="preserve">Create a new ASP.NET </w:t>
      </w:r>
      <w:r w:rsidR="00266569">
        <w:t>MVC 5</w:t>
      </w:r>
      <w:r w:rsidRPr="007A10A2">
        <w:t xml:space="preserve"> application in </w:t>
      </w:r>
      <w:r w:rsidR="00B17113">
        <w:t xml:space="preserve">Microsoft </w:t>
      </w:r>
      <w:r w:rsidR="001A5229">
        <w:t>Visual Studio 2017</w:t>
      </w:r>
      <w:r w:rsidR="00B17113">
        <w:t>.</w:t>
      </w:r>
    </w:p>
    <w:p w14:paraId="68D34F3F" w14:textId="4DFF4101" w:rsidR="0075077C" w:rsidRPr="007A10A2" w:rsidRDefault="0075077C" w:rsidP="007A10A2">
      <w:pPr>
        <w:pStyle w:val="Lb1"/>
      </w:pPr>
      <w:r w:rsidRPr="007A10A2">
        <w:t xml:space="preserve">Create Visual Studio projects for </w:t>
      </w:r>
      <w:r w:rsidR="001B26B9" w:rsidRPr="007A10A2">
        <w:t>application model</w:t>
      </w:r>
      <w:r w:rsidR="00B17113">
        <w:t>.</w:t>
      </w:r>
    </w:p>
    <w:p w14:paraId="208DA400" w14:textId="128A14C5" w:rsidR="0010484E" w:rsidRPr="007A10A2" w:rsidRDefault="0075077C" w:rsidP="007A10A2">
      <w:pPr>
        <w:pStyle w:val="Lb1"/>
      </w:pPr>
      <w:r w:rsidRPr="007A10A2">
        <w:t>Create application m</w:t>
      </w:r>
      <w:r w:rsidR="001B26B9" w:rsidRPr="007A10A2">
        <w:t>odel using code-first technique</w:t>
      </w:r>
      <w:r w:rsidR="00B17113">
        <w:t>.</w:t>
      </w:r>
    </w:p>
    <w:p w14:paraId="43249AE3" w14:textId="08F1180C" w:rsidR="00D41E87" w:rsidRPr="007A10A2" w:rsidRDefault="009F127F" w:rsidP="007A10A2">
      <w:pPr>
        <w:pStyle w:val="Heading4"/>
      </w:pPr>
      <w:r>
        <w:t>System Requirements</w:t>
      </w:r>
      <w:bookmarkStart w:id="5" w:name="_GoBack"/>
      <w:bookmarkEnd w:id="5"/>
    </w:p>
    <w:p w14:paraId="0E2758E7" w14:textId="558CD291" w:rsidR="00C92A60" w:rsidRDefault="00C92A60" w:rsidP="007A10A2">
      <w:r>
        <w:t>To complete this lab, you need:</w:t>
      </w:r>
    </w:p>
    <w:p w14:paraId="168A5FE0" w14:textId="65B0238A" w:rsidR="00C92A60" w:rsidRPr="007A10A2" w:rsidRDefault="001A5229" w:rsidP="007A10A2">
      <w:pPr>
        <w:pStyle w:val="Lb1"/>
      </w:pPr>
      <w:r>
        <w:t>Visual Studio 2017</w:t>
      </w:r>
    </w:p>
    <w:p w14:paraId="7A33E920" w14:textId="283F24FE" w:rsidR="00C92A60" w:rsidRPr="007A10A2" w:rsidRDefault="00B17113" w:rsidP="007A10A2">
      <w:pPr>
        <w:pStyle w:val="Lb1"/>
      </w:pPr>
      <w:r>
        <w:t xml:space="preserve">Microsoft </w:t>
      </w:r>
      <w:r w:rsidR="00C92A60" w:rsidRPr="007A10A2">
        <w:t>SQL Server (any edition)</w:t>
      </w:r>
    </w:p>
    <w:p w14:paraId="7CCE1E21" w14:textId="77777777" w:rsidR="00726CF6" w:rsidRDefault="00726CF6" w:rsidP="00726CF6">
      <w:pPr>
        <w:pStyle w:val="Heading4"/>
        <w:spacing w:after="120" w:line="276" w:lineRule="auto"/>
      </w:pPr>
      <w:r>
        <w:t>Hosted Lab Credentials</w:t>
      </w:r>
    </w:p>
    <w:p w14:paraId="0A66C7B6" w14:textId="77777777" w:rsidR="00726CF6" w:rsidRDefault="00726CF6" w:rsidP="00726CF6">
      <w:r>
        <w:t>If the lab is exercised in Microsoft cloud environment, use the following user credentials to sign in:</w:t>
      </w:r>
    </w:p>
    <w:p w14:paraId="24083E00" w14:textId="77777777" w:rsidR="00726CF6" w:rsidRDefault="00726CF6" w:rsidP="00726CF6">
      <w:pPr>
        <w:pStyle w:val="Lb1"/>
      </w:pPr>
      <w:r>
        <w:t xml:space="preserve">Username: </w:t>
      </w:r>
      <w:r w:rsidRPr="00330001">
        <w:rPr>
          <w:rFonts w:ascii="Courier New" w:hAnsi="Courier New" w:cs="Courier New"/>
        </w:rPr>
        <w:t>aspnetuser</w:t>
      </w:r>
    </w:p>
    <w:p w14:paraId="6B3F5845" w14:textId="77777777" w:rsidR="00726CF6" w:rsidRPr="00330001" w:rsidRDefault="00726CF6" w:rsidP="00726CF6">
      <w:pPr>
        <w:pStyle w:val="Lb1"/>
      </w:pPr>
      <w:r>
        <w:t xml:space="preserve">Password: </w:t>
      </w:r>
      <w:r w:rsidRPr="00330001">
        <w:rPr>
          <w:rFonts w:ascii="Courier New" w:hAnsi="Courier New" w:cs="Courier New"/>
        </w:rPr>
        <w:t>@Cir9hvc6!w</w:t>
      </w:r>
    </w:p>
    <w:p w14:paraId="1311F70E" w14:textId="3F54FA2A" w:rsidR="00D41E87" w:rsidRPr="007A10A2" w:rsidRDefault="00D41E87" w:rsidP="007A10A2">
      <w:pPr>
        <w:pStyle w:val="Heading4"/>
      </w:pPr>
      <w:r w:rsidRPr="007A10A2">
        <w:t xml:space="preserve">Estimated </w:t>
      </w:r>
      <w:r w:rsidR="00B17113">
        <w:t>T</w:t>
      </w:r>
      <w:r w:rsidRPr="007A10A2">
        <w:t xml:space="preserve">ime to </w:t>
      </w:r>
      <w:r w:rsidR="00B17113">
        <w:t>C</w:t>
      </w:r>
      <w:r w:rsidRPr="007A10A2">
        <w:t xml:space="preserve">omplete </w:t>
      </w:r>
      <w:r w:rsidR="00B17113">
        <w:t>T</w:t>
      </w:r>
      <w:r w:rsidRPr="007A10A2">
        <w:t xml:space="preserve">his </w:t>
      </w:r>
      <w:r w:rsidR="00B17113">
        <w:t>L</w:t>
      </w:r>
      <w:r w:rsidRPr="007A10A2">
        <w:t>ab</w:t>
      </w:r>
      <w:r w:rsidR="003E1460" w:rsidRPr="007A10A2">
        <w:t xml:space="preserve"> </w:t>
      </w:r>
    </w:p>
    <w:p w14:paraId="333F8E75" w14:textId="38208FC0" w:rsidR="00D41E87" w:rsidRPr="00C92A60" w:rsidRDefault="00C92A60" w:rsidP="007A10A2">
      <w:r>
        <w:t>60</w:t>
      </w:r>
      <w:r w:rsidR="00445EF5" w:rsidRPr="00805264">
        <w:t xml:space="preserve"> </w:t>
      </w:r>
      <w:r w:rsidR="00D41E87" w:rsidRPr="00805264">
        <w:t>minutes</w:t>
      </w:r>
    </w:p>
    <w:p w14:paraId="32FD2DBC" w14:textId="609DE2F1" w:rsidR="00D41E87" w:rsidRPr="007A10A2" w:rsidRDefault="00445EF5" w:rsidP="007A10A2">
      <w:pPr>
        <w:pStyle w:val="Heading2TU"/>
      </w:pPr>
      <w:bookmarkStart w:id="6" w:name="_Toc478756018"/>
      <w:r w:rsidRPr="007A10A2">
        <w:lastRenderedPageBreak/>
        <w:t>E</w:t>
      </w:r>
      <w:r w:rsidR="00E91346" w:rsidRPr="007A10A2">
        <w:t>xercise 1</w:t>
      </w:r>
      <w:r w:rsidR="00A569B7" w:rsidRPr="007A10A2">
        <w:t xml:space="preserve">: </w:t>
      </w:r>
      <w:r w:rsidR="00E91346" w:rsidRPr="007A10A2">
        <w:t>Create MyShuttle Model</w:t>
      </w:r>
      <w:bookmarkEnd w:id="6"/>
      <w:r w:rsidR="003E1460" w:rsidRPr="007A10A2">
        <w:t xml:space="preserve"> </w:t>
      </w:r>
    </w:p>
    <w:p w14:paraId="35D05DA3" w14:textId="77777777" w:rsidR="00DF79B6" w:rsidRPr="007A10A2" w:rsidRDefault="00DF79B6" w:rsidP="007A10A2">
      <w:pPr>
        <w:pStyle w:val="Heading4"/>
      </w:pPr>
      <w:r w:rsidRPr="007A10A2">
        <w:t>Objectives</w:t>
      </w:r>
      <w:r w:rsidR="003E1460" w:rsidRPr="007A10A2">
        <w:t xml:space="preserve"> </w:t>
      </w:r>
    </w:p>
    <w:p w14:paraId="732C373A" w14:textId="445D38F1" w:rsidR="00B20711" w:rsidRDefault="00B20711" w:rsidP="007A10A2">
      <w:r>
        <w:t>In this exercise, you will:</w:t>
      </w:r>
    </w:p>
    <w:p w14:paraId="024FA442" w14:textId="1CCB5808" w:rsidR="00B20711" w:rsidRPr="007A10A2" w:rsidRDefault="00B20711" w:rsidP="007A10A2">
      <w:pPr>
        <w:pStyle w:val="Lb1"/>
      </w:pPr>
      <w:r w:rsidRPr="007A10A2">
        <w:t>Create a new Visual Studio solution for MyShuttle application.</w:t>
      </w:r>
    </w:p>
    <w:p w14:paraId="46113281" w14:textId="42FBA0B4" w:rsidR="00B20711" w:rsidRPr="007A10A2" w:rsidRDefault="00B20711" w:rsidP="007A10A2">
      <w:pPr>
        <w:pStyle w:val="Lb1"/>
      </w:pPr>
      <w:r w:rsidRPr="007A10A2">
        <w:t>Create a project to implement MyShuttle model through code</w:t>
      </w:r>
      <w:r w:rsidR="00B17113">
        <w:t>-</w:t>
      </w:r>
      <w:r w:rsidRPr="007A10A2">
        <w:t>first technique</w:t>
      </w:r>
      <w:r w:rsidR="00B17113">
        <w:t>.</w:t>
      </w:r>
    </w:p>
    <w:p w14:paraId="02917DC3" w14:textId="5756EAA6" w:rsidR="00D41E87" w:rsidRPr="007A10A2" w:rsidRDefault="00D41E87" w:rsidP="007A10A2">
      <w:pPr>
        <w:pStyle w:val="ProcedureHeading0"/>
      </w:pPr>
      <w:r w:rsidRPr="007A10A2">
        <w:t xml:space="preserve">Task </w:t>
      </w:r>
      <w:r w:rsidR="00B20711" w:rsidRPr="007A10A2">
        <w:t xml:space="preserve">1: Create the Visual Studio </w:t>
      </w:r>
      <w:r w:rsidR="009A22C3">
        <w:t>s</w:t>
      </w:r>
      <w:r w:rsidR="009A22C3" w:rsidRPr="007A10A2">
        <w:t>olution</w:t>
      </w:r>
    </w:p>
    <w:bookmarkEnd w:id="2"/>
    <w:bookmarkEnd w:id="1"/>
    <w:p w14:paraId="21687503" w14:textId="4D5EEBB7" w:rsidR="00E91346" w:rsidRDefault="00E91346" w:rsidP="008C7E3F">
      <w:pPr>
        <w:pStyle w:val="Ln1"/>
      </w:pPr>
      <w:r>
        <w:t xml:space="preserve">Open </w:t>
      </w:r>
      <w:r w:rsidR="001A5229">
        <w:t>Visual Studio 2017</w:t>
      </w:r>
      <w:r>
        <w:t>.</w:t>
      </w:r>
    </w:p>
    <w:p w14:paraId="3F5DC144" w14:textId="72385AF0" w:rsidR="00E91346" w:rsidRDefault="00777110" w:rsidP="008C7E3F">
      <w:pPr>
        <w:pStyle w:val="Ln1"/>
      </w:pPr>
      <w:r>
        <w:t xml:space="preserve">Create a new ASP.NET </w:t>
      </w:r>
      <w:r w:rsidR="00586918">
        <w:t>Web</w:t>
      </w:r>
      <w:r>
        <w:t xml:space="preserve"> </w:t>
      </w:r>
      <w:r w:rsidR="00E91346">
        <w:t xml:space="preserve">application project by going to </w:t>
      </w:r>
      <w:r w:rsidR="00E91346" w:rsidRPr="00670B4F">
        <w:rPr>
          <w:b/>
        </w:rPr>
        <w:t>File</w:t>
      </w:r>
      <w:r w:rsidR="00E91346">
        <w:t xml:space="preserve"> </w:t>
      </w:r>
      <w:r w:rsidR="00E91346">
        <w:sym w:font="Wingdings" w:char="F0E8"/>
      </w:r>
      <w:r w:rsidR="00E91346">
        <w:t xml:space="preserve"> </w:t>
      </w:r>
      <w:r w:rsidR="00E91346" w:rsidRPr="00670B4F">
        <w:rPr>
          <w:b/>
        </w:rPr>
        <w:t>New Project</w:t>
      </w:r>
      <w:r w:rsidR="00E91346">
        <w:t>.</w:t>
      </w:r>
    </w:p>
    <w:p w14:paraId="0ACC2AFE" w14:textId="571E344A" w:rsidR="00E91346" w:rsidRDefault="00E91346" w:rsidP="008C7E3F">
      <w:pPr>
        <w:pStyle w:val="Ln1"/>
      </w:pPr>
      <w:r>
        <w:t xml:space="preserve">Name the project as </w:t>
      </w:r>
      <w:r w:rsidRPr="00670B4F">
        <w:rPr>
          <w:b/>
        </w:rPr>
        <w:t>MyShuttle</w:t>
      </w:r>
      <w:r w:rsidR="0096503B">
        <w:t xml:space="preserve">, select the </w:t>
      </w:r>
      <w:r w:rsidR="0096503B" w:rsidRPr="00EB1DCD">
        <w:rPr>
          <w:b/>
        </w:rPr>
        <w:t>Visual C#</w:t>
      </w:r>
      <w:r w:rsidR="008718BC">
        <w:rPr>
          <w:b/>
        </w:rPr>
        <w:t xml:space="preserve"> &gt; </w:t>
      </w:r>
      <w:r w:rsidR="0096503B" w:rsidRPr="00EB1DCD">
        <w:rPr>
          <w:b/>
        </w:rPr>
        <w:t>Web</w:t>
      </w:r>
      <w:r w:rsidR="008718BC">
        <w:rPr>
          <w:b/>
        </w:rPr>
        <w:t xml:space="preserve"> &gt; </w:t>
      </w:r>
      <w:r w:rsidR="0096503B" w:rsidRPr="00EB1DCD">
        <w:rPr>
          <w:b/>
        </w:rPr>
        <w:t>ASP.NET Web Application</w:t>
      </w:r>
      <w:r w:rsidR="0096503B" w:rsidRPr="000372CD">
        <w:rPr>
          <w:b/>
        </w:rPr>
        <w:t xml:space="preserve"> </w:t>
      </w:r>
      <w:r w:rsidR="000372CD" w:rsidRPr="000372CD">
        <w:rPr>
          <w:b/>
        </w:rPr>
        <w:t xml:space="preserve">(.NET </w:t>
      </w:r>
      <w:r w:rsidR="006D26E5">
        <w:rPr>
          <w:b/>
        </w:rPr>
        <w:t>Framework</w:t>
      </w:r>
      <w:r w:rsidR="000372CD" w:rsidRPr="000372CD">
        <w:rPr>
          <w:b/>
        </w:rPr>
        <w:t xml:space="preserve">) </w:t>
      </w:r>
      <w:r w:rsidR="0096503B">
        <w:t xml:space="preserve">template. Create a new solution, and leave the </w:t>
      </w:r>
      <w:r w:rsidR="0096503B" w:rsidRPr="00EB1DCD">
        <w:rPr>
          <w:b/>
        </w:rPr>
        <w:t>Create directory for solution</w:t>
      </w:r>
      <w:r w:rsidR="00EB4541">
        <w:t xml:space="preserve"> option selected, and then c</w:t>
      </w:r>
      <w:r w:rsidR="0096503B">
        <w:t xml:space="preserve">lick </w:t>
      </w:r>
      <w:r w:rsidR="0096503B" w:rsidRPr="00EB1DCD">
        <w:rPr>
          <w:b/>
        </w:rPr>
        <w:t>OK</w:t>
      </w:r>
      <w:r w:rsidR="0096503B">
        <w:t>.</w:t>
      </w:r>
    </w:p>
    <w:p w14:paraId="22E5F534" w14:textId="67E434F3" w:rsidR="00B02732" w:rsidRDefault="00E91346" w:rsidP="008C7E3F">
      <w:pPr>
        <w:pStyle w:val="Ln1"/>
      </w:pPr>
      <w:r>
        <w:t xml:space="preserve">Choose </w:t>
      </w:r>
      <w:r w:rsidRPr="00670B4F">
        <w:rPr>
          <w:b/>
        </w:rPr>
        <w:t xml:space="preserve">Empty </w:t>
      </w:r>
      <w:r w:rsidRPr="00670B4F">
        <w:t>project</w:t>
      </w:r>
      <w:r>
        <w:t xml:space="preserve"> template.</w:t>
      </w:r>
    </w:p>
    <w:p w14:paraId="200AAA9A" w14:textId="5C1EE7FA" w:rsidR="00EE1B7A" w:rsidRDefault="006D26E5" w:rsidP="007A10A2">
      <w:pPr>
        <w:pStyle w:val="Art"/>
        <w:ind w:left="1224"/>
      </w:pPr>
      <w:r w:rsidRPr="006D26E5">
        <w:rPr>
          <w:noProof/>
          <w:lang w:eastAsia="en-US"/>
        </w:rPr>
        <w:t xml:space="preserve"> </w:t>
      </w:r>
      <w:r w:rsidR="00562065">
        <w:rPr>
          <w:noProof/>
          <w:lang w:eastAsia="en-US"/>
        </w:rPr>
        <w:drawing>
          <wp:inline distT="0" distB="0" distL="0" distR="0" wp14:anchorId="28B65789" wp14:editId="3652260E">
            <wp:extent cx="4734560" cy="3690655"/>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2945" cy="3697191"/>
                    </a:xfrm>
                    <a:prstGeom prst="rect">
                      <a:avLst/>
                    </a:prstGeom>
                  </pic:spPr>
                </pic:pic>
              </a:graphicData>
            </a:graphic>
          </wp:inline>
        </w:drawing>
      </w:r>
    </w:p>
    <w:p w14:paraId="6538572F" w14:textId="2DFEFB69" w:rsidR="00485FAC" w:rsidRPr="00485FAC" w:rsidRDefault="00562065" w:rsidP="008C7E3F">
      <w:pPr>
        <w:pStyle w:val="Ln1"/>
      </w:pPr>
      <w:r>
        <w:t>Close or c</w:t>
      </w:r>
      <w:r w:rsidR="00485FAC" w:rsidRPr="00485FAC">
        <w:t>ancel</w:t>
      </w:r>
      <w:r w:rsidR="00485FAC">
        <w:t xml:space="preserve"> the </w:t>
      </w:r>
      <w:r w:rsidR="00485FAC" w:rsidRPr="00485FAC">
        <w:t>Configure Microsoft Azure Web App</w:t>
      </w:r>
      <w:r w:rsidR="00485FAC">
        <w:t xml:space="preserve"> </w:t>
      </w:r>
      <w:r w:rsidR="00485FAC" w:rsidRPr="00485FAC">
        <w:t>pop</w:t>
      </w:r>
      <w:r w:rsidR="00662846">
        <w:t>-</w:t>
      </w:r>
      <w:r w:rsidR="00485FAC" w:rsidRPr="00485FAC">
        <w:t>up</w:t>
      </w:r>
      <w:r w:rsidR="00662846">
        <w:t xml:space="preserve"> window</w:t>
      </w:r>
      <w:r w:rsidR="001B1727">
        <w:t>, if one appears</w:t>
      </w:r>
      <w:r w:rsidR="00485FAC" w:rsidRPr="00485FAC">
        <w:t>.</w:t>
      </w:r>
    </w:p>
    <w:p w14:paraId="2A3ECA70" w14:textId="5DB64D08" w:rsidR="00B20711" w:rsidRPr="008C7E3F" w:rsidRDefault="00B20711" w:rsidP="008C7E3F">
      <w:pPr>
        <w:pStyle w:val="Ln1"/>
      </w:pPr>
      <w:r>
        <w:t xml:space="preserve">Rename the default project as </w:t>
      </w:r>
      <w:r w:rsidRPr="00770520">
        <w:rPr>
          <w:b/>
        </w:rPr>
        <w:t>MyShuttle.Web.</w:t>
      </w:r>
    </w:p>
    <w:p w14:paraId="6C9EC359" w14:textId="6413B870" w:rsidR="008C7E3F" w:rsidRDefault="008C7E3F" w:rsidP="006D26E5">
      <w:pPr>
        <w:pStyle w:val="Ln1"/>
        <w:numPr>
          <w:ilvl w:val="0"/>
          <w:numId w:val="0"/>
        </w:numPr>
        <w:ind w:left="1080" w:hanging="360"/>
      </w:pPr>
      <w:r>
        <w:t xml:space="preserve"> </w:t>
      </w:r>
    </w:p>
    <w:p w14:paraId="04566591" w14:textId="33A79E37" w:rsidR="00B20711" w:rsidRPr="007A10A2" w:rsidRDefault="007A10A2" w:rsidP="00BF42E2">
      <w:pPr>
        <w:pStyle w:val="ProcedureHeading0"/>
      </w:pPr>
      <w:r>
        <w:br w:type="page"/>
      </w:r>
      <w:r w:rsidR="00B20711" w:rsidRPr="007A10A2">
        <w:lastRenderedPageBreak/>
        <w:t xml:space="preserve">Task 2: Create the Model </w:t>
      </w:r>
      <w:r w:rsidR="00FE0946">
        <w:t>P</w:t>
      </w:r>
      <w:r w:rsidR="00B20711" w:rsidRPr="007A10A2">
        <w:t>roject</w:t>
      </w:r>
    </w:p>
    <w:p w14:paraId="536825CE" w14:textId="6C2A9A62" w:rsidR="00B20711" w:rsidRDefault="00B20711" w:rsidP="008C7E3F">
      <w:pPr>
        <w:pStyle w:val="Ln1"/>
        <w:numPr>
          <w:ilvl w:val="0"/>
          <w:numId w:val="29"/>
        </w:numPr>
      </w:pPr>
      <w:r>
        <w:t xml:space="preserve">Right-click </w:t>
      </w:r>
      <w:r w:rsidR="007E7139">
        <w:rPr>
          <w:b/>
        </w:rPr>
        <w:t>MyShuttle</w:t>
      </w:r>
      <w:r w:rsidR="00CC6991">
        <w:t xml:space="preserve"> </w:t>
      </w:r>
      <w:r w:rsidR="007E7139">
        <w:t xml:space="preserve">solution node </w:t>
      </w:r>
      <w:r>
        <w:t xml:space="preserve">in </w:t>
      </w:r>
      <w:r w:rsidR="00FE0946">
        <w:t xml:space="preserve">the </w:t>
      </w:r>
      <w:r w:rsidRPr="008C7E3F">
        <w:rPr>
          <w:b/>
        </w:rPr>
        <w:t>Solution Explorer</w:t>
      </w:r>
      <w:r>
        <w:t xml:space="preserve"> window and </w:t>
      </w:r>
      <w:r w:rsidR="00FE0946">
        <w:t xml:space="preserve">then </w:t>
      </w:r>
      <w:r>
        <w:t xml:space="preserve">click </w:t>
      </w:r>
      <w:r w:rsidRPr="008C7E3F">
        <w:rPr>
          <w:b/>
        </w:rPr>
        <w:t>Add</w:t>
      </w:r>
      <w:r w:rsidR="009279A9" w:rsidRPr="008C7E3F">
        <w:rPr>
          <w:b/>
        </w:rPr>
        <w:t xml:space="preserve"> </w:t>
      </w:r>
      <w:r w:rsidR="00F955DD" w:rsidRPr="00F955DD">
        <w:rPr>
          <w:b/>
        </w:rPr>
        <w:t>&gt;</w:t>
      </w:r>
      <w:r w:rsidR="00F955DD">
        <w:t xml:space="preserve"> </w:t>
      </w:r>
      <w:r w:rsidR="009279A9" w:rsidRPr="008C7E3F">
        <w:rPr>
          <w:b/>
        </w:rPr>
        <w:t>N</w:t>
      </w:r>
      <w:r w:rsidRPr="008C7E3F">
        <w:rPr>
          <w:b/>
        </w:rPr>
        <w:t>ew</w:t>
      </w:r>
      <w:r>
        <w:t xml:space="preserve"> </w:t>
      </w:r>
      <w:r w:rsidRPr="008C7E3F">
        <w:rPr>
          <w:b/>
        </w:rPr>
        <w:t>project</w:t>
      </w:r>
      <w:r>
        <w:t>.</w:t>
      </w:r>
    </w:p>
    <w:p w14:paraId="305F24D2" w14:textId="4CD20EBF" w:rsidR="00B20711" w:rsidRDefault="00B02732" w:rsidP="008C7E3F">
      <w:pPr>
        <w:pStyle w:val="Ln1"/>
      </w:pPr>
      <w:r>
        <w:t xml:space="preserve">Choose </w:t>
      </w:r>
      <w:r w:rsidR="00443105" w:rsidRPr="00F955DD">
        <w:rPr>
          <w:b/>
        </w:rPr>
        <w:t xml:space="preserve">Visual C# </w:t>
      </w:r>
      <w:r w:rsidR="00F955DD" w:rsidRPr="00F955DD">
        <w:rPr>
          <w:b/>
        </w:rPr>
        <w:t>&gt;</w:t>
      </w:r>
      <w:r w:rsidR="00443105" w:rsidRPr="00F955DD">
        <w:rPr>
          <w:b/>
        </w:rPr>
        <w:t xml:space="preserve"> </w:t>
      </w:r>
      <w:r w:rsidRPr="00F955DD">
        <w:rPr>
          <w:b/>
        </w:rPr>
        <w:t>Class Library</w:t>
      </w:r>
      <w:r w:rsidR="00443105">
        <w:t xml:space="preserve"> </w:t>
      </w:r>
      <w:r>
        <w:t xml:space="preserve">project template and name it </w:t>
      </w:r>
      <w:r w:rsidRPr="007E7139">
        <w:rPr>
          <w:b/>
          <w:bCs/>
        </w:rPr>
        <w:t>MyShuttle.Model</w:t>
      </w:r>
      <w:r w:rsidR="00FE0946">
        <w:t>, and then c</w:t>
      </w:r>
      <w:r>
        <w:t xml:space="preserve">lick </w:t>
      </w:r>
      <w:r w:rsidRPr="00F955DD">
        <w:rPr>
          <w:b/>
        </w:rPr>
        <w:t>OK</w:t>
      </w:r>
      <w:r>
        <w:t>.</w:t>
      </w:r>
    </w:p>
    <w:p w14:paraId="24E25387" w14:textId="4FEE33D6" w:rsidR="00835B1D" w:rsidRDefault="00E91346" w:rsidP="008C7E3F">
      <w:pPr>
        <w:pStyle w:val="Ln1"/>
      </w:pPr>
      <w:r>
        <w:t xml:space="preserve">Delete </w:t>
      </w:r>
      <w:r w:rsidRPr="00575A24">
        <w:rPr>
          <w:b/>
        </w:rPr>
        <w:t>Class1.cs</w:t>
      </w:r>
      <w:r w:rsidR="00B20711">
        <w:t>.</w:t>
      </w:r>
    </w:p>
    <w:p w14:paraId="34A060F8" w14:textId="2D9DF36F" w:rsidR="00835B1D" w:rsidRPr="007A10A2" w:rsidRDefault="00835B1D" w:rsidP="007A10A2">
      <w:pPr>
        <w:pStyle w:val="ProcedureHeading0"/>
      </w:pPr>
      <w:r w:rsidRPr="007A10A2">
        <w:t xml:space="preserve">Task 3: Implement the Model </w:t>
      </w:r>
      <w:r w:rsidR="00FE0925">
        <w:t>P</w:t>
      </w:r>
      <w:r w:rsidRPr="007A10A2">
        <w:t>roject</w:t>
      </w:r>
    </w:p>
    <w:p w14:paraId="34521F96" w14:textId="4E6C2DF3" w:rsidR="00B02732" w:rsidRDefault="00B02732" w:rsidP="008C7E3F">
      <w:pPr>
        <w:pStyle w:val="Ln1"/>
        <w:numPr>
          <w:ilvl w:val="0"/>
          <w:numId w:val="30"/>
        </w:numPr>
      </w:pPr>
      <w:r>
        <w:t xml:space="preserve">Right-click </w:t>
      </w:r>
      <w:r w:rsidR="00592673">
        <w:t xml:space="preserve">the </w:t>
      </w:r>
      <w:r w:rsidRPr="008C7E3F">
        <w:rPr>
          <w:b/>
        </w:rPr>
        <w:t>MyShuttle.Model</w:t>
      </w:r>
      <w:r>
        <w:t xml:space="preserve"> project and click </w:t>
      </w:r>
      <w:r w:rsidRPr="008C7E3F">
        <w:rPr>
          <w:b/>
        </w:rPr>
        <w:t>Add</w:t>
      </w:r>
      <w:r w:rsidRPr="00B02732">
        <w:t xml:space="preserve"> </w:t>
      </w:r>
      <w:r w:rsidR="004574E1" w:rsidRPr="004574E1">
        <w:rPr>
          <w:b/>
        </w:rPr>
        <w:t>&gt;</w:t>
      </w:r>
      <w:r w:rsidRPr="00B02732">
        <w:t xml:space="preserve"> </w:t>
      </w:r>
      <w:r w:rsidRPr="008C7E3F">
        <w:rPr>
          <w:b/>
        </w:rPr>
        <w:t>New Item</w:t>
      </w:r>
      <w:r>
        <w:t>.</w:t>
      </w:r>
    </w:p>
    <w:p w14:paraId="333859ED" w14:textId="6BDA387C" w:rsidR="00E31385" w:rsidRDefault="00B02732" w:rsidP="006F3BF6">
      <w:pPr>
        <w:pStyle w:val="Ln1"/>
      </w:pPr>
      <w:r>
        <w:t xml:space="preserve">Choose </w:t>
      </w:r>
      <w:r w:rsidRPr="00770520">
        <w:rPr>
          <w:b/>
        </w:rPr>
        <w:t>Class</w:t>
      </w:r>
      <w:r>
        <w:t xml:space="preserve"> from available templates and name it </w:t>
      </w:r>
      <w:r w:rsidRPr="00770520">
        <w:rPr>
          <w:b/>
        </w:rPr>
        <w:t>Carrier.cs</w:t>
      </w:r>
      <w:r w:rsidR="006F3BF6">
        <w:rPr>
          <w:b/>
        </w:rPr>
        <w:br/>
      </w:r>
      <w:r w:rsidR="006F3BF6" w:rsidRPr="006F3BF6">
        <w:rPr>
          <w:noProof/>
          <w:lang w:eastAsia="en-US"/>
        </w:rPr>
        <w:drawing>
          <wp:inline distT="0" distB="0" distL="0" distR="0" wp14:anchorId="2DB5ECA7" wp14:editId="01AC29DD">
            <wp:extent cx="4445748" cy="3082180"/>
            <wp:effectExtent l="19050" t="19050" r="1206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3853" cy="3094732"/>
                    </a:xfrm>
                    <a:prstGeom prst="rect">
                      <a:avLst/>
                    </a:prstGeom>
                    <a:ln>
                      <a:solidFill>
                        <a:schemeClr val="accent1"/>
                      </a:solidFill>
                    </a:ln>
                  </pic:spPr>
                </pic:pic>
              </a:graphicData>
            </a:graphic>
          </wp:inline>
        </w:drawing>
      </w:r>
    </w:p>
    <w:p w14:paraId="4EAD1AC8" w14:textId="7B772647" w:rsidR="00E31385" w:rsidRDefault="00E31385" w:rsidP="008C7E3F">
      <w:pPr>
        <w:pStyle w:val="Ln1"/>
      </w:pPr>
      <w:r>
        <w:t>Remove all the “using” statements above the namespace block</w:t>
      </w:r>
      <w:r w:rsidR="00EB794E">
        <w:t xml:space="preserve">, </w:t>
      </w:r>
      <w:r w:rsidR="00EB794E" w:rsidRPr="00EB1DCD">
        <w:t>apart from</w:t>
      </w:r>
      <w:r w:rsidR="00EB794E">
        <w:rPr>
          <w:b/>
        </w:rPr>
        <w:t xml:space="preserve"> System.Collections.Generic</w:t>
      </w:r>
      <w:r w:rsidR="00EB794E">
        <w:t xml:space="preserve"> which will be used shortly</w:t>
      </w:r>
      <w:r>
        <w:t>.</w:t>
      </w:r>
    </w:p>
    <w:p w14:paraId="6A6427EA" w14:textId="3720477C" w:rsidR="006F3BF6" w:rsidRDefault="006F3BF6" w:rsidP="00FA3618">
      <w:pPr>
        <w:pStyle w:val="Ln1"/>
      </w:pPr>
      <w:r>
        <w:t>M</w:t>
      </w:r>
      <w:r w:rsidR="00FA3618">
        <w:t xml:space="preserve">ake the class public by adding </w:t>
      </w:r>
      <w:r w:rsidR="00FA3618" w:rsidRPr="00FA3618">
        <w:rPr>
          <w:b/>
          <w:bCs/>
        </w:rPr>
        <w:t>p</w:t>
      </w:r>
      <w:r w:rsidRPr="00FA3618">
        <w:rPr>
          <w:b/>
          <w:bCs/>
        </w:rPr>
        <w:t>ublic</w:t>
      </w:r>
      <w:r>
        <w:t xml:space="preserve"> keyword in</w:t>
      </w:r>
      <w:r w:rsidR="00FA3618">
        <w:t xml:space="preserve"> </w:t>
      </w:r>
      <w:r>
        <w:t xml:space="preserve">front </w:t>
      </w:r>
      <w:r w:rsidR="00FA0084">
        <w:t xml:space="preserve">of </w:t>
      </w:r>
      <w:r w:rsidR="00FA0084">
        <w:rPr>
          <w:rFonts w:ascii="Consolas" w:hAnsi="Consolas"/>
          <w:b/>
        </w:rPr>
        <w:t xml:space="preserve">class </w:t>
      </w:r>
      <w:r w:rsidR="00FA3618" w:rsidRPr="00FA0084">
        <w:rPr>
          <w:rFonts w:ascii="Consolas" w:hAnsi="Consolas"/>
          <w:b/>
        </w:rPr>
        <w:t>Carrier</w:t>
      </w:r>
      <w:r w:rsidR="00FA3618">
        <w:t xml:space="preserve"> </w:t>
      </w:r>
    </w:p>
    <w:p w14:paraId="04B03728" w14:textId="53CAC155" w:rsidR="00E91346" w:rsidRDefault="00F965A1" w:rsidP="008C7E3F">
      <w:pPr>
        <w:pStyle w:val="Ln1"/>
      </w:pPr>
      <w:r>
        <w:t xml:space="preserve">Make note of the </w:t>
      </w:r>
      <w:r w:rsidR="00B02732">
        <w:t>carrier information in the database, such as its name, description, address, email, logo, etc. In order to store carrier information, a</w:t>
      </w:r>
      <w:r w:rsidR="00E91346">
        <w:t xml:space="preserve">dd the following fields to </w:t>
      </w:r>
      <w:r w:rsidR="00E91346" w:rsidRPr="00770520">
        <w:rPr>
          <w:b/>
        </w:rPr>
        <w:t>Carrier</w:t>
      </w:r>
      <w:r w:rsidR="00E91346">
        <w:t xml:space="preserve"> model class. </w:t>
      </w:r>
      <w:r w:rsidR="00770520">
        <w:t>You</w:t>
      </w:r>
      <w:r w:rsidR="00E91346">
        <w:t xml:space="preserve"> will add foreign key </w:t>
      </w:r>
      <w:r w:rsidR="00770520">
        <w:t>collections</w:t>
      </w:r>
      <w:r w:rsidR="00E91346">
        <w:t xml:space="preserve"> later.</w:t>
      </w:r>
    </w:p>
    <w:p w14:paraId="42CFEE2A" w14:textId="77777777"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int</w:t>
      </w:r>
      <w:r>
        <w:rPr>
          <w:lang w:eastAsia="en-US"/>
        </w:rPr>
        <w:t xml:space="preserve"> CarrierId { </w:t>
      </w:r>
      <w:r>
        <w:rPr>
          <w:color w:val="0000FF"/>
          <w:lang w:eastAsia="en-US"/>
        </w:rPr>
        <w:t>get</w:t>
      </w:r>
      <w:r>
        <w:rPr>
          <w:lang w:eastAsia="en-US"/>
        </w:rPr>
        <w:t xml:space="preserve">; </w:t>
      </w:r>
      <w:r>
        <w:rPr>
          <w:color w:val="0000FF"/>
          <w:lang w:eastAsia="en-US"/>
        </w:rPr>
        <w:t>set</w:t>
      </w:r>
      <w:r>
        <w:rPr>
          <w:lang w:eastAsia="en-US"/>
        </w:rPr>
        <w:t>; }</w:t>
      </w:r>
    </w:p>
    <w:p w14:paraId="3DF0969A" w14:textId="77777777" w:rsidR="00052176" w:rsidRDefault="00052176" w:rsidP="00052176">
      <w:pPr>
        <w:pStyle w:val="Code"/>
        <w:ind w:left="1080"/>
        <w:rPr>
          <w:lang w:eastAsia="en-US"/>
        </w:rPr>
      </w:pPr>
    </w:p>
    <w:p w14:paraId="51CE6783" w14:textId="3658C5BB"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Name { </w:t>
      </w:r>
      <w:r>
        <w:rPr>
          <w:color w:val="0000FF"/>
          <w:lang w:eastAsia="en-US"/>
        </w:rPr>
        <w:t>get</w:t>
      </w:r>
      <w:r>
        <w:rPr>
          <w:lang w:eastAsia="en-US"/>
        </w:rPr>
        <w:t xml:space="preserve">; </w:t>
      </w:r>
      <w:r>
        <w:rPr>
          <w:color w:val="0000FF"/>
          <w:lang w:eastAsia="en-US"/>
        </w:rPr>
        <w:t>set</w:t>
      </w:r>
      <w:r>
        <w:rPr>
          <w:lang w:eastAsia="en-US"/>
        </w:rPr>
        <w:t>; }</w:t>
      </w:r>
    </w:p>
    <w:p w14:paraId="7665F70F" w14:textId="77777777" w:rsidR="00052176" w:rsidRDefault="00052176" w:rsidP="00052176">
      <w:pPr>
        <w:pStyle w:val="Code"/>
        <w:ind w:left="1080"/>
        <w:rPr>
          <w:lang w:eastAsia="en-US"/>
        </w:rPr>
      </w:pPr>
    </w:p>
    <w:p w14:paraId="40C3FEEC" w14:textId="551D3F19"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Description { </w:t>
      </w:r>
      <w:r>
        <w:rPr>
          <w:color w:val="0000FF"/>
          <w:lang w:eastAsia="en-US"/>
        </w:rPr>
        <w:t>get</w:t>
      </w:r>
      <w:r>
        <w:rPr>
          <w:lang w:eastAsia="en-US"/>
        </w:rPr>
        <w:t xml:space="preserve">; </w:t>
      </w:r>
      <w:r>
        <w:rPr>
          <w:color w:val="0000FF"/>
          <w:lang w:eastAsia="en-US"/>
        </w:rPr>
        <w:t>set</w:t>
      </w:r>
      <w:r>
        <w:rPr>
          <w:lang w:eastAsia="en-US"/>
        </w:rPr>
        <w:t>; }</w:t>
      </w:r>
    </w:p>
    <w:p w14:paraId="3A1782F8" w14:textId="77777777" w:rsidR="00052176" w:rsidRDefault="00052176" w:rsidP="00052176">
      <w:pPr>
        <w:pStyle w:val="Code"/>
        <w:ind w:left="1080"/>
        <w:rPr>
          <w:lang w:eastAsia="en-US"/>
        </w:rPr>
      </w:pPr>
    </w:p>
    <w:p w14:paraId="330838C4" w14:textId="0811FE40"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CompanyID { </w:t>
      </w:r>
      <w:r>
        <w:rPr>
          <w:color w:val="0000FF"/>
          <w:lang w:eastAsia="en-US"/>
        </w:rPr>
        <w:t>get</w:t>
      </w:r>
      <w:r>
        <w:rPr>
          <w:lang w:eastAsia="en-US"/>
        </w:rPr>
        <w:t xml:space="preserve">; </w:t>
      </w:r>
      <w:r>
        <w:rPr>
          <w:color w:val="0000FF"/>
          <w:lang w:eastAsia="en-US"/>
        </w:rPr>
        <w:t>set</w:t>
      </w:r>
      <w:r>
        <w:rPr>
          <w:lang w:eastAsia="en-US"/>
        </w:rPr>
        <w:t>; }</w:t>
      </w:r>
    </w:p>
    <w:p w14:paraId="5D76746B" w14:textId="77777777" w:rsidR="00052176" w:rsidRDefault="00052176" w:rsidP="00052176">
      <w:pPr>
        <w:pStyle w:val="Code"/>
        <w:ind w:left="1080"/>
        <w:rPr>
          <w:lang w:eastAsia="en-US"/>
        </w:rPr>
      </w:pPr>
    </w:p>
    <w:p w14:paraId="245D1613" w14:textId="2E9BB1D1"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Address { </w:t>
      </w:r>
      <w:r>
        <w:rPr>
          <w:color w:val="0000FF"/>
          <w:lang w:eastAsia="en-US"/>
        </w:rPr>
        <w:t>get</w:t>
      </w:r>
      <w:r>
        <w:rPr>
          <w:lang w:eastAsia="en-US"/>
        </w:rPr>
        <w:t xml:space="preserve">; </w:t>
      </w:r>
      <w:r>
        <w:rPr>
          <w:color w:val="0000FF"/>
          <w:lang w:eastAsia="en-US"/>
        </w:rPr>
        <w:t>set</w:t>
      </w:r>
      <w:r>
        <w:rPr>
          <w:lang w:eastAsia="en-US"/>
        </w:rPr>
        <w:t>; }</w:t>
      </w:r>
    </w:p>
    <w:p w14:paraId="22248B48" w14:textId="77777777" w:rsidR="00052176" w:rsidRDefault="00052176" w:rsidP="00052176">
      <w:pPr>
        <w:pStyle w:val="Code"/>
        <w:ind w:left="1080"/>
        <w:rPr>
          <w:lang w:eastAsia="en-US"/>
        </w:rPr>
      </w:pPr>
    </w:p>
    <w:p w14:paraId="6EFFFB5B" w14:textId="534AB23D"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ZipCode { </w:t>
      </w:r>
      <w:r>
        <w:rPr>
          <w:color w:val="0000FF"/>
          <w:lang w:eastAsia="en-US"/>
        </w:rPr>
        <w:t>get</w:t>
      </w:r>
      <w:r>
        <w:rPr>
          <w:lang w:eastAsia="en-US"/>
        </w:rPr>
        <w:t xml:space="preserve">; </w:t>
      </w:r>
      <w:r>
        <w:rPr>
          <w:color w:val="0000FF"/>
          <w:lang w:eastAsia="en-US"/>
        </w:rPr>
        <w:t>set</w:t>
      </w:r>
      <w:r>
        <w:rPr>
          <w:lang w:eastAsia="en-US"/>
        </w:rPr>
        <w:t>; }</w:t>
      </w:r>
    </w:p>
    <w:p w14:paraId="6D5AC6B8" w14:textId="77777777" w:rsidR="00052176" w:rsidRDefault="00052176" w:rsidP="00052176">
      <w:pPr>
        <w:pStyle w:val="Code"/>
        <w:ind w:left="1080"/>
        <w:rPr>
          <w:lang w:eastAsia="en-US"/>
        </w:rPr>
      </w:pPr>
    </w:p>
    <w:p w14:paraId="4E867A01" w14:textId="2E979EB0"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City { </w:t>
      </w:r>
      <w:r>
        <w:rPr>
          <w:color w:val="0000FF"/>
          <w:lang w:eastAsia="en-US"/>
        </w:rPr>
        <w:t>get</w:t>
      </w:r>
      <w:r>
        <w:rPr>
          <w:lang w:eastAsia="en-US"/>
        </w:rPr>
        <w:t xml:space="preserve">; </w:t>
      </w:r>
      <w:r>
        <w:rPr>
          <w:color w:val="0000FF"/>
          <w:lang w:eastAsia="en-US"/>
        </w:rPr>
        <w:t>set</w:t>
      </w:r>
      <w:r>
        <w:rPr>
          <w:lang w:eastAsia="en-US"/>
        </w:rPr>
        <w:t>; }</w:t>
      </w:r>
    </w:p>
    <w:p w14:paraId="18034744" w14:textId="77777777" w:rsidR="00052176" w:rsidRDefault="00052176" w:rsidP="00052176">
      <w:pPr>
        <w:pStyle w:val="Code"/>
        <w:ind w:left="1080"/>
        <w:rPr>
          <w:lang w:eastAsia="en-US"/>
        </w:rPr>
      </w:pPr>
    </w:p>
    <w:p w14:paraId="50D1B971" w14:textId="0B512956"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State { </w:t>
      </w:r>
      <w:r>
        <w:rPr>
          <w:color w:val="0000FF"/>
          <w:lang w:eastAsia="en-US"/>
        </w:rPr>
        <w:t>get</w:t>
      </w:r>
      <w:r>
        <w:rPr>
          <w:lang w:eastAsia="en-US"/>
        </w:rPr>
        <w:t xml:space="preserve">; </w:t>
      </w:r>
      <w:r>
        <w:rPr>
          <w:color w:val="0000FF"/>
          <w:lang w:eastAsia="en-US"/>
        </w:rPr>
        <w:t>set</w:t>
      </w:r>
      <w:r>
        <w:rPr>
          <w:lang w:eastAsia="en-US"/>
        </w:rPr>
        <w:t>; }</w:t>
      </w:r>
    </w:p>
    <w:p w14:paraId="18C417AB" w14:textId="77777777" w:rsidR="00052176" w:rsidRDefault="00052176" w:rsidP="00052176">
      <w:pPr>
        <w:pStyle w:val="Code"/>
        <w:ind w:left="1080"/>
        <w:rPr>
          <w:lang w:eastAsia="en-US"/>
        </w:rPr>
      </w:pPr>
    </w:p>
    <w:p w14:paraId="35CCB903" w14:textId="034FEF3E"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Country { </w:t>
      </w:r>
      <w:r>
        <w:rPr>
          <w:color w:val="0000FF"/>
          <w:lang w:eastAsia="en-US"/>
        </w:rPr>
        <w:t>get</w:t>
      </w:r>
      <w:r>
        <w:rPr>
          <w:lang w:eastAsia="en-US"/>
        </w:rPr>
        <w:t xml:space="preserve">; </w:t>
      </w:r>
      <w:r>
        <w:rPr>
          <w:color w:val="0000FF"/>
          <w:lang w:eastAsia="en-US"/>
        </w:rPr>
        <w:t>set</w:t>
      </w:r>
      <w:r>
        <w:rPr>
          <w:lang w:eastAsia="en-US"/>
        </w:rPr>
        <w:t>; }</w:t>
      </w:r>
    </w:p>
    <w:p w14:paraId="09E28348" w14:textId="77777777" w:rsidR="00052176" w:rsidRDefault="00052176" w:rsidP="00052176">
      <w:pPr>
        <w:pStyle w:val="Code"/>
        <w:ind w:left="1080"/>
        <w:rPr>
          <w:lang w:eastAsia="en-US"/>
        </w:rPr>
      </w:pPr>
    </w:p>
    <w:p w14:paraId="51D316CE" w14:textId="16595671"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Phone { </w:t>
      </w:r>
      <w:r>
        <w:rPr>
          <w:color w:val="0000FF"/>
          <w:lang w:eastAsia="en-US"/>
        </w:rPr>
        <w:t>get</w:t>
      </w:r>
      <w:r>
        <w:rPr>
          <w:lang w:eastAsia="en-US"/>
        </w:rPr>
        <w:t xml:space="preserve">; </w:t>
      </w:r>
      <w:r>
        <w:rPr>
          <w:color w:val="0000FF"/>
          <w:lang w:eastAsia="en-US"/>
        </w:rPr>
        <w:t>set</w:t>
      </w:r>
      <w:r>
        <w:rPr>
          <w:lang w:eastAsia="en-US"/>
        </w:rPr>
        <w:t>; }</w:t>
      </w:r>
    </w:p>
    <w:p w14:paraId="2A1EB8C6" w14:textId="77777777" w:rsidR="00052176" w:rsidRDefault="00052176" w:rsidP="00052176">
      <w:pPr>
        <w:pStyle w:val="Code"/>
        <w:ind w:left="1080"/>
        <w:rPr>
          <w:lang w:eastAsia="en-US"/>
        </w:rPr>
      </w:pPr>
    </w:p>
    <w:p w14:paraId="77A358E5" w14:textId="0D02F4D5"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string</w:t>
      </w:r>
      <w:r>
        <w:rPr>
          <w:lang w:eastAsia="en-US"/>
        </w:rPr>
        <w:t xml:space="preserve"> Email { </w:t>
      </w:r>
      <w:r>
        <w:rPr>
          <w:color w:val="0000FF"/>
          <w:lang w:eastAsia="en-US"/>
        </w:rPr>
        <w:t>get</w:t>
      </w:r>
      <w:r>
        <w:rPr>
          <w:lang w:eastAsia="en-US"/>
        </w:rPr>
        <w:t xml:space="preserve">; </w:t>
      </w:r>
      <w:r>
        <w:rPr>
          <w:color w:val="0000FF"/>
          <w:lang w:eastAsia="en-US"/>
        </w:rPr>
        <w:t>set</w:t>
      </w:r>
      <w:r>
        <w:rPr>
          <w:lang w:eastAsia="en-US"/>
        </w:rPr>
        <w:t>; }</w:t>
      </w:r>
    </w:p>
    <w:p w14:paraId="509648A5" w14:textId="77777777" w:rsidR="00052176" w:rsidRDefault="00052176" w:rsidP="00052176">
      <w:pPr>
        <w:pStyle w:val="Code"/>
        <w:ind w:left="1080"/>
        <w:rPr>
          <w:lang w:eastAsia="en-US"/>
        </w:rPr>
      </w:pPr>
    </w:p>
    <w:p w14:paraId="306DBABC" w14:textId="3A1655AE" w:rsidR="00052176" w:rsidRDefault="00052176" w:rsidP="00052176">
      <w:pPr>
        <w:pStyle w:val="Code"/>
        <w:ind w:left="1080"/>
        <w:rPr>
          <w:lang w:eastAsia="en-US"/>
        </w:rPr>
      </w:pPr>
      <w:r>
        <w:rPr>
          <w:color w:val="0000FF"/>
          <w:lang w:eastAsia="en-US"/>
        </w:rPr>
        <w:t>public</w:t>
      </w:r>
      <w:r>
        <w:rPr>
          <w:lang w:eastAsia="en-US"/>
        </w:rPr>
        <w:t xml:space="preserve"> </w:t>
      </w:r>
      <w:r>
        <w:rPr>
          <w:color w:val="0000FF"/>
          <w:lang w:eastAsia="en-US"/>
        </w:rPr>
        <w:t>byte</w:t>
      </w:r>
      <w:r>
        <w:rPr>
          <w:lang w:eastAsia="en-US"/>
        </w:rPr>
        <w:t xml:space="preserve">[] Picture { </w:t>
      </w:r>
      <w:r>
        <w:rPr>
          <w:color w:val="0000FF"/>
          <w:lang w:eastAsia="en-US"/>
        </w:rPr>
        <w:t>get</w:t>
      </w:r>
      <w:r>
        <w:rPr>
          <w:lang w:eastAsia="en-US"/>
        </w:rPr>
        <w:t xml:space="preserve">; </w:t>
      </w:r>
      <w:r>
        <w:rPr>
          <w:color w:val="0000FF"/>
          <w:lang w:eastAsia="en-US"/>
        </w:rPr>
        <w:t>set</w:t>
      </w:r>
      <w:r>
        <w:rPr>
          <w:lang w:eastAsia="en-US"/>
        </w:rPr>
        <w:t>; }</w:t>
      </w:r>
    </w:p>
    <w:p w14:paraId="7CA17B23" w14:textId="77777777" w:rsidR="00052176" w:rsidRDefault="00052176" w:rsidP="00052176">
      <w:pPr>
        <w:pStyle w:val="Code"/>
        <w:ind w:left="1080"/>
        <w:rPr>
          <w:lang w:eastAsia="en-US"/>
        </w:rPr>
      </w:pPr>
    </w:p>
    <w:p w14:paraId="2467B644" w14:textId="3906B359" w:rsidR="00052176" w:rsidRDefault="00052176" w:rsidP="00052176">
      <w:pPr>
        <w:pStyle w:val="Code"/>
        <w:ind w:left="1080"/>
      </w:pPr>
      <w:r>
        <w:rPr>
          <w:color w:val="0000FF"/>
          <w:lang w:eastAsia="en-US"/>
        </w:rPr>
        <w:t>public</w:t>
      </w:r>
      <w:r>
        <w:rPr>
          <w:lang w:eastAsia="en-US"/>
        </w:rPr>
        <w:t xml:space="preserve"> </w:t>
      </w:r>
      <w:r>
        <w:rPr>
          <w:color w:val="0000FF"/>
          <w:lang w:eastAsia="en-US"/>
        </w:rPr>
        <w:t>double</w:t>
      </w:r>
      <w:r>
        <w:rPr>
          <w:lang w:eastAsia="en-US"/>
        </w:rPr>
        <w:t xml:space="preserve"> RatingAvg { </w:t>
      </w:r>
      <w:r>
        <w:rPr>
          <w:color w:val="0000FF"/>
          <w:lang w:eastAsia="en-US"/>
        </w:rPr>
        <w:t>get</w:t>
      </w:r>
      <w:r>
        <w:rPr>
          <w:lang w:eastAsia="en-US"/>
        </w:rPr>
        <w:t xml:space="preserve">; </w:t>
      </w:r>
      <w:r>
        <w:rPr>
          <w:color w:val="0000FF"/>
          <w:lang w:eastAsia="en-US"/>
        </w:rPr>
        <w:t>set</w:t>
      </w:r>
      <w:r>
        <w:rPr>
          <w:lang w:eastAsia="en-US"/>
        </w:rPr>
        <w:t>; }</w:t>
      </w:r>
    </w:p>
    <w:p w14:paraId="7446219F" w14:textId="2C515B5F" w:rsidR="00E91346" w:rsidRDefault="00E91346" w:rsidP="008C7E3F">
      <w:pPr>
        <w:pStyle w:val="Ln1"/>
      </w:pPr>
      <w:r>
        <w:t xml:space="preserve">In the same way, </w:t>
      </w:r>
      <w:r w:rsidR="00770520">
        <w:t>you</w:t>
      </w:r>
      <w:r>
        <w:t xml:space="preserve"> also need to create models for enterprise company, company’s employees, carrier’s vehicles and drivers, and rides that enterprise company’s employees take. Additionally, you will also add model for performing analytics. Instead of writing code for each mo</w:t>
      </w:r>
      <w:r w:rsidR="00BE3C28">
        <w:t>del entity</w:t>
      </w:r>
      <w:r>
        <w:t xml:space="preserve"> </w:t>
      </w:r>
      <w:r w:rsidR="00FA0084">
        <w:t xml:space="preserve">right-click to </w:t>
      </w:r>
      <w:r w:rsidR="00FA0084" w:rsidRPr="00FA0084">
        <w:rPr>
          <w:b/>
        </w:rPr>
        <w:t>MyShuttle.Model</w:t>
      </w:r>
      <w:r w:rsidR="00FA0084">
        <w:t xml:space="preserve"> proje</w:t>
      </w:r>
      <w:r w:rsidR="00BE3C28">
        <w:t xml:space="preserve">ct, </w:t>
      </w:r>
      <w:r w:rsidR="00FA0084">
        <w:t xml:space="preserve">click </w:t>
      </w:r>
      <w:r w:rsidR="00FA0084" w:rsidRPr="00770520">
        <w:rPr>
          <w:b/>
        </w:rPr>
        <w:t>Add</w:t>
      </w:r>
      <w:r w:rsidR="00FA0084">
        <w:t xml:space="preserve"> </w:t>
      </w:r>
      <w:r w:rsidR="00FA0084" w:rsidRPr="004574E1">
        <w:rPr>
          <w:b/>
        </w:rPr>
        <w:t>&gt;</w:t>
      </w:r>
      <w:r w:rsidR="00FA0084">
        <w:t xml:space="preserve"> </w:t>
      </w:r>
      <w:r w:rsidR="00FA0084" w:rsidRPr="00770520">
        <w:rPr>
          <w:b/>
        </w:rPr>
        <w:t>Existing Item</w:t>
      </w:r>
      <w:r w:rsidR="00FA0084">
        <w:t xml:space="preserve">, and then </w:t>
      </w:r>
      <w:r>
        <w:t xml:space="preserve">add the following files from the respective </w:t>
      </w:r>
      <w:r w:rsidR="00B02732" w:rsidRPr="00EB1DCD">
        <w:rPr>
          <w:b/>
          <w:i/>
        </w:rPr>
        <w:t>…/Assets/MyShuttle.Model</w:t>
      </w:r>
      <w:r w:rsidR="00B02732">
        <w:t xml:space="preserve"> folder.</w:t>
      </w:r>
    </w:p>
    <w:p w14:paraId="70A1787D" w14:textId="5AE1BD8D" w:rsidR="00382E47" w:rsidRDefault="00382E47" w:rsidP="00382E47">
      <w:pPr>
        <w:pStyle w:val="Ln1"/>
        <w:numPr>
          <w:ilvl w:val="0"/>
          <w:numId w:val="0"/>
        </w:numPr>
        <w:ind w:left="1440"/>
      </w:pPr>
    </w:p>
    <w:p w14:paraId="31CAFDFD" w14:textId="77777777" w:rsidR="00FF064B" w:rsidRDefault="00FF064B" w:rsidP="00382E47">
      <w:pPr>
        <w:pStyle w:val="Ln1"/>
        <w:numPr>
          <w:ilvl w:val="0"/>
          <w:numId w:val="44"/>
        </w:numPr>
      </w:pPr>
      <w:r w:rsidRPr="00382E47">
        <w:rPr>
          <w:b/>
        </w:rPr>
        <w:t>ApplicationUser.cs</w:t>
      </w:r>
      <w:r>
        <w:t>: User of the application, connected to carrier;</w:t>
      </w:r>
    </w:p>
    <w:p w14:paraId="537E8FC0" w14:textId="77777777" w:rsidR="00FF064B" w:rsidRDefault="00FF064B" w:rsidP="00382E47">
      <w:pPr>
        <w:pStyle w:val="Ln1"/>
        <w:numPr>
          <w:ilvl w:val="0"/>
          <w:numId w:val="44"/>
        </w:numPr>
      </w:pPr>
      <w:r w:rsidRPr="00382E47">
        <w:rPr>
          <w:b/>
        </w:rPr>
        <w:t>Customer.cs</w:t>
      </w:r>
      <w:r>
        <w:t>: Customer enterprise company;</w:t>
      </w:r>
    </w:p>
    <w:p w14:paraId="395DA579" w14:textId="77777777" w:rsidR="00FF064B" w:rsidRDefault="00FF064B" w:rsidP="00382E47">
      <w:pPr>
        <w:pStyle w:val="Ln1"/>
        <w:numPr>
          <w:ilvl w:val="0"/>
          <w:numId w:val="44"/>
        </w:numPr>
      </w:pPr>
      <w:r w:rsidRPr="00382E47">
        <w:rPr>
          <w:b/>
        </w:rPr>
        <w:t>Driver.cs</w:t>
      </w:r>
      <w:r>
        <w:t>: Registered driver of the shuttle company who drives the vehicle;</w:t>
      </w:r>
    </w:p>
    <w:p w14:paraId="58A1DBF0" w14:textId="77777777" w:rsidR="00FF064B" w:rsidRDefault="00FF064B" w:rsidP="00382E47">
      <w:pPr>
        <w:pStyle w:val="Ln1"/>
        <w:numPr>
          <w:ilvl w:val="0"/>
          <w:numId w:val="44"/>
        </w:numPr>
      </w:pPr>
      <w:r w:rsidRPr="00382E47">
        <w:rPr>
          <w:b/>
        </w:rPr>
        <w:t>Employee.cs</w:t>
      </w:r>
      <w:r>
        <w:t>: Employee of the enterprise company who rides/rents a vehicle;</w:t>
      </w:r>
    </w:p>
    <w:p w14:paraId="547F5CE1" w14:textId="77777777" w:rsidR="00FF064B" w:rsidRDefault="00FF064B" w:rsidP="00382E47">
      <w:pPr>
        <w:pStyle w:val="Ln1"/>
        <w:numPr>
          <w:ilvl w:val="0"/>
          <w:numId w:val="44"/>
        </w:numPr>
      </w:pPr>
      <w:r w:rsidRPr="00382E47">
        <w:rPr>
          <w:b/>
        </w:rPr>
        <w:t>Ride.cs</w:t>
      </w:r>
      <w:r>
        <w:t>: Record of trip taken by an employee of a company in a vehicle driven by a driver;</w:t>
      </w:r>
    </w:p>
    <w:p w14:paraId="351B03A6" w14:textId="77777777" w:rsidR="00FF064B" w:rsidRDefault="00FF064B" w:rsidP="00382E47">
      <w:pPr>
        <w:pStyle w:val="Ln1"/>
        <w:numPr>
          <w:ilvl w:val="0"/>
          <w:numId w:val="44"/>
        </w:numPr>
      </w:pPr>
      <w:r w:rsidRPr="00382E47">
        <w:rPr>
          <w:b/>
        </w:rPr>
        <w:t>Vehicle.cs</w:t>
      </w:r>
      <w:r>
        <w:t>: Vehicle driven by a Driver;</w:t>
      </w:r>
    </w:p>
    <w:p w14:paraId="6867BDF6" w14:textId="77777777" w:rsidR="00FF064B" w:rsidRDefault="00FF064B" w:rsidP="00382E47">
      <w:pPr>
        <w:pStyle w:val="Ln1"/>
        <w:numPr>
          <w:ilvl w:val="0"/>
          <w:numId w:val="44"/>
        </w:numPr>
      </w:pPr>
      <w:r w:rsidRPr="00382E47">
        <w:rPr>
          <w:b/>
        </w:rPr>
        <w:t>VehicleStatus.cs</w:t>
      </w:r>
      <w:r>
        <w:t>: Current status of a vehicle, whether it’s available, busy, or unknown;</w:t>
      </w:r>
    </w:p>
    <w:p w14:paraId="6EEF6B38" w14:textId="6B7F7EF7" w:rsidR="00FF064B" w:rsidRDefault="00FF064B" w:rsidP="00382E47">
      <w:pPr>
        <w:pStyle w:val="Ln1"/>
        <w:numPr>
          <w:ilvl w:val="0"/>
          <w:numId w:val="44"/>
        </w:numPr>
      </w:pPr>
      <w:r w:rsidRPr="00382E47">
        <w:rPr>
          <w:b/>
        </w:rPr>
        <w:t>VehicleType.cs</w:t>
      </w:r>
      <w:r>
        <w:t>: Type of vehicle, such as compact, van, luxury, etc.</w:t>
      </w:r>
    </w:p>
    <w:p w14:paraId="3669C75F" w14:textId="77777777" w:rsidR="00FF064B" w:rsidRDefault="00FF064B" w:rsidP="00FF064B">
      <w:pPr>
        <w:pStyle w:val="Ln1"/>
        <w:numPr>
          <w:ilvl w:val="0"/>
          <w:numId w:val="0"/>
        </w:numPr>
        <w:ind w:left="1440"/>
      </w:pPr>
    </w:p>
    <w:p w14:paraId="523E7127" w14:textId="5C31987D" w:rsidR="00C82F89" w:rsidRDefault="00DF6113" w:rsidP="007A10A2">
      <w:pPr>
        <w:pStyle w:val="Art"/>
        <w:ind w:left="1224"/>
      </w:pPr>
      <w:r w:rsidRPr="00DF6113">
        <w:rPr>
          <w:noProof/>
          <w:lang w:eastAsia="en-US"/>
        </w:rPr>
        <w:lastRenderedPageBreak/>
        <w:drawing>
          <wp:inline distT="0" distB="0" distL="0" distR="0" wp14:anchorId="2BB0A170" wp14:editId="53ECB2BE">
            <wp:extent cx="4823982" cy="2934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2473" cy="2939196"/>
                    </a:xfrm>
                    <a:prstGeom prst="rect">
                      <a:avLst/>
                    </a:prstGeom>
                  </pic:spPr>
                </pic:pic>
              </a:graphicData>
            </a:graphic>
          </wp:inline>
        </w:drawing>
      </w:r>
    </w:p>
    <w:p w14:paraId="4184C487" w14:textId="2A0B9033" w:rsidR="00E91346" w:rsidRDefault="00EB4C94" w:rsidP="008C7E3F">
      <w:pPr>
        <w:pStyle w:val="Ln1"/>
      </w:pPr>
      <w:r>
        <w:t xml:space="preserve">Now that </w:t>
      </w:r>
      <w:r w:rsidR="00770520">
        <w:t>you</w:t>
      </w:r>
      <w:r>
        <w:t xml:space="preserve"> have</w:t>
      </w:r>
      <w:r w:rsidR="00770520">
        <w:t xml:space="preserve"> all the model entities defined,</w:t>
      </w:r>
      <w:r>
        <w:t xml:space="preserve"> </w:t>
      </w:r>
      <w:r w:rsidR="00770520">
        <w:t>you</w:t>
      </w:r>
      <w:r>
        <w:t xml:space="preserve"> will also like to perform some analytics on the database records. In order to hold analytical data, </w:t>
      </w:r>
      <w:r w:rsidR="00326B7D">
        <w:t>you</w:t>
      </w:r>
      <w:r>
        <w:t xml:space="preserve"> need to define model for it. </w:t>
      </w:r>
      <w:r w:rsidR="0008185D">
        <w:t xml:space="preserve">Right-click </w:t>
      </w:r>
      <w:r w:rsidR="0008185D" w:rsidRPr="00770520">
        <w:rPr>
          <w:b/>
        </w:rPr>
        <w:t>MyShuttle.Model</w:t>
      </w:r>
      <w:r w:rsidR="0008185D">
        <w:t xml:space="preserve"> project, click </w:t>
      </w:r>
      <w:r w:rsidR="0008185D" w:rsidRPr="0008185D">
        <w:rPr>
          <w:b/>
        </w:rPr>
        <w:t>Add &gt; N</w:t>
      </w:r>
      <w:r w:rsidR="00E91346" w:rsidRPr="0008185D">
        <w:rPr>
          <w:b/>
        </w:rPr>
        <w:t xml:space="preserve">ew </w:t>
      </w:r>
      <w:r w:rsidR="0008185D" w:rsidRPr="0008185D">
        <w:rPr>
          <w:b/>
        </w:rPr>
        <w:t>F</w:t>
      </w:r>
      <w:r w:rsidR="00E91346" w:rsidRPr="0008185D">
        <w:rPr>
          <w:b/>
        </w:rPr>
        <w:t>older</w:t>
      </w:r>
      <w:r w:rsidR="0008185D">
        <w:t xml:space="preserve">, and then rename the folder </w:t>
      </w:r>
      <w:r w:rsidR="00543730">
        <w:t>as</w:t>
      </w:r>
      <w:r>
        <w:t xml:space="preserve"> </w:t>
      </w:r>
      <w:r w:rsidR="00E91346" w:rsidRPr="00770520">
        <w:rPr>
          <w:b/>
        </w:rPr>
        <w:t>Analytics</w:t>
      </w:r>
      <w:r w:rsidR="0008185D">
        <w:t>.</w:t>
      </w:r>
    </w:p>
    <w:p w14:paraId="6A02271F" w14:textId="36C7FF77" w:rsidR="00EB4C94" w:rsidRDefault="00EB4C94" w:rsidP="008C7E3F">
      <w:pPr>
        <w:pStyle w:val="Ln1"/>
      </w:pPr>
      <w:r>
        <w:t xml:space="preserve">Right-click </w:t>
      </w:r>
      <w:r w:rsidR="00F965A1">
        <w:t xml:space="preserve">the </w:t>
      </w:r>
      <w:r w:rsidRPr="00EB1DCD">
        <w:rPr>
          <w:b/>
        </w:rPr>
        <w:t>Analytics</w:t>
      </w:r>
      <w:r>
        <w:t xml:space="preserve"> folder and click </w:t>
      </w:r>
      <w:r w:rsidRPr="00770520">
        <w:rPr>
          <w:b/>
        </w:rPr>
        <w:t>Add</w:t>
      </w:r>
      <w:r>
        <w:t xml:space="preserve"> </w:t>
      </w:r>
      <w:r w:rsidR="004574E1" w:rsidRPr="004574E1">
        <w:rPr>
          <w:b/>
        </w:rPr>
        <w:t>&gt;</w:t>
      </w:r>
      <w:r>
        <w:t xml:space="preserve"> </w:t>
      </w:r>
      <w:r w:rsidRPr="00770520">
        <w:rPr>
          <w:b/>
        </w:rPr>
        <w:t>Existing Item</w:t>
      </w:r>
      <w:r>
        <w:t xml:space="preserve">. </w:t>
      </w:r>
      <w:r w:rsidR="00770520">
        <w:t>Add</w:t>
      </w:r>
      <w:r w:rsidRPr="00EB4C94">
        <w:t xml:space="preserve"> the </w:t>
      </w:r>
      <w:r>
        <w:t xml:space="preserve">two </w:t>
      </w:r>
      <w:r w:rsidRPr="00EB4C94">
        <w:t>files</w:t>
      </w:r>
      <w:r w:rsidR="00BF7016">
        <w:t xml:space="preserve"> from the</w:t>
      </w:r>
      <w:r w:rsidRPr="00EB4C94">
        <w:t xml:space="preserve"> </w:t>
      </w:r>
      <w:r w:rsidRPr="00EB1DCD">
        <w:rPr>
          <w:b/>
        </w:rPr>
        <w:t>…/Assets/MyShuttle.Model/Analytics</w:t>
      </w:r>
      <w:r w:rsidRPr="00EB4C94">
        <w:t xml:space="preserve"> folder</w:t>
      </w:r>
      <w:r>
        <w:t>.</w:t>
      </w:r>
    </w:p>
    <w:p w14:paraId="12BABD37" w14:textId="3E16188D" w:rsidR="00F008B3" w:rsidRDefault="00F008B3" w:rsidP="007A10A2">
      <w:pPr>
        <w:pStyle w:val="Art"/>
        <w:ind w:left="1224"/>
      </w:pPr>
      <w:r>
        <w:rPr>
          <w:noProof/>
          <w:lang w:eastAsia="en-US"/>
        </w:rPr>
        <w:drawing>
          <wp:inline distT="0" distB="0" distL="0" distR="0" wp14:anchorId="5DA6DCD4" wp14:editId="61B0DCB4">
            <wp:extent cx="4564899" cy="23812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6215" cy="2387153"/>
                    </a:xfrm>
                    <a:prstGeom prst="rect">
                      <a:avLst/>
                    </a:prstGeom>
                  </pic:spPr>
                </pic:pic>
              </a:graphicData>
            </a:graphic>
          </wp:inline>
        </w:drawing>
      </w:r>
    </w:p>
    <w:p w14:paraId="67A6D196" w14:textId="72A4DCED" w:rsidR="00A26EB4" w:rsidRDefault="00A03A05" w:rsidP="008C7E3F">
      <w:pPr>
        <w:pStyle w:val="Ln1"/>
      </w:pPr>
      <w:r>
        <w:t>You</w:t>
      </w:r>
      <w:r w:rsidR="00835B1D">
        <w:t xml:space="preserve"> would like to add</w:t>
      </w:r>
      <w:r w:rsidR="00494D68">
        <w:t xml:space="preserve"> the</w:t>
      </w:r>
      <w:r w:rsidR="00835B1D">
        <w:t xml:space="preserve"> </w:t>
      </w:r>
      <w:r w:rsidR="00314EB6">
        <w:t>Identity</w:t>
      </w:r>
      <w:r w:rsidR="00835B1D">
        <w:t xml:space="preserve"> dependency for the project. Before ASP.NET </w:t>
      </w:r>
      <w:r w:rsidR="00B23AD9">
        <w:t>MVC</w:t>
      </w:r>
      <w:r w:rsidR="00835B1D">
        <w:t xml:space="preserve">, you would have </w:t>
      </w:r>
      <w:r w:rsidR="00770520">
        <w:t>added either</w:t>
      </w:r>
      <w:r w:rsidR="00835B1D">
        <w:t xml:space="preserve"> a direct assembly reference or a NuGet package. Beginning </w:t>
      </w:r>
      <w:r w:rsidR="00494D68">
        <w:t xml:space="preserve">with </w:t>
      </w:r>
      <w:r w:rsidR="00835B1D">
        <w:t xml:space="preserve">ASP.NET </w:t>
      </w:r>
      <w:r w:rsidR="00B23AD9">
        <w:t>MVC</w:t>
      </w:r>
      <w:r w:rsidR="00835B1D">
        <w:t xml:space="preserve">, direct assembly reference is not possible. Hence, </w:t>
      </w:r>
      <w:r w:rsidR="00326B7D">
        <w:t>you</w:t>
      </w:r>
      <w:r w:rsidR="00835B1D">
        <w:t xml:space="preserve"> wou</w:t>
      </w:r>
      <w:r w:rsidR="00A26EB4">
        <w:t>ld like to add a NuGet package:</w:t>
      </w:r>
    </w:p>
    <w:p w14:paraId="43CC1760" w14:textId="7F4F4793" w:rsidR="00A26EB4" w:rsidRPr="00A26EB4" w:rsidRDefault="00A26EB4" w:rsidP="00A26EB4">
      <w:pPr>
        <w:pStyle w:val="Ln1"/>
        <w:numPr>
          <w:ilvl w:val="1"/>
          <w:numId w:val="14"/>
        </w:numPr>
      </w:pPr>
      <w:r>
        <w:t xml:space="preserve">Right click </w:t>
      </w:r>
      <w:r w:rsidR="009A22C3">
        <w:t>the</w:t>
      </w:r>
      <w:r>
        <w:t xml:space="preserve"> </w:t>
      </w:r>
      <w:r w:rsidRPr="00A26EB4">
        <w:rPr>
          <w:b/>
          <w:bCs/>
        </w:rPr>
        <w:t>References</w:t>
      </w:r>
      <w:r>
        <w:t xml:space="preserve"> node under </w:t>
      </w:r>
      <w:r w:rsidRPr="00A26EB4">
        <w:rPr>
          <w:b/>
          <w:bCs/>
        </w:rPr>
        <w:t>MyShuttle.Model</w:t>
      </w:r>
      <w:r>
        <w:t xml:space="preserve"> Project and select </w:t>
      </w:r>
      <w:r w:rsidRPr="00A26EB4">
        <w:rPr>
          <w:b/>
          <w:bCs/>
        </w:rPr>
        <w:t>Manage NuGet Packages</w:t>
      </w:r>
    </w:p>
    <w:p w14:paraId="53DE58F8" w14:textId="5149453B" w:rsidR="005659BC" w:rsidRDefault="00A26EB4" w:rsidP="00A26EB4">
      <w:pPr>
        <w:pStyle w:val="Ln1"/>
        <w:numPr>
          <w:ilvl w:val="1"/>
          <w:numId w:val="14"/>
        </w:numPr>
      </w:pPr>
      <w:r>
        <w:lastRenderedPageBreak/>
        <w:t xml:space="preserve">Click </w:t>
      </w:r>
      <w:r w:rsidRPr="00A26EB4">
        <w:rPr>
          <w:b/>
          <w:bCs/>
        </w:rPr>
        <w:t>Browse</w:t>
      </w:r>
      <w:r>
        <w:t xml:space="preserve"> and </w:t>
      </w:r>
      <w:r w:rsidR="005659BC">
        <w:t xml:space="preserve">search for </w:t>
      </w:r>
      <w:r w:rsidR="005659BC" w:rsidRPr="005659BC">
        <w:rPr>
          <w:b/>
          <w:bCs/>
        </w:rPr>
        <w:t>M</w:t>
      </w:r>
      <w:r w:rsidRPr="005659BC">
        <w:rPr>
          <w:b/>
          <w:bCs/>
        </w:rPr>
        <w:t>icrosoft.AspNet.Identity.EntityFramework</w:t>
      </w:r>
      <w:r w:rsidRPr="005659BC">
        <w:rPr>
          <w:b/>
        </w:rPr>
        <w:br/>
      </w:r>
    </w:p>
    <w:p w14:paraId="6042069B" w14:textId="0E0AEACC" w:rsidR="00A26EB4" w:rsidRDefault="00A26EB4" w:rsidP="005659BC">
      <w:pPr>
        <w:pStyle w:val="Ln1"/>
        <w:numPr>
          <w:ilvl w:val="0"/>
          <w:numId w:val="0"/>
        </w:numPr>
        <w:ind w:left="1440"/>
      </w:pPr>
      <w:r w:rsidRPr="00A26EB4">
        <w:rPr>
          <w:noProof/>
          <w:lang w:eastAsia="en-US"/>
        </w:rPr>
        <w:drawing>
          <wp:inline distT="0" distB="0" distL="0" distR="0" wp14:anchorId="7C6A56B7" wp14:editId="2E0A3AC6">
            <wp:extent cx="4531360" cy="1448042"/>
            <wp:effectExtent l="19050" t="19050" r="215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0925" cy="1451099"/>
                    </a:xfrm>
                    <a:prstGeom prst="rect">
                      <a:avLst/>
                    </a:prstGeom>
                    <a:ln>
                      <a:solidFill>
                        <a:schemeClr val="accent1"/>
                      </a:solidFill>
                    </a:ln>
                  </pic:spPr>
                </pic:pic>
              </a:graphicData>
            </a:graphic>
          </wp:inline>
        </w:drawing>
      </w:r>
    </w:p>
    <w:p w14:paraId="63386C35" w14:textId="78194FF9" w:rsidR="00A26EB4" w:rsidRDefault="00A26EB4" w:rsidP="00A26EB4">
      <w:pPr>
        <w:pStyle w:val="Ln1"/>
        <w:numPr>
          <w:ilvl w:val="1"/>
          <w:numId w:val="14"/>
        </w:numPr>
      </w:pPr>
      <w:r>
        <w:t xml:space="preserve">In the search results select item as in the previous picture and click </w:t>
      </w:r>
      <w:r w:rsidRPr="00A26EB4">
        <w:rPr>
          <w:b/>
          <w:bCs/>
        </w:rPr>
        <w:t>Install</w:t>
      </w:r>
      <w:r>
        <w:t xml:space="preserve"> button on the right</w:t>
      </w:r>
    </w:p>
    <w:p w14:paraId="7E1DFEB6" w14:textId="4A078E06" w:rsidR="00A26EB4" w:rsidRDefault="00A26EB4" w:rsidP="00A26EB4">
      <w:pPr>
        <w:pStyle w:val="Ln1"/>
        <w:numPr>
          <w:ilvl w:val="1"/>
          <w:numId w:val="14"/>
        </w:numPr>
      </w:pPr>
      <w:r>
        <w:t xml:space="preserve">Review the changes window then click </w:t>
      </w:r>
      <w:r w:rsidRPr="00262074">
        <w:rPr>
          <w:b/>
        </w:rPr>
        <w:t>O</w:t>
      </w:r>
      <w:r w:rsidR="00262074">
        <w:rPr>
          <w:b/>
        </w:rPr>
        <w:t>K</w:t>
      </w:r>
      <w:r w:rsidR="00262074">
        <w:t>.</w:t>
      </w:r>
    </w:p>
    <w:p w14:paraId="0CD508EB" w14:textId="65832A1D" w:rsidR="00755083" w:rsidRDefault="00A26EB4" w:rsidP="00F722C0">
      <w:pPr>
        <w:pStyle w:val="Ln1"/>
        <w:numPr>
          <w:ilvl w:val="1"/>
          <w:numId w:val="14"/>
        </w:numPr>
      </w:pPr>
      <w:r>
        <w:t xml:space="preserve">Accept </w:t>
      </w:r>
      <w:r w:rsidR="00755083">
        <w:t xml:space="preserve">Click </w:t>
      </w:r>
      <w:r w:rsidR="00755083" w:rsidRPr="00A26EB4">
        <w:rPr>
          <w:b/>
        </w:rPr>
        <w:t>Install</w:t>
      </w:r>
      <w:r w:rsidR="00755083">
        <w:t xml:space="preserve"> and accept the license agreement dialog</w:t>
      </w:r>
      <w:r w:rsidR="00F965A1">
        <w:t xml:space="preserve"> box</w:t>
      </w:r>
      <w:r w:rsidR="00755083">
        <w:t xml:space="preserve">. </w:t>
      </w:r>
    </w:p>
    <w:p w14:paraId="73F39869" w14:textId="72B1620C" w:rsidR="00113D23" w:rsidRDefault="00113D23" w:rsidP="00F722C0">
      <w:pPr>
        <w:pStyle w:val="Ln1"/>
        <w:numPr>
          <w:ilvl w:val="1"/>
          <w:numId w:val="14"/>
        </w:numPr>
      </w:pPr>
      <w:r>
        <w:t>The P</w:t>
      </w:r>
      <w:r w:rsidR="007B125A">
        <w:t>ackage Manager will install the other two dependencies which are:</w:t>
      </w:r>
    </w:p>
    <w:p w14:paraId="1A0B5BB3" w14:textId="777DCA5D" w:rsidR="007B125A" w:rsidRPr="009F39A0" w:rsidRDefault="007B125A" w:rsidP="007B125A">
      <w:pPr>
        <w:pStyle w:val="Ln1"/>
        <w:numPr>
          <w:ilvl w:val="2"/>
          <w:numId w:val="14"/>
        </w:numPr>
        <w:rPr>
          <w:rFonts w:ascii="Consolas" w:hAnsi="Consolas"/>
        </w:rPr>
      </w:pPr>
      <w:r w:rsidRPr="009F39A0">
        <w:rPr>
          <w:rFonts w:ascii="Consolas" w:hAnsi="Consolas"/>
        </w:rPr>
        <w:t>Microsoft.AspNet.Identity.Core</w:t>
      </w:r>
    </w:p>
    <w:p w14:paraId="2FC94ACC" w14:textId="16D426E9" w:rsidR="007B125A" w:rsidRPr="009F39A0" w:rsidRDefault="007B125A" w:rsidP="007B125A">
      <w:pPr>
        <w:pStyle w:val="Ln1"/>
        <w:numPr>
          <w:ilvl w:val="2"/>
          <w:numId w:val="14"/>
        </w:numPr>
        <w:rPr>
          <w:rFonts w:ascii="Consolas" w:hAnsi="Consolas"/>
        </w:rPr>
      </w:pPr>
      <w:r w:rsidRPr="009F39A0">
        <w:rPr>
          <w:rFonts w:ascii="Consolas" w:hAnsi="Consolas"/>
        </w:rPr>
        <w:t>EntityFramework</w:t>
      </w:r>
    </w:p>
    <w:p w14:paraId="7B65B0A7" w14:textId="444A7D8C" w:rsidR="00E91346" w:rsidRDefault="00E91346" w:rsidP="008C7E3F">
      <w:pPr>
        <w:pStyle w:val="Ln1"/>
      </w:pPr>
      <w:r>
        <w:t>Each carrier has vehicles and drivers</w:t>
      </w:r>
      <w:r w:rsidR="00BB6CAD">
        <w:t xml:space="preserve"> associated with it</w:t>
      </w:r>
      <w:r>
        <w:t xml:space="preserve">. You did not add any </w:t>
      </w:r>
      <w:r w:rsidR="00BB6CAD">
        <w:t xml:space="preserve">collection </w:t>
      </w:r>
      <w:r>
        <w:t>reference</w:t>
      </w:r>
      <w:r w:rsidR="00BB6CAD">
        <w:t>s</w:t>
      </w:r>
      <w:r>
        <w:t xml:space="preserve"> before because model classes for vehicles and drivers </w:t>
      </w:r>
      <w:r w:rsidR="00411E2B">
        <w:t>did not exist then</w:t>
      </w:r>
      <w:r>
        <w:t>. Now that they have been added</w:t>
      </w:r>
      <w:r w:rsidR="00411E2B">
        <w:t xml:space="preserve"> to the project</w:t>
      </w:r>
      <w:r>
        <w:t xml:space="preserve">, add the following </w:t>
      </w:r>
      <w:r w:rsidR="00BB6CAD">
        <w:t xml:space="preserve">collections </w:t>
      </w:r>
      <w:r w:rsidR="00411E2B">
        <w:t xml:space="preserve">at the bottom of </w:t>
      </w:r>
      <w:r w:rsidRPr="00914782">
        <w:rPr>
          <w:b/>
        </w:rPr>
        <w:t>Carrier</w:t>
      </w:r>
      <w:r>
        <w:t xml:space="preserve"> class.</w:t>
      </w:r>
    </w:p>
    <w:p w14:paraId="0736F24E" w14:textId="673A1C81" w:rsidR="00E91346" w:rsidRDefault="00E91346" w:rsidP="00411E2B">
      <w:pPr>
        <w:pStyle w:val="Code"/>
        <w:ind w:left="1080"/>
      </w:pPr>
      <w:r>
        <w:t>public ICollection&lt;Vehicle&gt; Vehicles { get; set; }</w:t>
      </w:r>
    </w:p>
    <w:p w14:paraId="61FA42B8" w14:textId="69F4F102" w:rsidR="00E91346" w:rsidRDefault="00E91346" w:rsidP="00411E2B">
      <w:pPr>
        <w:pStyle w:val="Code"/>
        <w:ind w:left="1080"/>
      </w:pPr>
      <w:r>
        <w:t>public ICollection&lt;Driver&gt; Drivers { get; set; }</w:t>
      </w:r>
    </w:p>
    <w:p w14:paraId="2596F7B7" w14:textId="42AE7209" w:rsidR="005C5298" w:rsidRDefault="00BB6CAD" w:rsidP="00197082">
      <w:pPr>
        <w:pStyle w:val="Ln1"/>
      </w:pPr>
      <w:r>
        <w:t>Take the time to go through all the model classes and understand the attributes they have and how they are connected to each other.</w:t>
      </w:r>
    </w:p>
    <w:p w14:paraId="01DD28A9" w14:textId="31101BC5" w:rsidR="001C0A18" w:rsidRDefault="00271A35" w:rsidP="001C0A18">
      <w:pPr>
        <w:pStyle w:val="BookTitleHidden"/>
        <w:ind w:firstLine="360"/>
        <w:jc w:val="left"/>
      </w:pPr>
      <w:r>
        <w:rPr>
          <w:noProof/>
          <w:lang w:eastAsia="en-US"/>
        </w:rPr>
        <w:drawing>
          <wp:inline distT="0" distB="0" distL="0" distR="0" wp14:anchorId="520624E4" wp14:editId="525A4646">
            <wp:extent cx="4086225" cy="3662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44" cy="3671475"/>
                    </a:xfrm>
                    <a:prstGeom prst="rect">
                      <a:avLst/>
                    </a:prstGeom>
                  </pic:spPr>
                </pic:pic>
              </a:graphicData>
            </a:graphic>
          </wp:inline>
        </w:drawing>
      </w:r>
    </w:p>
    <w:p w14:paraId="5D2D93C7" w14:textId="3B695F32" w:rsidR="00E91346" w:rsidRDefault="000F4448" w:rsidP="008C7E3F">
      <w:pPr>
        <w:pStyle w:val="Ln1"/>
      </w:pPr>
      <w:r>
        <w:t xml:space="preserve">Build </w:t>
      </w:r>
      <w:r w:rsidR="00BB6CAD">
        <w:t>the application to ensure that it compiles successfully.</w:t>
      </w:r>
    </w:p>
    <w:p w14:paraId="04D0EDFF" w14:textId="0138CA19" w:rsidR="00BB6CAD" w:rsidRDefault="00BB6CAD" w:rsidP="007B0542">
      <w:pPr>
        <w:ind w:left="1080"/>
      </w:pPr>
      <w:r>
        <w:t xml:space="preserve">You have now completed the model definition and are ready to implement data repository pattern to perform </w:t>
      </w:r>
      <w:r w:rsidR="00DB3866">
        <w:t>database</w:t>
      </w:r>
      <w:r>
        <w:t xml:space="preserve"> CRUD operations.</w:t>
      </w:r>
    </w:p>
    <w:p w14:paraId="388B0E7D" w14:textId="778665A5" w:rsidR="00E91346" w:rsidRDefault="00E91346">
      <w:pPr>
        <w:spacing w:after="0" w:line="240" w:lineRule="auto"/>
        <w:ind w:left="0"/>
      </w:pPr>
      <w:r>
        <w:br w:type="page"/>
      </w:r>
    </w:p>
    <w:p w14:paraId="2861BEB2" w14:textId="44DF2D11" w:rsidR="00E91346" w:rsidRPr="00BF7016" w:rsidRDefault="00E91346" w:rsidP="00EB1DCD">
      <w:pPr>
        <w:pStyle w:val="Heading2TU"/>
      </w:pPr>
      <w:bookmarkStart w:id="7" w:name="_Toc478756019"/>
      <w:r w:rsidRPr="00BF7016">
        <w:lastRenderedPageBreak/>
        <w:t>Exercise 2: Implement MyShuttle Data CRUD Logic</w:t>
      </w:r>
      <w:bookmarkEnd w:id="7"/>
    </w:p>
    <w:p w14:paraId="48DD7294" w14:textId="77777777" w:rsidR="00E91346" w:rsidRPr="007B0542" w:rsidRDefault="00E91346" w:rsidP="007B0542">
      <w:pPr>
        <w:pStyle w:val="Heading4"/>
      </w:pPr>
      <w:r w:rsidRPr="007B0542">
        <w:t xml:space="preserve">Objectives </w:t>
      </w:r>
    </w:p>
    <w:p w14:paraId="59A5ADB1" w14:textId="7032AC3F" w:rsidR="00BB6CAD" w:rsidRDefault="00BB6CAD" w:rsidP="007B0542">
      <w:r>
        <w:t>In this exercise, you will:</w:t>
      </w:r>
    </w:p>
    <w:p w14:paraId="320DC988" w14:textId="655A624E" w:rsidR="00BB6CAD" w:rsidRPr="007B0542" w:rsidRDefault="00BB6CAD" w:rsidP="007B0542">
      <w:pPr>
        <w:pStyle w:val="Lb1"/>
      </w:pPr>
      <w:r w:rsidRPr="007B0542">
        <w:t>Create a project to implement repository pattern for database CRUD operations</w:t>
      </w:r>
      <w:r w:rsidR="004C3692">
        <w:t>.</w:t>
      </w:r>
    </w:p>
    <w:p w14:paraId="2F69A2F7" w14:textId="5EAE5868" w:rsidR="00E91346" w:rsidRPr="007B0542" w:rsidRDefault="00BB6CAD" w:rsidP="007B0542">
      <w:pPr>
        <w:pStyle w:val="Lb1"/>
      </w:pPr>
      <w:r w:rsidRPr="007B0542">
        <w:t>Create dummy data for this app.</w:t>
      </w:r>
    </w:p>
    <w:p w14:paraId="029DA66A" w14:textId="07359F5E" w:rsidR="00E91346" w:rsidRPr="007B0542" w:rsidRDefault="00E91346" w:rsidP="007B0542">
      <w:pPr>
        <w:pStyle w:val="ProcedureHeading0"/>
      </w:pPr>
      <w:r w:rsidRPr="007B0542">
        <w:t xml:space="preserve">Task </w:t>
      </w:r>
      <w:r w:rsidR="00BB6CAD" w:rsidRPr="007B0542">
        <w:t xml:space="preserve">1: Create the </w:t>
      </w:r>
      <w:r w:rsidR="009A22C3" w:rsidRPr="007B0542">
        <w:t xml:space="preserve">data </w:t>
      </w:r>
      <w:r w:rsidR="009A22C3">
        <w:t>p</w:t>
      </w:r>
      <w:r w:rsidR="009A22C3" w:rsidRPr="007B0542">
        <w:t>roject</w:t>
      </w:r>
    </w:p>
    <w:p w14:paraId="4393CA51" w14:textId="1B3B0B6E" w:rsidR="00835B1D" w:rsidRDefault="00BB6CAD" w:rsidP="008C7E3F">
      <w:pPr>
        <w:pStyle w:val="Ln1"/>
        <w:numPr>
          <w:ilvl w:val="0"/>
          <w:numId w:val="34"/>
        </w:numPr>
      </w:pPr>
      <w:r>
        <w:t xml:space="preserve">If </w:t>
      </w:r>
      <w:r w:rsidR="00835B1D">
        <w:t>it is</w:t>
      </w:r>
      <w:r>
        <w:t xml:space="preserve"> not already open, </w:t>
      </w:r>
      <w:r w:rsidR="00835B1D">
        <w:t>o</w:t>
      </w:r>
      <w:r w:rsidR="00E91346">
        <w:t xml:space="preserve">pen </w:t>
      </w:r>
      <w:r w:rsidRPr="008C7E3F">
        <w:rPr>
          <w:b/>
        </w:rPr>
        <w:t>MyShuttle</w:t>
      </w:r>
      <w:r>
        <w:t xml:space="preserve"> solution </w:t>
      </w:r>
      <w:r w:rsidR="00835B1D">
        <w:t xml:space="preserve">in </w:t>
      </w:r>
      <w:r w:rsidR="001A5229">
        <w:rPr>
          <w:b/>
        </w:rPr>
        <w:t>Visual Studio 2017</w:t>
      </w:r>
      <w:r w:rsidR="00E91346">
        <w:t>.</w:t>
      </w:r>
    </w:p>
    <w:p w14:paraId="2377075A" w14:textId="7E0CB5E7" w:rsidR="00E91346" w:rsidRDefault="00835B1D" w:rsidP="008C7E3F">
      <w:pPr>
        <w:pStyle w:val="Ln1"/>
      </w:pPr>
      <w:r>
        <w:t xml:space="preserve">Right-click </w:t>
      </w:r>
      <w:r w:rsidRPr="00835B1D">
        <w:rPr>
          <w:b/>
        </w:rPr>
        <w:t>MyShuttle</w:t>
      </w:r>
      <w:r>
        <w:t xml:space="preserve"> solution in </w:t>
      </w:r>
      <w:r w:rsidR="001950E0">
        <w:t xml:space="preserve">the </w:t>
      </w:r>
      <w:r w:rsidRPr="00EB1DCD">
        <w:rPr>
          <w:b/>
        </w:rPr>
        <w:t>Solution Explorer</w:t>
      </w:r>
      <w:r>
        <w:t xml:space="preserve"> window and </w:t>
      </w:r>
      <w:r w:rsidR="001950E0">
        <w:t xml:space="preserve">then </w:t>
      </w:r>
      <w:r>
        <w:t xml:space="preserve">click </w:t>
      </w:r>
      <w:r w:rsidRPr="00835B1D">
        <w:rPr>
          <w:b/>
        </w:rPr>
        <w:t>Add new project</w:t>
      </w:r>
      <w:r>
        <w:t>.</w:t>
      </w:r>
    </w:p>
    <w:p w14:paraId="223B7BDF" w14:textId="6E974BB1" w:rsidR="004B787D" w:rsidRDefault="004B787D" w:rsidP="00712476">
      <w:pPr>
        <w:pStyle w:val="Ln1"/>
      </w:pPr>
      <w:r>
        <w:t xml:space="preserve">Choose </w:t>
      </w:r>
      <w:r w:rsidRPr="004574E1">
        <w:rPr>
          <w:b/>
        </w:rPr>
        <w:t xml:space="preserve">Visual C# </w:t>
      </w:r>
      <w:r w:rsidR="004574E1" w:rsidRPr="004574E1">
        <w:rPr>
          <w:b/>
        </w:rPr>
        <w:t>&gt;</w:t>
      </w:r>
      <w:r w:rsidRPr="004574E1">
        <w:rPr>
          <w:b/>
        </w:rPr>
        <w:t xml:space="preserve"> Class Library</w:t>
      </w:r>
      <w:r>
        <w:t xml:space="preserve"> project template and name it </w:t>
      </w:r>
      <w:r w:rsidRPr="004B787D">
        <w:rPr>
          <w:b/>
          <w:bCs/>
        </w:rPr>
        <w:t>MyShuttle.Data</w:t>
      </w:r>
      <w:r>
        <w:t xml:space="preserve">, and then click </w:t>
      </w:r>
      <w:r w:rsidRPr="004574E1">
        <w:rPr>
          <w:b/>
        </w:rPr>
        <w:t>OK</w:t>
      </w:r>
      <w:r>
        <w:t>.</w:t>
      </w:r>
    </w:p>
    <w:p w14:paraId="2C857BFB" w14:textId="6BA1B19D" w:rsidR="00835B1D" w:rsidRDefault="00835B1D" w:rsidP="008C7E3F">
      <w:pPr>
        <w:pStyle w:val="Ln1"/>
      </w:pPr>
      <w:r>
        <w:t xml:space="preserve">Delete </w:t>
      </w:r>
      <w:r w:rsidRPr="004574E1">
        <w:rPr>
          <w:b/>
        </w:rPr>
        <w:t>Class1.cs</w:t>
      </w:r>
      <w:r>
        <w:t>.</w:t>
      </w:r>
    </w:p>
    <w:p w14:paraId="5934CED7" w14:textId="70EB03E3" w:rsidR="00835B1D" w:rsidRPr="007B0542" w:rsidRDefault="00835B1D" w:rsidP="007B0542">
      <w:pPr>
        <w:pStyle w:val="ProcedureHeading0"/>
      </w:pPr>
      <w:r w:rsidRPr="007B0542">
        <w:t xml:space="preserve">Task 2: Implement the </w:t>
      </w:r>
      <w:r w:rsidR="009A22C3" w:rsidRPr="007B0542">
        <w:t>data initialization logic</w:t>
      </w:r>
    </w:p>
    <w:p w14:paraId="7CDB401B" w14:textId="31625880" w:rsidR="004B787D" w:rsidRDefault="002807D4" w:rsidP="008C7E3F">
      <w:pPr>
        <w:pStyle w:val="Ln1"/>
        <w:numPr>
          <w:ilvl w:val="0"/>
          <w:numId w:val="31"/>
        </w:numPr>
      </w:pPr>
      <w:r>
        <w:t xml:space="preserve">You would first like to define dependencies for this project. </w:t>
      </w:r>
    </w:p>
    <w:p w14:paraId="6BAFAABE" w14:textId="2F1437F2" w:rsidR="00315309" w:rsidRDefault="004B787D" w:rsidP="00556F65">
      <w:pPr>
        <w:pStyle w:val="Ln1"/>
        <w:numPr>
          <w:ilvl w:val="1"/>
          <w:numId w:val="31"/>
        </w:numPr>
      </w:pPr>
      <w:r>
        <w:t xml:space="preserve">Right click </w:t>
      </w:r>
      <w:r w:rsidR="009A22C3">
        <w:t>the</w:t>
      </w:r>
      <w:r>
        <w:t xml:space="preserve"> </w:t>
      </w:r>
      <w:r w:rsidRPr="00315309">
        <w:rPr>
          <w:b/>
          <w:bCs/>
        </w:rPr>
        <w:t>References</w:t>
      </w:r>
      <w:r>
        <w:t xml:space="preserve"> node under </w:t>
      </w:r>
      <w:r w:rsidRPr="00315309">
        <w:rPr>
          <w:b/>
          <w:bCs/>
        </w:rPr>
        <w:t>MyShuttle.Data</w:t>
      </w:r>
      <w:r>
        <w:t xml:space="preserve"> project and click Add References</w:t>
      </w:r>
      <w:r w:rsidR="00315309">
        <w:t xml:space="preserve">. </w:t>
      </w:r>
      <w:r>
        <w:t xml:space="preserve">Select </w:t>
      </w:r>
      <w:r w:rsidRPr="00315309">
        <w:rPr>
          <w:b/>
          <w:bCs/>
        </w:rPr>
        <w:t>MyShuttle.Model</w:t>
      </w:r>
      <w:r>
        <w:t xml:space="preserve"> from the solutions under Projects tab</w:t>
      </w:r>
      <w:r w:rsidR="00315309">
        <w:t>:</w:t>
      </w:r>
    </w:p>
    <w:p w14:paraId="37E7C4FA" w14:textId="4930AED3" w:rsidR="004B787D" w:rsidRDefault="004B787D" w:rsidP="00315309">
      <w:pPr>
        <w:pStyle w:val="Ln1"/>
        <w:numPr>
          <w:ilvl w:val="0"/>
          <w:numId w:val="0"/>
        </w:numPr>
        <w:ind w:left="1440"/>
      </w:pPr>
      <w:r>
        <w:br/>
      </w:r>
      <w:r w:rsidRPr="004B787D">
        <w:rPr>
          <w:noProof/>
          <w:lang w:eastAsia="en-US"/>
        </w:rPr>
        <w:drawing>
          <wp:inline distT="0" distB="0" distL="0" distR="0" wp14:anchorId="4960512F" wp14:editId="1EFCB8A2">
            <wp:extent cx="4318000" cy="2308431"/>
            <wp:effectExtent l="19050" t="19050" r="2540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1662" cy="2315735"/>
                    </a:xfrm>
                    <a:prstGeom prst="rect">
                      <a:avLst/>
                    </a:prstGeom>
                    <a:ln>
                      <a:solidFill>
                        <a:schemeClr val="accent1"/>
                      </a:solidFill>
                    </a:ln>
                  </pic:spPr>
                </pic:pic>
              </a:graphicData>
            </a:graphic>
          </wp:inline>
        </w:drawing>
      </w:r>
    </w:p>
    <w:p w14:paraId="2AD1601B" w14:textId="6FE969B6" w:rsidR="00315309" w:rsidRDefault="00315309" w:rsidP="00315309">
      <w:pPr>
        <w:pStyle w:val="Ln1"/>
        <w:numPr>
          <w:ilvl w:val="1"/>
          <w:numId w:val="31"/>
        </w:numPr>
      </w:pPr>
      <w:r>
        <w:t xml:space="preserve">Add </w:t>
      </w:r>
      <w:r w:rsidRPr="002C613A">
        <w:rPr>
          <w:b/>
        </w:rPr>
        <w:t>System.Configuration.dll</w:t>
      </w:r>
      <w:r>
        <w:t xml:space="preserve"> from </w:t>
      </w:r>
      <w:r w:rsidR="002C613A" w:rsidRPr="002C613A">
        <w:rPr>
          <w:b/>
        </w:rPr>
        <w:t>Assemblies &gt; Framework</w:t>
      </w:r>
      <w:r w:rsidR="002C613A">
        <w:t xml:space="preserve"> </w:t>
      </w:r>
    </w:p>
    <w:p w14:paraId="64310B33" w14:textId="421E241F" w:rsidR="00315309" w:rsidRDefault="00315309" w:rsidP="00315309">
      <w:pPr>
        <w:pStyle w:val="Ln1"/>
        <w:numPr>
          <w:ilvl w:val="0"/>
          <w:numId w:val="0"/>
        </w:numPr>
        <w:ind w:left="1080"/>
      </w:pPr>
    </w:p>
    <w:p w14:paraId="195C8637" w14:textId="4B917FAB" w:rsidR="00315309" w:rsidRDefault="0021754B" w:rsidP="00315309">
      <w:pPr>
        <w:pStyle w:val="Ln1"/>
        <w:numPr>
          <w:ilvl w:val="0"/>
          <w:numId w:val="0"/>
        </w:numPr>
        <w:ind w:left="1080"/>
      </w:pPr>
      <w:r>
        <w:rPr>
          <w:noProof/>
          <w:lang w:eastAsia="en-US"/>
        </w:rPr>
        <w:lastRenderedPageBreak/>
        <w:drawing>
          <wp:inline distT="0" distB="0" distL="0" distR="0" wp14:anchorId="27DBB1DE" wp14:editId="2F2EAC58">
            <wp:extent cx="4953000" cy="218413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7099" cy="2190352"/>
                    </a:xfrm>
                    <a:prstGeom prst="rect">
                      <a:avLst/>
                    </a:prstGeom>
                  </pic:spPr>
                </pic:pic>
              </a:graphicData>
            </a:graphic>
          </wp:inline>
        </w:drawing>
      </w:r>
    </w:p>
    <w:p w14:paraId="670FB5F6" w14:textId="5CB472FC" w:rsidR="00917766" w:rsidRDefault="00917766" w:rsidP="00315309">
      <w:pPr>
        <w:pStyle w:val="ListParagraph"/>
        <w:numPr>
          <w:ilvl w:val="1"/>
          <w:numId w:val="31"/>
        </w:numPr>
      </w:pPr>
      <w:r>
        <w:t>A</w:t>
      </w:r>
      <w:r w:rsidR="00315309">
        <w:t xml:space="preserve">dd </w:t>
      </w:r>
      <w:r w:rsidR="00315309" w:rsidRPr="00315309">
        <w:rPr>
          <w:b/>
        </w:rPr>
        <w:t>Microsoft.AspNet.Identity.EntityFramework</w:t>
      </w:r>
      <w:r w:rsidR="00315309">
        <w:t xml:space="preserve"> </w:t>
      </w:r>
      <w:r>
        <w:t xml:space="preserve">NuGet package the same </w:t>
      </w:r>
      <w:r w:rsidR="00326B7D">
        <w:t>you</w:t>
      </w:r>
      <w:r>
        <w:t xml:space="preserve"> did for </w:t>
      </w:r>
      <w:r w:rsidRPr="00315309">
        <w:rPr>
          <w:b/>
          <w:bCs/>
        </w:rPr>
        <w:t>MyShuttle.Model</w:t>
      </w:r>
      <w:r>
        <w:t xml:space="preserve"> project</w:t>
      </w:r>
    </w:p>
    <w:p w14:paraId="1E2B4B39" w14:textId="1E969114" w:rsidR="009F08E4" w:rsidRDefault="009F08E4" w:rsidP="008C7E3F">
      <w:pPr>
        <w:pStyle w:val="Ln1"/>
        <w:numPr>
          <w:ilvl w:val="0"/>
          <w:numId w:val="31"/>
        </w:numPr>
      </w:pPr>
      <w:r>
        <w:t xml:space="preserve">Right-click </w:t>
      </w:r>
      <w:r w:rsidR="001950E0">
        <w:t xml:space="preserve">the </w:t>
      </w:r>
      <w:r w:rsidRPr="008C7E3F">
        <w:rPr>
          <w:b/>
        </w:rPr>
        <w:t>MyShuttle.Data</w:t>
      </w:r>
      <w:r>
        <w:t xml:space="preserve"> project and click </w:t>
      </w:r>
      <w:r w:rsidRPr="008C7E3F">
        <w:rPr>
          <w:b/>
        </w:rPr>
        <w:t>Add</w:t>
      </w:r>
      <w:r>
        <w:t xml:space="preserve"> </w:t>
      </w:r>
      <w:r w:rsidR="004574E1" w:rsidRPr="004574E1">
        <w:rPr>
          <w:b/>
        </w:rPr>
        <w:t>&gt;</w:t>
      </w:r>
      <w:r>
        <w:t xml:space="preserve"> </w:t>
      </w:r>
      <w:r w:rsidRPr="008C7E3F">
        <w:rPr>
          <w:b/>
        </w:rPr>
        <w:t>Existing Item</w:t>
      </w:r>
      <w:r>
        <w:t>. Add</w:t>
      </w:r>
      <w:r w:rsidR="000F4448">
        <w:t xml:space="preserve"> the </w:t>
      </w:r>
      <w:r w:rsidRPr="008C7E3F">
        <w:rPr>
          <w:b/>
        </w:rPr>
        <w:t>MyShuttleContext.cs</w:t>
      </w:r>
      <w:r>
        <w:t xml:space="preserve"> file to the project root</w:t>
      </w:r>
      <w:r w:rsidR="00914782">
        <w:t xml:space="preserve"> from </w:t>
      </w:r>
      <w:r w:rsidR="00914782" w:rsidRPr="008C7E3F">
        <w:rPr>
          <w:b/>
        </w:rPr>
        <w:t>…/Assets/MyShuttle.Data</w:t>
      </w:r>
      <w:r w:rsidR="00914782">
        <w:t xml:space="preserve"> folder</w:t>
      </w:r>
      <w:r>
        <w:t>. This class implements the database context of Entity Framework</w:t>
      </w:r>
      <w:r w:rsidR="002D54A8">
        <w:t xml:space="preserve"> (EF)</w:t>
      </w:r>
      <w:r w:rsidR="00DE1FA5">
        <w:t xml:space="preserve"> which</w:t>
      </w:r>
      <w:r>
        <w:t xml:space="preserve"> declares all entities </w:t>
      </w:r>
      <w:r w:rsidR="00DE1FA5">
        <w:t>and their relationships</w:t>
      </w:r>
      <w:r w:rsidR="00BC3675">
        <w:t xml:space="preserve"> using Code First approach</w:t>
      </w:r>
      <w:r>
        <w:t>.</w:t>
      </w:r>
    </w:p>
    <w:p w14:paraId="094476C2" w14:textId="7E7FDBC4" w:rsidR="00835B1D" w:rsidRDefault="00835B1D" w:rsidP="008C7E3F">
      <w:pPr>
        <w:pStyle w:val="Ln1"/>
        <w:numPr>
          <w:ilvl w:val="0"/>
          <w:numId w:val="31"/>
        </w:numPr>
      </w:pPr>
      <w:r>
        <w:t>Right-click</w:t>
      </w:r>
      <w:r w:rsidR="001950E0">
        <w:t xml:space="preserve"> the </w:t>
      </w:r>
      <w:r w:rsidRPr="008C7E3F">
        <w:rPr>
          <w:b/>
        </w:rPr>
        <w:t>MyShuttle.Data</w:t>
      </w:r>
      <w:r>
        <w:t xml:space="preserve"> project and click </w:t>
      </w:r>
      <w:r w:rsidRPr="008C7E3F">
        <w:rPr>
          <w:b/>
        </w:rPr>
        <w:t>Add</w:t>
      </w:r>
      <w:r>
        <w:t xml:space="preserve"> </w:t>
      </w:r>
      <w:r w:rsidR="004574E1" w:rsidRPr="004574E1">
        <w:rPr>
          <w:b/>
        </w:rPr>
        <w:t>&gt;</w:t>
      </w:r>
      <w:r>
        <w:t xml:space="preserve"> </w:t>
      </w:r>
      <w:r w:rsidRPr="008C7E3F">
        <w:rPr>
          <w:b/>
        </w:rPr>
        <w:t>New Folder</w:t>
      </w:r>
      <w:r>
        <w:t xml:space="preserve">. </w:t>
      </w:r>
      <w:r w:rsidR="00543730">
        <w:t>Ren</w:t>
      </w:r>
      <w:r>
        <w:t xml:space="preserve">ame the folder as </w:t>
      </w:r>
      <w:r w:rsidRPr="008C7E3F">
        <w:rPr>
          <w:b/>
        </w:rPr>
        <w:t>Infrastructure</w:t>
      </w:r>
      <w:r>
        <w:t>.</w:t>
      </w:r>
    </w:p>
    <w:p w14:paraId="40D49328" w14:textId="5A2429BB" w:rsidR="00103CCE" w:rsidRDefault="00D01332" w:rsidP="00103CCE">
      <w:pPr>
        <w:pStyle w:val="Ln1"/>
        <w:numPr>
          <w:ilvl w:val="0"/>
          <w:numId w:val="31"/>
        </w:numPr>
      </w:pPr>
      <w:r>
        <w:t xml:space="preserve">Add the following </w:t>
      </w:r>
      <w:r w:rsidR="00432FE1">
        <w:t>two</w:t>
      </w:r>
      <w:r>
        <w:t xml:space="preserve"> existing items under </w:t>
      </w:r>
      <w:r w:rsidR="001950E0">
        <w:t xml:space="preserve">the </w:t>
      </w:r>
      <w:r w:rsidRPr="008C7E3F">
        <w:rPr>
          <w:b/>
        </w:rPr>
        <w:t>Infrastructure</w:t>
      </w:r>
      <w:r>
        <w:t xml:space="preserve"> folder from </w:t>
      </w:r>
      <w:r w:rsidR="001950E0">
        <w:t xml:space="preserve">the </w:t>
      </w:r>
      <w:r w:rsidRPr="008C7E3F">
        <w:rPr>
          <w:b/>
        </w:rPr>
        <w:t>…/Assets/MyShuttle.Data/Infrastructure</w:t>
      </w:r>
      <w:r>
        <w:t xml:space="preserve"> folder.</w:t>
      </w:r>
    </w:p>
    <w:p w14:paraId="72639803" w14:textId="77777777" w:rsidR="00103CCE" w:rsidRDefault="00103CCE" w:rsidP="00103CCE">
      <w:pPr>
        <w:pStyle w:val="Ln1"/>
        <w:numPr>
          <w:ilvl w:val="0"/>
          <w:numId w:val="44"/>
        </w:numPr>
      </w:pPr>
      <w:r w:rsidRPr="00462DC7">
        <w:rPr>
          <w:b/>
        </w:rPr>
        <w:t>FakeImages.cs:</w:t>
      </w:r>
      <w:r>
        <w:t xml:space="preserve"> It contains images for drivers, vehicles, etc.</w:t>
      </w:r>
    </w:p>
    <w:p w14:paraId="71CBA6CB" w14:textId="77777777" w:rsidR="00103CCE" w:rsidRDefault="00103CCE" w:rsidP="00103CCE">
      <w:pPr>
        <w:pStyle w:val="Ln1"/>
        <w:numPr>
          <w:ilvl w:val="0"/>
          <w:numId w:val="44"/>
        </w:numPr>
      </w:pPr>
      <w:r w:rsidRPr="00462DC7">
        <w:rPr>
          <w:b/>
        </w:rPr>
        <w:t>MyShuttleDataInitializer.cs:</w:t>
      </w:r>
      <w:r>
        <w:t xml:space="preserve"> It contains dummy data and initialization logic.</w:t>
      </w:r>
    </w:p>
    <w:p w14:paraId="0BF98B49" w14:textId="77777777" w:rsidR="00BB1E28" w:rsidRDefault="00BB1E28" w:rsidP="00BB1E28">
      <w:pPr>
        <w:pStyle w:val="Ln1"/>
        <w:numPr>
          <w:ilvl w:val="0"/>
          <w:numId w:val="31"/>
        </w:numPr>
      </w:pPr>
      <w:r>
        <w:t>Build the application to ensure that it compiles successfully.</w:t>
      </w:r>
    </w:p>
    <w:p w14:paraId="268E0BC2" w14:textId="77777777" w:rsidR="00BB1E28" w:rsidRDefault="00BB1E28" w:rsidP="00BB1E28">
      <w:pPr>
        <w:pStyle w:val="Ln1"/>
        <w:numPr>
          <w:ilvl w:val="0"/>
          <w:numId w:val="0"/>
        </w:numPr>
        <w:ind w:left="1080"/>
      </w:pPr>
    </w:p>
    <w:p w14:paraId="144C73AD" w14:textId="07983DDD" w:rsidR="00770520" w:rsidRPr="00084AAA" w:rsidRDefault="00770520" w:rsidP="00084AAA">
      <w:pPr>
        <w:pStyle w:val="ProcedureHeading0"/>
      </w:pPr>
      <w:r w:rsidRPr="00084AAA">
        <w:t>Task 3: Implement Data Repositories</w:t>
      </w:r>
    </w:p>
    <w:p w14:paraId="09949263" w14:textId="649303E5" w:rsidR="00332D03" w:rsidRDefault="00332D03" w:rsidP="008C7E3F">
      <w:pPr>
        <w:pStyle w:val="Ln1"/>
        <w:numPr>
          <w:ilvl w:val="0"/>
          <w:numId w:val="35"/>
        </w:numPr>
      </w:pPr>
      <w:r>
        <w:t xml:space="preserve">Right-click </w:t>
      </w:r>
      <w:r w:rsidR="001950E0">
        <w:t xml:space="preserve">the </w:t>
      </w:r>
      <w:r w:rsidRPr="008C7E3F">
        <w:rPr>
          <w:b/>
        </w:rPr>
        <w:t>MyShuttle.Data</w:t>
      </w:r>
      <w:r>
        <w:t xml:space="preserve"> project and click </w:t>
      </w:r>
      <w:r w:rsidRPr="008C7E3F">
        <w:rPr>
          <w:b/>
        </w:rPr>
        <w:t>Add</w:t>
      </w:r>
      <w:r>
        <w:t xml:space="preserve"> </w:t>
      </w:r>
      <w:r w:rsidR="006E02C7">
        <w:t>&gt;</w:t>
      </w:r>
      <w:r>
        <w:t xml:space="preserve"> </w:t>
      </w:r>
      <w:r w:rsidRPr="008C7E3F">
        <w:rPr>
          <w:b/>
        </w:rPr>
        <w:t>New Folder</w:t>
      </w:r>
      <w:r>
        <w:t xml:space="preserve">. Name the folder as </w:t>
      </w:r>
      <w:r w:rsidRPr="008C7E3F">
        <w:rPr>
          <w:b/>
        </w:rPr>
        <w:t>Interfaces</w:t>
      </w:r>
      <w:r>
        <w:t>. This folder will contain all repository interfaces.</w:t>
      </w:r>
    </w:p>
    <w:p w14:paraId="57505B1A" w14:textId="3C47887B" w:rsidR="00084AAA" w:rsidRDefault="00332D03" w:rsidP="008C7E3F">
      <w:pPr>
        <w:pStyle w:val="Ln1"/>
      </w:pPr>
      <w:r>
        <w:t xml:space="preserve">Right-click </w:t>
      </w:r>
      <w:r w:rsidR="001950E0">
        <w:t xml:space="preserve">the </w:t>
      </w:r>
      <w:r w:rsidRPr="00EB1DCD">
        <w:rPr>
          <w:b/>
        </w:rPr>
        <w:t>Interfaces</w:t>
      </w:r>
      <w:r>
        <w:t xml:space="preserve"> folder and click </w:t>
      </w:r>
      <w:r w:rsidRPr="00EB1DCD">
        <w:rPr>
          <w:b/>
        </w:rPr>
        <w:t xml:space="preserve">Add </w:t>
      </w:r>
      <w:r w:rsidR="006E02C7" w:rsidRPr="004574E1">
        <w:rPr>
          <w:b/>
        </w:rPr>
        <w:t>&gt;</w:t>
      </w:r>
      <w:r>
        <w:t xml:space="preserve"> </w:t>
      </w:r>
      <w:r w:rsidRPr="00EB1DCD">
        <w:rPr>
          <w:b/>
        </w:rPr>
        <w:t>New</w:t>
      </w:r>
      <w:r>
        <w:t xml:space="preserve"> </w:t>
      </w:r>
      <w:r w:rsidRPr="00AC4E6E">
        <w:rPr>
          <w:b/>
        </w:rPr>
        <w:t>Item</w:t>
      </w:r>
      <w:r>
        <w:t xml:space="preserve"> to add a new </w:t>
      </w:r>
      <w:r w:rsidR="00AC4E6E">
        <w:t>interface</w:t>
      </w:r>
      <w:r>
        <w:t xml:space="preserve">. Name it </w:t>
      </w:r>
      <w:r w:rsidRPr="00332D03">
        <w:rPr>
          <w:b/>
        </w:rPr>
        <w:t>I</w:t>
      </w:r>
      <w:r w:rsidR="00835B1D" w:rsidRPr="00332D03">
        <w:rPr>
          <w:b/>
        </w:rPr>
        <w:t>Carrier</w:t>
      </w:r>
      <w:r>
        <w:rPr>
          <w:b/>
        </w:rPr>
        <w:t>Repository</w:t>
      </w:r>
      <w:r w:rsidR="00835B1D" w:rsidRPr="00332D03">
        <w:rPr>
          <w:b/>
        </w:rPr>
        <w:t>.cs</w:t>
      </w:r>
    </w:p>
    <w:p w14:paraId="0BE9EE1A" w14:textId="5B6BF2D9" w:rsidR="00835B1D" w:rsidRDefault="00332D03" w:rsidP="008C7E3F">
      <w:pPr>
        <w:pStyle w:val="Ln1"/>
      </w:pPr>
      <w:r>
        <w:t>Define the interface as following:</w:t>
      </w:r>
    </w:p>
    <w:p w14:paraId="7B264CEF" w14:textId="77777777" w:rsidR="00052176" w:rsidRDefault="00052176" w:rsidP="00052176">
      <w:pPr>
        <w:pStyle w:val="Code"/>
        <w:ind w:left="1080"/>
        <w:rPr>
          <w:lang w:eastAsia="en-US"/>
        </w:rPr>
      </w:pPr>
      <w:r>
        <w:rPr>
          <w:color w:val="0000FF"/>
          <w:lang w:eastAsia="en-US"/>
        </w:rPr>
        <w:t>using</w:t>
      </w:r>
      <w:r>
        <w:rPr>
          <w:lang w:eastAsia="en-US"/>
        </w:rPr>
        <w:t xml:space="preserve"> System;</w:t>
      </w:r>
    </w:p>
    <w:p w14:paraId="0762611E" w14:textId="77777777" w:rsidR="00052176" w:rsidRDefault="00052176" w:rsidP="00052176">
      <w:pPr>
        <w:pStyle w:val="Code"/>
        <w:ind w:left="1080"/>
        <w:rPr>
          <w:lang w:eastAsia="en-US"/>
        </w:rPr>
      </w:pPr>
      <w:r>
        <w:rPr>
          <w:color w:val="0000FF"/>
          <w:lang w:eastAsia="en-US"/>
        </w:rPr>
        <w:t>using</w:t>
      </w:r>
      <w:r>
        <w:rPr>
          <w:lang w:eastAsia="en-US"/>
        </w:rPr>
        <w:t xml:space="preserve"> System.Collections.Generic;</w:t>
      </w:r>
    </w:p>
    <w:p w14:paraId="64346BC7" w14:textId="77777777" w:rsidR="00052176" w:rsidRDefault="00052176" w:rsidP="00052176">
      <w:pPr>
        <w:pStyle w:val="Code"/>
        <w:ind w:left="1080"/>
        <w:rPr>
          <w:lang w:eastAsia="en-US"/>
        </w:rPr>
      </w:pPr>
      <w:r>
        <w:rPr>
          <w:color w:val="0000FF"/>
          <w:lang w:eastAsia="en-US"/>
        </w:rPr>
        <w:t>using</w:t>
      </w:r>
      <w:r>
        <w:rPr>
          <w:lang w:eastAsia="en-US"/>
        </w:rPr>
        <w:t xml:space="preserve"> System.Linq;</w:t>
      </w:r>
    </w:p>
    <w:p w14:paraId="4A178DC1" w14:textId="77777777" w:rsidR="00052176" w:rsidRDefault="00052176" w:rsidP="00052176">
      <w:pPr>
        <w:pStyle w:val="Code"/>
        <w:ind w:left="1080"/>
        <w:rPr>
          <w:lang w:eastAsia="en-US"/>
        </w:rPr>
      </w:pPr>
      <w:r>
        <w:rPr>
          <w:color w:val="0000FF"/>
          <w:lang w:eastAsia="en-US"/>
        </w:rPr>
        <w:t>using</w:t>
      </w:r>
      <w:r>
        <w:rPr>
          <w:lang w:eastAsia="en-US"/>
        </w:rPr>
        <w:t xml:space="preserve"> System.Threading.Tasks;</w:t>
      </w:r>
    </w:p>
    <w:p w14:paraId="04A60480" w14:textId="77777777" w:rsidR="00052176" w:rsidRDefault="00052176" w:rsidP="00052176">
      <w:pPr>
        <w:pStyle w:val="Code"/>
        <w:ind w:left="1080"/>
        <w:rPr>
          <w:lang w:eastAsia="en-US"/>
        </w:rPr>
      </w:pPr>
      <w:r>
        <w:rPr>
          <w:color w:val="0000FF"/>
          <w:lang w:eastAsia="en-US"/>
        </w:rPr>
        <w:t>using</w:t>
      </w:r>
      <w:r>
        <w:rPr>
          <w:lang w:eastAsia="en-US"/>
        </w:rPr>
        <w:t xml:space="preserve"> MyShuttle.Model;</w:t>
      </w:r>
    </w:p>
    <w:p w14:paraId="70075EBD" w14:textId="77777777" w:rsidR="00052176" w:rsidRDefault="00052176" w:rsidP="00052176">
      <w:pPr>
        <w:pStyle w:val="Code"/>
        <w:ind w:left="1080"/>
        <w:rPr>
          <w:lang w:eastAsia="en-US"/>
        </w:rPr>
      </w:pPr>
    </w:p>
    <w:p w14:paraId="65CA7A5C" w14:textId="77777777" w:rsidR="00052176" w:rsidRDefault="00052176" w:rsidP="00052176">
      <w:pPr>
        <w:pStyle w:val="Code"/>
        <w:ind w:left="1080"/>
        <w:rPr>
          <w:lang w:eastAsia="en-US"/>
        </w:rPr>
      </w:pPr>
      <w:r>
        <w:rPr>
          <w:color w:val="0000FF"/>
          <w:lang w:eastAsia="en-US"/>
        </w:rPr>
        <w:t>namespace</w:t>
      </w:r>
      <w:r>
        <w:rPr>
          <w:lang w:eastAsia="en-US"/>
        </w:rPr>
        <w:t xml:space="preserve"> MyShuttle.Data</w:t>
      </w:r>
    </w:p>
    <w:p w14:paraId="23C50573" w14:textId="77777777" w:rsidR="00052176" w:rsidRDefault="00052176" w:rsidP="00052176">
      <w:pPr>
        <w:pStyle w:val="Code"/>
        <w:ind w:left="1080"/>
        <w:rPr>
          <w:lang w:eastAsia="en-US"/>
        </w:rPr>
      </w:pPr>
      <w:r>
        <w:rPr>
          <w:lang w:eastAsia="en-US"/>
        </w:rPr>
        <w:t>{</w:t>
      </w:r>
    </w:p>
    <w:p w14:paraId="586EC113" w14:textId="77777777" w:rsidR="00052176" w:rsidRDefault="00052176" w:rsidP="00052176">
      <w:pPr>
        <w:pStyle w:val="Code"/>
        <w:ind w:left="1080"/>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interface</w:t>
      </w:r>
      <w:r>
        <w:rPr>
          <w:color w:val="000000"/>
          <w:lang w:eastAsia="en-US"/>
        </w:rPr>
        <w:t xml:space="preserve"> </w:t>
      </w:r>
      <w:r>
        <w:rPr>
          <w:lang w:eastAsia="en-US"/>
        </w:rPr>
        <w:t>ICarrierRepository</w:t>
      </w:r>
    </w:p>
    <w:p w14:paraId="2BF1EDDD" w14:textId="77777777" w:rsidR="00052176" w:rsidRDefault="00052176" w:rsidP="00052176">
      <w:pPr>
        <w:pStyle w:val="Code"/>
        <w:ind w:left="1080"/>
        <w:rPr>
          <w:lang w:eastAsia="en-US"/>
        </w:rPr>
      </w:pPr>
      <w:r>
        <w:rPr>
          <w:lang w:eastAsia="en-US"/>
        </w:rPr>
        <w:t xml:space="preserve">    {</w:t>
      </w:r>
    </w:p>
    <w:p w14:paraId="7B3F09B4"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0000FF"/>
          <w:lang w:eastAsia="en-US"/>
        </w:rPr>
        <w:t>int</w:t>
      </w:r>
      <w:r>
        <w:rPr>
          <w:lang w:eastAsia="en-US"/>
        </w:rPr>
        <w:t>&gt; AddAsync(</w:t>
      </w:r>
      <w:r>
        <w:rPr>
          <w:color w:val="2B91AF"/>
          <w:lang w:eastAsia="en-US"/>
        </w:rPr>
        <w:t>Carrier</w:t>
      </w:r>
      <w:r>
        <w:rPr>
          <w:lang w:eastAsia="en-US"/>
        </w:rPr>
        <w:t xml:space="preserve"> carrier);</w:t>
      </w:r>
    </w:p>
    <w:p w14:paraId="3C64371A" w14:textId="77777777" w:rsidR="00052176" w:rsidRDefault="00052176" w:rsidP="00052176">
      <w:pPr>
        <w:pStyle w:val="Code"/>
        <w:ind w:left="1080"/>
        <w:rPr>
          <w:lang w:eastAsia="en-US"/>
        </w:rPr>
      </w:pPr>
      <w:r>
        <w:rPr>
          <w:lang w:eastAsia="en-US"/>
        </w:rPr>
        <w:lastRenderedPageBreak/>
        <w:t xml:space="preserve">        </w:t>
      </w:r>
      <w:r>
        <w:rPr>
          <w:color w:val="2B91AF"/>
          <w:lang w:eastAsia="en-US"/>
        </w:rPr>
        <w:t>Task</w:t>
      </w:r>
      <w:r>
        <w:rPr>
          <w:lang w:eastAsia="en-US"/>
        </w:rPr>
        <w:t>&lt;</w:t>
      </w:r>
      <w:r>
        <w:rPr>
          <w:color w:val="2B91AF"/>
          <w:lang w:eastAsia="en-US"/>
        </w:rPr>
        <w:t>SummaryAnalyticInfo</w:t>
      </w:r>
      <w:r>
        <w:rPr>
          <w:lang w:eastAsia="en-US"/>
        </w:rPr>
        <w:t>&gt; GetAnalyticSummaryInfoAsync(</w:t>
      </w:r>
      <w:r>
        <w:rPr>
          <w:color w:val="0000FF"/>
          <w:lang w:eastAsia="en-US"/>
        </w:rPr>
        <w:t>int</w:t>
      </w:r>
      <w:r>
        <w:rPr>
          <w:lang w:eastAsia="en-US"/>
        </w:rPr>
        <w:t xml:space="preserve"> carrierId);</w:t>
      </w:r>
    </w:p>
    <w:p w14:paraId="6BA2ABE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Carrier</w:t>
      </w:r>
      <w:r>
        <w:rPr>
          <w:lang w:eastAsia="en-US"/>
        </w:rPr>
        <w:t>&gt; GetAsync(</w:t>
      </w:r>
      <w:r>
        <w:rPr>
          <w:color w:val="0000FF"/>
          <w:lang w:eastAsia="en-US"/>
        </w:rPr>
        <w:t>int</w:t>
      </w:r>
      <w:r>
        <w:rPr>
          <w:lang w:eastAsia="en-US"/>
        </w:rPr>
        <w:t xml:space="preserve"> carrierId);</w:t>
      </w:r>
    </w:p>
    <w:p w14:paraId="5AA96D0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List</w:t>
      </w:r>
      <w:r>
        <w:rPr>
          <w:lang w:eastAsia="en-US"/>
        </w:rPr>
        <w:t>&lt;</w:t>
      </w:r>
      <w:r>
        <w:rPr>
          <w:color w:val="2B91AF"/>
          <w:lang w:eastAsia="en-US"/>
        </w:rPr>
        <w:t>Carrier</w:t>
      </w:r>
      <w:r>
        <w:rPr>
          <w:lang w:eastAsia="en-US"/>
        </w:rPr>
        <w:t>&gt;&gt; GetCarriersAsync(</w:t>
      </w:r>
      <w:r>
        <w:rPr>
          <w:color w:val="0000FF"/>
          <w:lang w:eastAsia="en-US"/>
        </w:rPr>
        <w:t>string</w:t>
      </w:r>
      <w:r>
        <w:rPr>
          <w:lang w:eastAsia="en-US"/>
        </w:rPr>
        <w:t xml:space="preserve"> filter);</w:t>
      </w:r>
    </w:p>
    <w:p w14:paraId="30C84A56"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 xml:space="preserve"> UpdateAsync(</w:t>
      </w:r>
      <w:r>
        <w:rPr>
          <w:color w:val="2B91AF"/>
          <w:lang w:eastAsia="en-US"/>
        </w:rPr>
        <w:t>Carrier</w:t>
      </w:r>
      <w:r>
        <w:rPr>
          <w:lang w:eastAsia="en-US"/>
        </w:rPr>
        <w:t xml:space="preserve"> carrier);</w:t>
      </w:r>
    </w:p>
    <w:p w14:paraId="0ED87FD7" w14:textId="77777777" w:rsidR="00052176" w:rsidRDefault="00052176" w:rsidP="00052176">
      <w:pPr>
        <w:pStyle w:val="Code"/>
        <w:ind w:left="1080"/>
        <w:rPr>
          <w:lang w:eastAsia="en-US"/>
        </w:rPr>
      </w:pPr>
      <w:r>
        <w:rPr>
          <w:lang w:eastAsia="en-US"/>
        </w:rPr>
        <w:t xml:space="preserve">    }</w:t>
      </w:r>
    </w:p>
    <w:p w14:paraId="22AD103B" w14:textId="77777777" w:rsidR="00052176" w:rsidRDefault="00052176" w:rsidP="00052176">
      <w:pPr>
        <w:pStyle w:val="Code"/>
        <w:ind w:left="1080"/>
        <w:rPr>
          <w:lang w:eastAsia="en-US"/>
        </w:rPr>
      </w:pPr>
      <w:r>
        <w:rPr>
          <w:lang w:eastAsia="en-US"/>
        </w:rPr>
        <w:t>}</w:t>
      </w:r>
    </w:p>
    <w:p w14:paraId="061D3423" w14:textId="11C39BCD" w:rsidR="00332D03" w:rsidRPr="00332D03" w:rsidRDefault="00332D03" w:rsidP="00AC4E6E">
      <w:pPr>
        <w:pStyle w:val="Ln1"/>
        <w:numPr>
          <w:ilvl w:val="0"/>
          <w:numId w:val="44"/>
        </w:numPr>
        <w:rPr>
          <w:b/>
        </w:rPr>
      </w:pPr>
      <w:r w:rsidRPr="00332D03">
        <w:rPr>
          <w:b/>
        </w:rPr>
        <w:t>AddAsync:</w:t>
      </w:r>
      <w:r w:rsidRPr="00AC4E6E">
        <w:t xml:space="preserve"> </w:t>
      </w:r>
      <w:r w:rsidR="000D064E" w:rsidRPr="00AC4E6E">
        <w:t>A</w:t>
      </w:r>
      <w:r w:rsidRPr="00AC4E6E">
        <w:t xml:space="preserve">dds a new carrier to the database. </w:t>
      </w:r>
    </w:p>
    <w:p w14:paraId="497AE659" w14:textId="77D3A627" w:rsidR="00332D03" w:rsidRPr="00332D03" w:rsidRDefault="00332D03" w:rsidP="00AC4E6E">
      <w:pPr>
        <w:pStyle w:val="Ln1"/>
        <w:numPr>
          <w:ilvl w:val="0"/>
          <w:numId w:val="44"/>
        </w:numPr>
        <w:rPr>
          <w:b/>
        </w:rPr>
      </w:pPr>
      <w:r w:rsidRPr="00332D03">
        <w:rPr>
          <w:b/>
        </w:rPr>
        <w:t>GetAnalyticSummaryInfoAsync:</w:t>
      </w:r>
      <w:r>
        <w:rPr>
          <w:b/>
        </w:rPr>
        <w:t xml:space="preserve"> </w:t>
      </w:r>
      <w:r w:rsidR="000D064E" w:rsidRPr="00AC4E6E">
        <w:t>P</w:t>
      </w:r>
      <w:r w:rsidRPr="00AC4E6E">
        <w:t>erforms some analytics and returns summary analytics like rating, total drivers, passengers</w:t>
      </w:r>
      <w:r w:rsidR="00DD0168" w:rsidRPr="00AC4E6E">
        <w:t>,</w:t>
      </w:r>
      <w:r w:rsidRPr="00AC4E6E">
        <w:t xml:space="preserve"> and vehicles of a carrier.</w:t>
      </w:r>
    </w:p>
    <w:p w14:paraId="61FD2A53" w14:textId="7A3B7EEB" w:rsidR="00332D03" w:rsidRPr="00AC4E6E" w:rsidRDefault="00332D03" w:rsidP="00AC4E6E">
      <w:pPr>
        <w:pStyle w:val="Ln1"/>
        <w:numPr>
          <w:ilvl w:val="0"/>
          <w:numId w:val="44"/>
        </w:numPr>
      </w:pPr>
      <w:r w:rsidRPr="00332D03">
        <w:rPr>
          <w:b/>
        </w:rPr>
        <w:t>GetAsync:</w:t>
      </w:r>
      <w:r>
        <w:rPr>
          <w:b/>
        </w:rPr>
        <w:t xml:space="preserve"> </w:t>
      </w:r>
      <w:r w:rsidR="000D064E" w:rsidRPr="00AC4E6E">
        <w:t>R</w:t>
      </w:r>
      <w:r w:rsidRPr="00AC4E6E">
        <w:t>eturns a carrier record matching the input Carrier ID.</w:t>
      </w:r>
    </w:p>
    <w:p w14:paraId="666FCDDC" w14:textId="4EA059E9" w:rsidR="00332D03" w:rsidRPr="00332D03" w:rsidRDefault="00332D03" w:rsidP="00AC4E6E">
      <w:pPr>
        <w:pStyle w:val="Ln1"/>
        <w:numPr>
          <w:ilvl w:val="0"/>
          <w:numId w:val="44"/>
        </w:numPr>
        <w:rPr>
          <w:b/>
        </w:rPr>
      </w:pPr>
      <w:r w:rsidRPr="00332D03">
        <w:rPr>
          <w:b/>
        </w:rPr>
        <w:t>GetCarrier</w:t>
      </w:r>
      <w:r w:rsidR="00B833B7">
        <w:rPr>
          <w:b/>
        </w:rPr>
        <w:t>s</w:t>
      </w:r>
      <w:r w:rsidRPr="00332D03">
        <w:rPr>
          <w:b/>
        </w:rPr>
        <w:t>Async:</w:t>
      </w:r>
      <w:r>
        <w:rPr>
          <w:b/>
        </w:rPr>
        <w:t xml:space="preserve"> </w:t>
      </w:r>
      <w:r w:rsidR="000D064E" w:rsidRPr="00AC4E6E">
        <w:t>U</w:t>
      </w:r>
      <w:r w:rsidR="009227F5" w:rsidRPr="00AC4E6E">
        <w:t xml:space="preserve">sed by </w:t>
      </w:r>
      <w:r w:rsidR="000D064E" w:rsidRPr="00AC4E6E">
        <w:t xml:space="preserve">the </w:t>
      </w:r>
      <w:r w:rsidR="009227F5" w:rsidRPr="00AC4E6E">
        <w:t xml:space="preserve">search </w:t>
      </w:r>
      <w:r w:rsidR="000D064E" w:rsidRPr="00AC4E6E">
        <w:t xml:space="preserve">function </w:t>
      </w:r>
      <w:r w:rsidR="009227F5" w:rsidRPr="00AC4E6E">
        <w:t>to return all carriers that match the input criteria.</w:t>
      </w:r>
    </w:p>
    <w:p w14:paraId="362927A8" w14:textId="40CD7105" w:rsidR="00332D03" w:rsidRPr="00AC4E6E" w:rsidRDefault="00332D03" w:rsidP="00AC4E6E">
      <w:pPr>
        <w:pStyle w:val="Ln1"/>
        <w:numPr>
          <w:ilvl w:val="0"/>
          <w:numId w:val="44"/>
        </w:numPr>
      </w:pPr>
      <w:r w:rsidRPr="00332D03">
        <w:rPr>
          <w:b/>
        </w:rPr>
        <w:t>UpdateAsync:</w:t>
      </w:r>
      <w:r w:rsidRPr="00AC4E6E">
        <w:t xml:space="preserve"> </w:t>
      </w:r>
      <w:r w:rsidR="000D064E" w:rsidRPr="00AC4E6E">
        <w:t>U</w:t>
      </w:r>
      <w:r w:rsidRPr="00AC4E6E">
        <w:t>pdates carrier record in the database.</w:t>
      </w:r>
    </w:p>
    <w:p w14:paraId="2475AD07" w14:textId="77777777" w:rsidR="00AC4E6E" w:rsidRPr="00332D03" w:rsidRDefault="00AC4E6E" w:rsidP="00AC4E6E">
      <w:pPr>
        <w:pStyle w:val="Ln1"/>
        <w:numPr>
          <w:ilvl w:val="0"/>
          <w:numId w:val="0"/>
        </w:numPr>
        <w:ind w:left="1440"/>
        <w:rPr>
          <w:b/>
        </w:rPr>
      </w:pPr>
    </w:p>
    <w:p w14:paraId="05E56321" w14:textId="5060EC17" w:rsidR="00332D03" w:rsidRDefault="00C17EB0" w:rsidP="008C7E3F">
      <w:pPr>
        <w:pStyle w:val="Ln1"/>
      </w:pPr>
      <w:r>
        <w:t>In order to add interfaces for other repositories, add the following existing items from</w:t>
      </w:r>
      <w:r w:rsidR="00DD0168">
        <w:t xml:space="preserve"> the</w:t>
      </w:r>
      <w:r>
        <w:t xml:space="preserve"> </w:t>
      </w:r>
      <w:r w:rsidRPr="00EB1DCD">
        <w:rPr>
          <w:b/>
        </w:rPr>
        <w:t>…/Assets/MyShuttle.Data/Interfaces/</w:t>
      </w:r>
      <w:r>
        <w:rPr>
          <w:i/>
        </w:rPr>
        <w:t xml:space="preserve"> </w:t>
      </w:r>
      <w:r>
        <w:t>folder.</w:t>
      </w:r>
    </w:p>
    <w:p w14:paraId="5251E22E" w14:textId="74137EDD" w:rsidR="00C17EB0" w:rsidRPr="00084AAA" w:rsidRDefault="000C4A44" w:rsidP="00682AD4">
      <w:pPr>
        <w:pStyle w:val="Ln2"/>
        <w:numPr>
          <w:ilvl w:val="0"/>
          <w:numId w:val="44"/>
        </w:numPr>
      </w:pPr>
      <w:r w:rsidRPr="00084AAA">
        <w:t>ICustomerRepository.cs</w:t>
      </w:r>
    </w:p>
    <w:p w14:paraId="488E21C4" w14:textId="56E478A2" w:rsidR="000C4A44" w:rsidRPr="00084AAA" w:rsidRDefault="000C4A44" w:rsidP="00682AD4">
      <w:pPr>
        <w:pStyle w:val="Ln2"/>
        <w:numPr>
          <w:ilvl w:val="0"/>
          <w:numId w:val="44"/>
        </w:numPr>
      </w:pPr>
      <w:r w:rsidRPr="00084AAA">
        <w:t>IDriverRepository.cs</w:t>
      </w:r>
    </w:p>
    <w:p w14:paraId="40BC4D98" w14:textId="15F4D16B" w:rsidR="000C4A44" w:rsidRPr="00084AAA" w:rsidRDefault="000C4A44" w:rsidP="00682AD4">
      <w:pPr>
        <w:pStyle w:val="Ln2"/>
        <w:numPr>
          <w:ilvl w:val="0"/>
          <w:numId w:val="44"/>
        </w:numPr>
      </w:pPr>
      <w:r w:rsidRPr="00084AAA">
        <w:t>IEmployeeRepository.cs</w:t>
      </w:r>
    </w:p>
    <w:p w14:paraId="0BCBEC4F" w14:textId="6C12C54B" w:rsidR="000C4A44" w:rsidRPr="00084AAA" w:rsidRDefault="000C4A44" w:rsidP="00682AD4">
      <w:pPr>
        <w:pStyle w:val="Ln2"/>
        <w:numPr>
          <w:ilvl w:val="0"/>
          <w:numId w:val="44"/>
        </w:numPr>
      </w:pPr>
      <w:r w:rsidRPr="00084AAA">
        <w:t>IRidesRepository.cs</w:t>
      </w:r>
    </w:p>
    <w:p w14:paraId="799BB77E" w14:textId="2727BCC4" w:rsidR="000C4A44" w:rsidRPr="00084AAA" w:rsidRDefault="000C4A44" w:rsidP="00682AD4">
      <w:pPr>
        <w:pStyle w:val="Ln2"/>
        <w:numPr>
          <w:ilvl w:val="0"/>
          <w:numId w:val="44"/>
        </w:numPr>
      </w:pPr>
      <w:r w:rsidRPr="00084AAA">
        <w:t>IVehicleRepository.cs</w:t>
      </w:r>
    </w:p>
    <w:p w14:paraId="2B76C93C" w14:textId="094EA400" w:rsidR="00C17EB0" w:rsidRDefault="000C4A44" w:rsidP="008C7E3F">
      <w:pPr>
        <w:pStyle w:val="Ln1"/>
      </w:pPr>
      <w:r>
        <w:t xml:space="preserve">After defining all the interfaces, it is time to implement them. You will implement </w:t>
      </w:r>
      <w:r w:rsidRPr="00194D03">
        <w:rPr>
          <w:b/>
        </w:rPr>
        <w:t>CarrierRepository</w:t>
      </w:r>
      <w:r>
        <w:t xml:space="preserve"> on your own. The rest of them will be added from</w:t>
      </w:r>
      <w:r w:rsidR="00DD0168">
        <w:t xml:space="preserve"> the</w:t>
      </w:r>
      <w:r>
        <w:t xml:space="preserve"> </w:t>
      </w:r>
      <w:r w:rsidRPr="00EB1DCD">
        <w:rPr>
          <w:b/>
        </w:rPr>
        <w:t>Assets</w:t>
      </w:r>
      <w:r>
        <w:t xml:space="preserve"> folder.</w:t>
      </w:r>
    </w:p>
    <w:p w14:paraId="13CBBDCE" w14:textId="1F4BA5B5" w:rsidR="000C4A44" w:rsidRDefault="000C4A44" w:rsidP="008C7E3F">
      <w:pPr>
        <w:pStyle w:val="Ln1"/>
      </w:pPr>
      <w:r>
        <w:t xml:space="preserve">Right-click </w:t>
      </w:r>
      <w:r w:rsidR="00DD0168">
        <w:t xml:space="preserve">the </w:t>
      </w:r>
      <w:r w:rsidRPr="00835B1D">
        <w:rPr>
          <w:b/>
        </w:rPr>
        <w:t>MyShuttle.</w:t>
      </w:r>
      <w:r>
        <w:rPr>
          <w:b/>
        </w:rPr>
        <w:t>Data</w:t>
      </w:r>
      <w:r>
        <w:t xml:space="preserve"> project and click </w:t>
      </w:r>
      <w:r w:rsidRPr="00332D03">
        <w:rPr>
          <w:b/>
        </w:rPr>
        <w:t>Add</w:t>
      </w:r>
      <w:r>
        <w:t xml:space="preserve"> </w:t>
      </w:r>
      <w:r w:rsidR="006E02C7" w:rsidRPr="004574E1">
        <w:rPr>
          <w:b/>
        </w:rPr>
        <w:t>&gt;</w:t>
      </w:r>
      <w:r>
        <w:t xml:space="preserve"> </w:t>
      </w:r>
      <w:r w:rsidRPr="00332D03">
        <w:rPr>
          <w:b/>
        </w:rPr>
        <w:t>New Folder</w:t>
      </w:r>
      <w:r>
        <w:t xml:space="preserve">. Name the folder as </w:t>
      </w:r>
      <w:r>
        <w:rPr>
          <w:b/>
        </w:rPr>
        <w:t>Repositories</w:t>
      </w:r>
      <w:r>
        <w:t>. This folder will contain all repository interfaces.</w:t>
      </w:r>
    </w:p>
    <w:p w14:paraId="26AC7CA6" w14:textId="32521DD8" w:rsidR="00084AAA" w:rsidRPr="00914782" w:rsidRDefault="000C4A44" w:rsidP="008C7E3F">
      <w:pPr>
        <w:pStyle w:val="Ln1"/>
      </w:pPr>
      <w:r>
        <w:t xml:space="preserve">Right-click </w:t>
      </w:r>
      <w:r w:rsidR="00DD0168">
        <w:t xml:space="preserve">the </w:t>
      </w:r>
      <w:r w:rsidR="00790AF1" w:rsidRPr="00EB1DCD">
        <w:rPr>
          <w:b/>
        </w:rPr>
        <w:t>Repositories</w:t>
      </w:r>
      <w:r>
        <w:t xml:space="preserve"> folder and click </w:t>
      </w:r>
      <w:r w:rsidRPr="00EB1DCD">
        <w:rPr>
          <w:b/>
        </w:rPr>
        <w:t>Add</w:t>
      </w:r>
      <w:r>
        <w:t xml:space="preserve"> </w:t>
      </w:r>
      <w:r w:rsidR="006E02C7" w:rsidRPr="004574E1">
        <w:rPr>
          <w:b/>
        </w:rPr>
        <w:t>&gt;</w:t>
      </w:r>
      <w:r>
        <w:t xml:space="preserve"> </w:t>
      </w:r>
      <w:r w:rsidRPr="00EB1DCD">
        <w:rPr>
          <w:b/>
        </w:rPr>
        <w:t>New Item</w:t>
      </w:r>
      <w:r>
        <w:t xml:space="preserve"> to add a new class. Name it </w:t>
      </w:r>
      <w:r w:rsidRPr="00332D03">
        <w:rPr>
          <w:b/>
        </w:rPr>
        <w:t>Carrier</w:t>
      </w:r>
      <w:r>
        <w:rPr>
          <w:b/>
        </w:rPr>
        <w:t>Repository</w:t>
      </w:r>
      <w:r w:rsidRPr="00332D03">
        <w:rPr>
          <w:b/>
        </w:rPr>
        <w:t>.cs</w:t>
      </w:r>
      <w:r w:rsidR="00914782" w:rsidRPr="00914782">
        <w:t>.</w:t>
      </w:r>
    </w:p>
    <w:p w14:paraId="0B27683F" w14:textId="13F73BEA" w:rsidR="000C4A44" w:rsidRDefault="000C4A44" w:rsidP="008C7E3F">
      <w:pPr>
        <w:pStyle w:val="Ln1"/>
      </w:pPr>
      <w:r w:rsidRPr="000C4A44">
        <w:rPr>
          <w:b/>
        </w:rPr>
        <w:t>CarrierRepository</w:t>
      </w:r>
      <w:r>
        <w:t xml:space="preserve"> should implement</w:t>
      </w:r>
      <w:r w:rsidR="00DD0168">
        <w:t xml:space="preserve"> the</w:t>
      </w:r>
      <w:r>
        <w:t xml:space="preserve"> </w:t>
      </w:r>
      <w:r w:rsidRPr="000C4A44">
        <w:rPr>
          <w:b/>
        </w:rPr>
        <w:t>ICarrierRepository</w:t>
      </w:r>
      <w:r>
        <w:t xml:space="preserve"> interface. Implement </w:t>
      </w:r>
      <w:r w:rsidRPr="000C4A44">
        <w:rPr>
          <w:b/>
        </w:rPr>
        <w:t>CarrierRepository.cs</w:t>
      </w:r>
      <w:r>
        <w:t xml:space="preserve"> with the following code.</w:t>
      </w:r>
      <w:r w:rsidR="004F2559">
        <w:t xml:space="preserve"> Note that the default namespace would be </w:t>
      </w:r>
      <w:r w:rsidR="004F2559" w:rsidRPr="00EB1DCD">
        <w:rPr>
          <w:i/>
        </w:rPr>
        <w:t>MyShuttle.Data.Repositories</w:t>
      </w:r>
      <w:r w:rsidR="004F2559">
        <w:t xml:space="preserve">, but </w:t>
      </w:r>
      <w:r w:rsidR="00326B7D">
        <w:t xml:space="preserve">it is </w:t>
      </w:r>
      <w:r w:rsidR="004F2559">
        <w:t xml:space="preserve">renamed this to be </w:t>
      </w:r>
      <w:r w:rsidR="004F2559" w:rsidRPr="00EB1DCD">
        <w:rPr>
          <w:i/>
        </w:rPr>
        <w:t>MyShuttle.Data</w:t>
      </w:r>
      <w:r w:rsidR="004F2559">
        <w:t xml:space="preserve"> for simplicity.</w:t>
      </w:r>
    </w:p>
    <w:p w14:paraId="3CB4BECA" w14:textId="5B87C918" w:rsidR="000D037B" w:rsidRDefault="000D037B" w:rsidP="000D037B">
      <w:pPr>
        <w:pStyle w:val="Code"/>
      </w:pPr>
    </w:p>
    <w:p w14:paraId="0B0BDB02" w14:textId="77777777" w:rsidR="000D037B" w:rsidRDefault="000D037B" w:rsidP="000D037B">
      <w:pPr>
        <w:pStyle w:val="Code"/>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System;</w:t>
      </w:r>
    </w:p>
    <w:p w14:paraId="60DD86CF" w14:textId="77777777" w:rsidR="000D037B" w:rsidRDefault="000D037B" w:rsidP="000D037B">
      <w:pPr>
        <w:pStyle w:val="Code"/>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System.Collections.Generic;</w:t>
      </w:r>
    </w:p>
    <w:p w14:paraId="2D899E0C" w14:textId="77777777" w:rsidR="000D037B" w:rsidRDefault="000D037B" w:rsidP="000D037B">
      <w:pPr>
        <w:pStyle w:val="Code"/>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System.Linq;</w:t>
      </w:r>
    </w:p>
    <w:p w14:paraId="13810CF3" w14:textId="77777777" w:rsidR="000D037B" w:rsidRDefault="000D037B" w:rsidP="000D037B">
      <w:pPr>
        <w:pStyle w:val="Code"/>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System.Threading.Tasks;</w:t>
      </w:r>
    </w:p>
    <w:p w14:paraId="58DA90E8" w14:textId="77777777" w:rsidR="000D037B" w:rsidRDefault="000D037B" w:rsidP="000D037B">
      <w:pPr>
        <w:pStyle w:val="Code"/>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System.Data.Entity;</w:t>
      </w:r>
    </w:p>
    <w:p w14:paraId="53F5EAD3" w14:textId="77777777" w:rsidR="000D037B" w:rsidRDefault="000D037B" w:rsidP="000D037B">
      <w:pPr>
        <w:pStyle w:val="Code"/>
        <w:rPr>
          <w:rFonts w:cs="Consolas"/>
          <w:color w:val="000000"/>
          <w:sz w:val="19"/>
          <w:szCs w:val="19"/>
          <w:lang w:eastAsia="en-US"/>
        </w:rPr>
      </w:pPr>
      <w:r>
        <w:rPr>
          <w:rFonts w:cs="Consolas"/>
          <w:color w:val="0000FF"/>
          <w:sz w:val="19"/>
          <w:szCs w:val="19"/>
          <w:lang w:eastAsia="en-US"/>
        </w:rPr>
        <w:t>using</w:t>
      </w:r>
      <w:r>
        <w:rPr>
          <w:rFonts w:cs="Consolas"/>
          <w:color w:val="000000"/>
          <w:sz w:val="19"/>
          <w:szCs w:val="19"/>
          <w:lang w:eastAsia="en-US"/>
        </w:rPr>
        <w:t xml:space="preserve"> MyShuttle.Model;</w:t>
      </w:r>
    </w:p>
    <w:p w14:paraId="1C3E72A0" w14:textId="77777777" w:rsidR="000D037B" w:rsidRDefault="000D037B" w:rsidP="000D037B">
      <w:pPr>
        <w:pStyle w:val="Code"/>
        <w:rPr>
          <w:rFonts w:cs="Consolas"/>
          <w:color w:val="000000"/>
          <w:sz w:val="19"/>
          <w:szCs w:val="19"/>
          <w:lang w:eastAsia="en-US"/>
        </w:rPr>
      </w:pPr>
    </w:p>
    <w:p w14:paraId="22C03307" w14:textId="77777777" w:rsidR="000D037B" w:rsidRDefault="000D037B" w:rsidP="000D037B">
      <w:pPr>
        <w:pStyle w:val="Code"/>
        <w:rPr>
          <w:rFonts w:cs="Consolas"/>
          <w:color w:val="000000"/>
          <w:sz w:val="19"/>
          <w:szCs w:val="19"/>
          <w:lang w:eastAsia="en-US"/>
        </w:rPr>
      </w:pPr>
      <w:r>
        <w:rPr>
          <w:rFonts w:cs="Consolas"/>
          <w:color w:val="0000FF"/>
          <w:sz w:val="19"/>
          <w:szCs w:val="19"/>
          <w:lang w:eastAsia="en-US"/>
        </w:rPr>
        <w:t>namespace</w:t>
      </w:r>
      <w:r>
        <w:rPr>
          <w:rFonts w:cs="Consolas"/>
          <w:color w:val="000000"/>
          <w:sz w:val="19"/>
          <w:szCs w:val="19"/>
          <w:lang w:eastAsia="en-US"/>
        </w:rPr>
        <w:t xml:space="preserve"> MyShuttle.Data</w:t>
      </w:r>
    </w:p>
    <w:p w14:paraId="42725149"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w:t>
      </w:r>
    </w:p>
    <w:p w14:paraId="36A52AC6"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class</w:t>
      </w:r>
      <w:r>
        <w:rPr>
          <w:rFonts w:cs="Consolas"/>
          <w:color w:val="000000"/>
          <w:sz w:val="19"/>
          <w:szCs w:val="19"/>
          <w:lang w:eastAsia="en-US"/>
        </w:rPr>
        <w:t xml:space="preserve"> </w:t>
      </w:r>
      <w:r>
        <w:rPr>
          <w:rFonts w:cs="Consolas"/>
          <w:color w:val="2B91AF"/>
          <w:sz w:val="19"/>
          <w:szCs w:val="19"/>
          <w:lang w:eastAsia="en-US"/>
        </w:rPr>
        <w:t>CarrierRepository</w:t>
      </w:r>
      <w:r>
        <w:rPr>
          <w:rFonts w:cs="Consolas"/>
          <w:color w:val="000000"/>
          <w:sz w:val="19"/>
          <w:szCs w:val="19"/>
          <w:lang w:eastAsia="en-US"/>
        </w:rPr>
        <w:t xml:space="preserve"> : </w:t>
      </w:r>
      <w:r>
        <w:rPr>
          <w:rFonts w:cs="Consolas"/>
          <w:color w:val="2B91AF"/>
          <w:sz w:val="19"/>
          <w:szCs w:val="19"/>
          <w:lang w:eastAsia="en-US"/>
        </w:rPr>
        <w:t>ICarrierRepository</w:t>
      </w:r>
    </w:p>
    <w:p w14:paraId="7966ABD1"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72DA7279"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lastRenderedPageBreak/>
        <w:t xml:space="preserve">        </w:t>
      </w:r>
      <w:r>
        <w:rPr>
          <w:rFonts w:cs="Consolas"/>
          <w:color w:val="2B91AF"/>
          <w:sz w:val="19"/>
          <w:szCs w:val="19"/>
          <w:lang w:eastAsia="en-US"/>
        </w:rPr>
        <w:t>MyShuttleContext</w:t>
      </w:r>
      <w:r>
        <w:rPr>
          <w:rFonts w:cs="Consolas"/>
          <w:color w:val="000000"/>
          <w:sz w:val="19"/>
          <w:szCs w:val="19"/>
          <w:lang w:eastAsia="en-US"/>
        </w:rPr>
        <w:t xml:space="preserve"> _context;</w:t>
      </w:r>
    </w:p>
    <w:p w14:paraId="41668E68"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static</w:t>
      </w:r>
      <w:r>
        <w:rPr>
          <w:rFonts w:cs="Consolas"/>
          <w:color w:val="000000"/>
          <w:sz w:val="19"/>
          <w:szCs w:val="19"/>
          <w:lang w:eastAsia="en-US"/>
        </w:rPr>
        <w:t xml:space="preserve"> </w:t>
      </w:r>
      <w:r>
        <w:rPr>
          <w:rFonts w:cs="Consolas"/>
          <w:color w:val="0000FF"/>
          <w:sz w:val="19"/>
          <w:szCs w:val="19"/>
          <w:lang w:eastAsia="en-US"/>
        </w:rPr>
        <w:t>readonly</w:t>
      </w:r>
      <w:r>
        <w:rPr>
          <w:rFonts w:cs="Consolas"/>
          <w:color w:val="000000"/>
          <w:sz w:val="19"/>
          <w:szCs w:val="19"/>
          <w:lang w:eastAsia="en-US"/>
        </w:rPr>
        <w:t xml:space="preserve"> </w:t>
      </w:r>
      <w:r>
        <w:rPr>
          <w:rFonts w:cs="Consolas"/>
          <w:color w:val="0000FF"/>
          <w:sz w:val="19"/>
          <w:szCs w:val="19"/>
          <w:lang w:eastAsia="en-US"/>
        </w:rPr>
        <w:t>int</w:t>
      </w:r>
      <w:r>
        <w:rPr>
          <w:rFonts w:cs="Consolas"/>
          <w:color w:val="000000"/>
          <w:sz w:val="19"/>
          <w:szCs w:val="19"/>
          <w:lang w:eastAsia="en-US"/>
        </w:rPr>
        <w:t xml:space="preserve"> DEFAULT_PICTURE = 0;</w:t>
      </w:r>
    </w:p>
    <w:p w14:paraId="16720EC4" w14:textId="77777777" w:rsidR="000D037B" w:rsidRDefault="000D037B" w:rsidP="000D037B">
      <w:pPr>
        <w:pStyle w:val="Code"/>
        <w:rPr>
          <w:rFonts w:cs="Consolas"/>
          <w:color w:val="000000"/>
          <w:sz w:val="19"/>
          <w:szCs w:val="19"/>
          <w:lang w:eastAsia="en-US"/>
        </w:rPr>
      </w:pPr>
    </w:p>
    <w:p w14:paraId="30AD26A8"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CarrierRepository(</w:t>
      </w:r>
      <w:r>
        <w:rPr>
          <w:rFonts w:cs="Consolas"/>
          <w:color w:val="2B91AF"/>
          <w:sz w:val="19"/>
          <w:szCs w:val="19"/>
          <w:lang w:eastAsia="en-US"/>
        </w:rPr>
        <w:t>MyShuttleContext</w:t>
      </w:r>
      <w:r>
        <w:rPr>
          <w:rFonts w:cs="Consolas"/>
          <w:color w:val="000000"/>
          <w:sz w:val="19"/>
          <w:szCs w:val="19"/>
          <w:lang w:eastAsia="en-US"/>
        </w:rPr>
        <w:t xml:space="preserve"> dbcontext)</w:t>
      </w:r>
    </w:p>
    <w:p w14:paraId="7DB0D05F"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0336C872"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_context = dbcontext;</w:t>
      </w:r>
    </w:p>
    <w:p w14:paraId="67B481AC"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12DF8F89" w14:textId="77777777" w:rsidR="000D037B" w:rsidRDefault="000D037B" w:rsidP="000D037B">
      <w:pPr>
        <w:pStyle w:val="Code"/>
        <w:rPr>
          <w:rFonts w:cs="Consolas"/>
          <w:color w:val="000000"/>
          <w:sz w:val="19"/>
          <w:szCs w:val="19"/>
          <w:lang w:eastAsia="en-US"/>
        </w:rPr>
      </w:pPr>
    </w:p>
    <w:p w14:paraId="25924267"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async</w:t>
      </w:r>
      <w:r>
        <w:rPr>
          <w:rFonts w:cs="Consolas"/>
          <w:color w:val="000000"/>
          <w:sz w:val="19"/>
          <w:szCs w:val="19"/>
          <w:lang w:eastAsia="en-US"/>
        </w:rPr>
        <w:t xml:space="preserve"> </w:t>
      </w:r>
      <w:r>
        <w:rPr>
          <w:rFonts w:cs="Consolas"/>
          <w:color w:val="2B91AF"/>
          <w:sz w:val="19"/>
          <w:szCs w:val="19"/>
          <w:lang w:eastAsia="en-US"/>
        </w:rPr>
        <w:t>Task</w:t>
      </w:r>
      <w:r>
        <w:rPr>
          <w:rFonts w:cs="Consolas"/>
          <w:color w:val="000000"/>
          <w:sz w:val="19"/>
          <w:szCs w:val="19"/>
          <w:lang w:eastAsia="en-US"/>
        </w:rPr>
        <w:t>&lt;</w:t>
      </w:r>
      <w:r>
        <w:rPr>
          <w:rFonts w:cs="Consolas"/>
          <w:color w:val="0000FF"/>
          <w:sz w:val="19"/>
          <w:szCs w:val="19"/>
          <w:lang w:eastAsia="en-US"/>
        </w:rPr>
        <w:t>int</w:t>
      </w:r>
      <w:r>
        <w:rPr>
          <w:rFonts w:cs="Consolas"/>
          <w:color w:val="000000"/>
          <w:sz w:val="19"/>
          <w:szCs w:val="19"/>
          <w:lang w:eastAsia="en-US"/>
        </w:rPr>
        <w:t>&gt; AddAsync(</w:t>
      </w:r>
      <w:r>
        <w:rPr>
          <w:rFonts w:cs="Consolas"/>
          <w:color w:val="2B91AF"/>
          <w:sz w:val="19"/>
          <w:szCs w:val="19"/>
          <w:lang w:eastAsia="en-US"/>
        </w:rPr>
        <w:t>Carrier</w:t>
      </w:r>
      <w:r>
        <w:rPr>
          <w:rFonts w:cs="Consolas"/>
          <w:color w:val="000000"/>
          <w:sz w:val="19"/>
          <w:szCs w:val="19"/>
          <w:lang w:eastAsia="en-US"/>
        </w:rPr>
        <w:t xml:space="preserve"> carrier)</w:t>
      </w:r>
    </w:p>
    <w:p w14:paraId="770A35C4"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5DBDA3ED"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carrier.Picture = </w:t>
      </w:r>
      <w:r>
        <w:rPr>
          <w:rFonts w:cs="Consolas"/>
          <w:color w:val="2B91AF"/>
          <w:sz w:val="19"/>
          <w:szCs w:val="19"/>
          <w:lang w:eastAsia="en-US"/>
        </w:rPr>
        <w:t>Convert</w:t>
      </w:r>
      <w:r>
        <w:rPr>
          <w:rFonts w:cs="Consolas"/>
          <w:color w:val="000000"/>
          <w:sz w:val="19"/>
          <w:szCs w:val="19"/>
          <w:lang w:eastAsia="en-US"/>
        </w:rPr>
        <w:t>.FromBase64String(</w:t>
      </w:r>
      <w:r>
        <w:rPr>
          <w:rFonts w:cs="Consolas"/>
          <w:color w:val="2B91AF"/>
          <w:sz w:val="19"/>
          <w:szCs w:val="19"/>
          <w:lang w:eastAsia="en-US"/>
        </w:rPr>
        <w:t>FakeImages</w:t>
      </w:r>
      <w:r>
        <w:rPr>
          <w:rFonts w:cs="Consolas"/>
          <w:color w:val="000000"/>
          <w:sz w:val="19"/>
          <w:szCs w:val="19"/>
          <w:lang w:eastAsia="en-US"/>
        </w:rPr>
        <w:t>.Carriers[DEFAULT_PICTURE]);</w:t>
      </w:r>
    </w:p>
    <w:p w14:paraId="4F46A186"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_context.Carriers.Add(carrier);</w:t>
      </w:r>
    </w:p>
    <w:p w14:paraId="63AF7721"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await</w:t>
      </w:r>
      <w:r>
        <w:rPr>
          <w:rFonts w:cs="Consolas"/>
          <w:color w:val="000000"/>
          <w:sz w:val="19"/>
          <w:szCs w:val="19"/>
          <w:lang w:eastAsia="en-US"/>
        </w:rPr>
        <w:t xml:space="preserve"> _context.SaveChangesAsync();</w:t>
      </w:r>
    </w:p>
    <w:p w14:paraId="5D7A2AF1"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carrier.CarrierId;</w:t>
      </w:r>
    </w:p>
    <w:p w14:paraId="32CE465B"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2E6DCCA1" w14:textId="77777777" w:rsidR="000D037B" w:rsidRDefault="000D037B" w:rsidP="000D037B">
      <w:pPr>
        <w:pStyle w:val="Code"/>
        <w:rPr>
          <w:rFonts w:cs="Consolas"/>
          <w:color w:val="000000"/>
          <w:sz w:val="19"/>
          <w:szCs w:val="19"/>
          <w:lang w:eastAsia="en-US"/>
        </w:rPr>
      </w:pPr>
    </w:p>
    <w:p w14:paraId="454FFF79"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async</w:t>
      </w:r>
      <w:r>
        <w:rPr>
          <w:rFonts w:cs="Consolas"/>
          <w:color w:val="000000"/>
          <w:sz w:val="19"/>
          <w:szCs w:val="19"/>
          <w:lang w:eastAsia="en-US"/>
        </w:rPr>
        <w:t xml:space="preserve"> </w:t>
      </w:r>
      <w:r>
        <w:rPr>
          <w:rFonts w:cs="Consolas"/>
          <w:color w:val="2B91AF"/>
          <w:sz w:val="19"/>
          <w:szCs w:val="19"/>
          <w:lang w:eastAsia="en-US"/>
        </w:rPr>
        <w:t>Task</w:t>
      </w:r>
      <w:r>
        <w:rPr>
          <w:rFonts w:cs="Consolas"/>
          <w:color w:val="000000"/>
          <w:sz w:val="19"/>
          <w:szCs w:val="19"/>
          <w:lang w:eastAsia="en-US"/>
        </w:rPr>
        <w:t>&lt;</w:t>
      </w:r>
      <w:r>
        <w:rPr>
          <w:rFonts w:cs="Consolas"/>
          <w:color w:val="2B91AF"/>
          <w:sz w:val="19"/>
          <w:szCs w:val="19"/>
          <w:lang w:eastAsia="en-US"/>
        </w:rPr>
        <w:t>SummaryAnalyticInfo</w:t>
      </w:r>
      <w:r>
        <w:rPr>
          <w:rFonts w:cs="Consolas"/>
          <w:color w:val="000000"/>
          <w:sz w:val="19"/>
          <w:szCs w:val="19"/>
          <w:lang w:eastAsia="en-US"/>
        </w:rPr>
        <w:t>&gt; GetAnalyticSummaryInfoAsync(</w:t>
      </w:r>
      <w:r>
        <w:rPr>
          <w:rFonts w:cs="Consolas"/>
          <w:color w:val="0000FF"/>
          <w:sz w:val="19"/>
          <w:szCs w:val="19"/>
          <w:lang w:eastAsia="en-US"/>
        </w:rPr>
        <w:t>int</w:t>
      </w:r>
      <w:r>
        <w:rPr>
          <w:rFonts w:cs="Consolas"/>
          <w:color w:val="000000"/>
          <w:sz w:val="19"/>
          <w:szCs w:val="19"/>
          <w:lang w:eastAsia="en-US"/>
        </w:rPr>
        <w:t xml:space="preserve"> carrierId)</w:t>
      </w:r>
    </w:p>
    <w:p w14:paraId="2908ADA2"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4CF9F02D"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var</w:t>
      </w:r>
      <w:r>
        <w:rPr>
          <w:rFonts w:cs="Consolas"/>
          <w:color w:val="000000"/>
          <w:sz w:val="19"/>
          <w:szCs w:val="19"/>
          <w:lang w:eastAsia="en-US"/>
        </w:rPr>
        <w:t xml:space="preserve"> passengers = </w:t>
      </w:r>
      <w:r>
        <w:rPr>
          <w:rFonts w:cs="Consolas"/>
          <w:color w:val="0000FF"/>
          <w:sz w:val="19"/>
          <w:szCs w:val="19"/>
          <w:lang w:eastAsia="en-US"/>
        </w:rPr>
        <w:t>await</w:t>
      </w:r>
      <w:r>
        <w:rPr>
          <w:rFonts w:cs="Consolas"/>
          <w:color w:val="000000"/>
          <w:sz w:val="19"/>
          <w:szCs w:val="19"/>
          <w:lang w:eastAsia="en-US"/>
        </w:rPr>
        <w:t xml:space="preserve"> _context.Rides.Where(r =&gt; r.CarrierId == carrierId).Select(r =&gt; r.EmployeeId).ToListAsync();</w:t>
      </w:r>
    </w:p>
    <w:p w14:paraId="2B7FBD66"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var</w:t>
      </w:r>
      <w:r>
        <w:rPr>
          <w:rFonts w:cs="Consolas"/>
          <w:color w:val="000000"/>
          <w:sz w:val="19"/>
          <w:szCs w:val="19"/>
          <w:lang w:eastAsia="en-US"/>
        </w:rPr>
        <w:t xml:space="preserve"> rating = _context.Rides.Where(r =&gt; r.CarrierId == carrierId).Select(r =&gt; r.Rating);</w:t>
      </w:r>
    </w:p>
    <w:p w14:paraId="5E91BDBB"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w:t>
      </w:r>
      <w:r>
        <w:rPr>
          <w:rFonts w:cs="Consolas"/>
          <w:color w:val="0000FF"/>
          <w:sz w:val="19"/>
          <w:szCs w:val="19"/>
          <w:lang w:eastAsia="en-US"/>
        </w:rPr>
        <w:t>new</w:t>
      </w:r>
      <w:r>
        <w:rPr>
          <w:rFonts w:cs="Consolas"/>
          <w:color w:val="000000"/>
          <w:sz w:val="19"/>
          <w:szCs w:val="19"/>
          <w:lang w:eastAsia="en-US"/>
        </w:rPr>
        <w:t xml:space="preserve"> </w:t>
      </w:r>
      <w:r>
        <w:rPr>
          <w:rFonts w:cs="Consolas"/>
          <w:color w:val="2B91AF"/>
          <w:sz w:val="19"/>
          <w:szCs w:val="19"/>
          <w:lang w:eastAsia="en-US"/>
        </w:rPr>
        <w:t>SummaryAnalyticInfo</w:t>
      </w:r>
      <w:r>
        <w:rPr>
          <w:rFonts w:cs="Consolas"/>
          <w:color w:val="000000"/>
          <w:sz w:val="19"/>
          <w:szCs w:val="19"/>
          <w:lang w:eastAsia="en-US"/>
        </w:rPr>
        <w:t>()</w:t>
      </w:r>
    </w:p>
    <w:p w14:paraId="18289A4F"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68B48756"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Rating = (rating.Count() &gt; 0) ? rating.Average() : 0,</w:t>
      </w:r>
    </w:p>
    <w:p w14:paraId="70B8E8BF"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TotalDrivers = </w:t>
      </w:r>
      <w:r>
        <w:rPr>
          <w:rFonts w:cs="Consolas"/>
          <w:color w:val="0000FF"/>
          <w:sz w:val="19"/>
          <w:szCs w:val="19"/>
          <w:lang w:eastAsia="en-US"/>
        </w:rPr>
        <w:t>await</w:t>
      </w:r>
      <w:r>
        <w:rPr>
          <w:rFonts w:cs="Consolas"/>
          <w:color w:val="000000"/>
          <w:sz w:val="19"/>
          <w:szCs w:val="19"/>
          <w:lang w:eastAsia="en-US"/>
        </w:rPr>
        <w:t xml:space="preserve"> _context.Drivers.Where(r =&gt; r.CarrierId == carrierId).CountAsync(),</w:t>
      </w:r>
    </w:p>
    <w:p w14:paraId="00C5E6EB"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TotalPassengers = passengers.Distinct().Count(),</w:t>
      </w:r>
    </w:p>
    <w:p w14:paraId="43387ED7"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TotalVehicles = </w:t>
      </w:r>
      <w:r>
        <w:rPr>
          <w:rFonts w:cs="Consolas"/>
          <w:color w:val="0000FF"/>
          <w:sz w:val="19"/>
          <w:szCs w:val="19"/>
          <w:lang w:eastAsia="en-US"/>
        </w:rPr>
        <w:t>await</w:t>
      </w:r>
      <w:r>
        <w:rPr>
          <w:rFonts w:cs="Consolas"/>
          <w:color w:val="000000"/>
          <w:sz w:val="19"/>
          <w:szCs w:val="19"/>
          <w:lang w:eastAsia="en-US"/>
        </w:rPr>
        <w:t xml:space="preserve"> _context.Vehicles.Where(r =&gt; r.CarrierId == carrierId).CountAsync()</w:t>
      </w:r>
    </w:p>
    <w:p w14:paraId="6966E428"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2B4BC6F9"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151CFC47" w14:textId="77777777" w:rsidR="000D037B" w:rsidRDefault="000D037B" w:rsidP="000D037B">
      <w:pPr>
        <w:pStyle w:val="Code"/>
        <w:rPr>
          <w:rFonts w:cs="Consolas"/>
          <w:color w:val="000000"/>
          <w:sz w:val="19"/>
          <w:szCs w:val="19"/>
          <w:lang w:eastAsia="en-US"/>
        </w:rPr>
      </w:pPr>
    </w:p>
    <w:p w14:paraId="1406DDA7"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async</w:t>
      </w:r>
      <w:r>
        <w:rPr>
          <w:rFonts w:cs="Consolas"/>
          <w:color w:val="000000"/>
          <w:sz w:val="19"/>
          <w:szCs w:val="19"/>
          <w:lang w:eastAsia="en-US"/>
        </w:rPr>
        <w:t xml:space="preserve"> </w:t>
      </w:r>
      <w:r>
        <w:rPr>
          <w:rFonts w:cs="Consolas"/>
          <w:color w:val="2B91AF"/>
          <w:sz w:val="19"/>
          <w:szCs w:val="19"/>
          <w:lang w:eastAsia="en-US"/>
        </w:rPr>
        <w:t>Task</w:t>
      </w:r>
      <w:r>
        <w:rPr>
          <w:rFonts w:cs="Consolas"/>
          <w:color w:val="000000"/>
          <w:sz w:val="19"/>
          <w:szCs w:val="19"/>
          <w:lang w:eastAsia="en-US"/>
        </w:rPr>
        <w:t>&lt;</w:t>
      </w:r>
      <w:r>
        <w:rPr>
          <w:rFonts w:cs="Consolas"/>
          <w:color w:val="2B91AF"/>
          <w:sz w:val="19"/>
          <w:szCs w:val="19"/>
          <w:lang w:eastAsia="en-US"/>
        </w:rPr>
        <w:t>Carrier</w:t>
      </w:r>
      <w:r>
        <w:rPr>
          <w:rFonts w:cs="Consolas"/>
          <w:color w:val="000000"/>
          <w:sz w:val="19"/>
          <w:szCs w:val="19"/>
          <w:lang w:eastAsia="en-US"/>
        </w:rPr>
        <w:t>&gt; GetAsync(</w:t>
      </w:r>
      <w:r>
        <w:rPr>
          <w:rFonts w:cs="Consolas"/>
          <w:color w:val="0000FF"/>
          <w:sz w:val="19"/>
          <w:szCs w:val="19"/>
          <w:lang w:eastAsia="en-US"/>
        </w:rPr>
        <w:t>int</w:t>
      </w:r>
      <w:r>
        <w:rPr>
          <w:rFonts w:cs="Consolas"/>
          <w:color w:val="000000"/>
          <w:sz w:val="19"/>
          <w:szCs w:val="19"/>
          <w:lang w:eastAsia="en-US"/>
        </w:rPr>
        <w:t xml:space="preserve"> carrierId)</w:t>
      </w:r>
    </w:p>
    <w:p w14:paraId="66720970"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3FE0E940"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w:t>
      </w:r>
      <w:r>
        <w:rPr>
          <w:rFonts w:cs="Consolas"/>
          <w:color w:val="0000FF"/>
          <w:sz w:val="19"/>
          <w:szCs w:val="19"/>
          <w:lang w:eastAsia="en-US"/>
        </w:rPr>
        <w:t>await</w:t>
      </w:r>
      <w:r>
        <w:rPr>
          <w:rFonts w:cs="Consolas"/>
          <w:color w:val="000000"/>
          <w:sz w:val="19"/>
          <w:szCs w:val="19"/>
          <w:lang w:eastAsia="en-US"/>
        </w:rPr>
        <w:t xml:space="preserve"> _context.Carriers</w:t>
      </w:r>
    </w:p>
    <w:p w14:paraId="326114BE"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.Where(c =&gt; c.CarrierId == carrierId)</w:t>
      </w:r>
    </w:p>
    <w:p w14:paraId="5165845B"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.SingleOrDefaultAsync();</w:t>
      </w:r>
    </w:p>
    <w:p w14:paraId="3E936DE7"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38EBFE66" w14:textId="77777777" w:rsidR="000D037B" w:rsidRDefault="000D037B" w:rsidP="000D037B">
      <w:pPr>
        <w:pStyle w:val="Code"/>
        <w:rPr>
          <w:rFonts w:cs="Consolas"/>
          <w:color w:val="000000"/>
          <w:sz w:val="19"/>
          <w:szCs w:val="19"/>
          <w:lang w:eastAsia="en-US"/>
        </w:rPr>
      </w:pPr>
    </w:p>
    <w:p w14:paraId="508B73D5"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async</w:t>
      </w:r>
      <w:r>
        <w:rPr>
          <w:rFonts w:cs="Consolas"/>
          <w:color w:val="000000"/>
          <w:sz w:val="19"/>
          <w:szCs w:val="19"/>
          <w:lang w:eastAsia="en-US"/>
        </w:rPr>
        <w:t xml:space="preserve"> </w:t>
      </w:r>
      <w:r>
        <w:rPr>
          <w:rFonts w:cs="Consolas"/>
          <w:color w:val="2B91AF"/>
          <w:sz w:val="19"/>
          <w:szCs w:val="19"/>
          <w:lang w:eastAsia="en-US"/>
        </w:rPr>
        <w:t>Task</w:t>
      </w:r>
      <w:r>
        <w:rPr>
          <w:rFonts w:cs="Consolas"/>
          <w:color w:val="000000"/>
          <w:sz w:val="19"/>
          <w:szCs w:val="19"/>
          <w:lang w:eastAsia="en-US"/>
        </w:rPr>
        <w:t>&lt;</w:t>
      </w:r>
      <w:r>
        <w:rPr>
          <w:rFonts w:cs="Consolas"/>
          <w:color w:val="2B91AF"/>
          <w:sz w:val="19"/>
          <w:szCs w:val="19"/>
          <w:lang w:eastAsia="en-US"/>
        </w:rPr>
        <w:t>List</w:t>
      </w:r>
      <w:r>
        <w:rPr>
          <w:rFonts w:cs="Consolas"/>
          <w:color w:val="000000"/>
          <w:sz w:val="19"/>
          <w:szCs w:val="19"/>
          <w:lang w:eastAsia="en-US"/>
        </w:rPr>
        <w:t>&lt;</w:t>
      </w:r>
      <w:r>
        <w:rPr>
          <w:rFonts w:cs="Consolas"/>
          <w:color w:val="2B91AF"/>
          <w:sz w:val="19"/>
          <w:szCs w:val="19"/>
          <w:lang w:eastAsia="en-US"/>
        </w:rPr>
        <w:t>Carrier</w:t>
      </w:r>
      <w:r>
        <w:rPr>
          <w:rFonts w:cs="Consolas"/>
          <w:color w:val="000000"/>
          <w:sz w:val="19"/>
          <w:szCs w:val="19"/>
          <w:lang w:eastAsia="en-US"/>
        </w:rPr>
        <w:t>&gt;&gt; GetCarriersAsync(</w:t>
      </w:r>
      <w:r>
        <w:rPr>
          <w:rFonts w:cs="Consolas"/>
          <w:color w:val="0000FF"/>
          <w:sz w:val="19"/>
          <w:szCs w:val="19"/>
          <w:lang w:eastAsia="en-US"/>
        </w:rPr>
        <w:t>string</w:t>
      </w:r>
      <w:r>
        <w:rPr>
          <w:rFonts w:cs="Consolas"/>
          <w:color w:val="000000"/>
          <w:sz w:val="19"/>
          <w:szCs w:val="19"/>
          <w:lang w:eastAsia="en-US"/>
        </w:rPr>
        <w:t xml:space="preserve"> filter)</w:t>
      </w:r>
    </w:p>
    <w:p w14:paraId="10E797FC"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1FBE5DB7"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var</w:t>
      </w:r>
      <w:r>
        <w:rPr>
          <w:rFonts w:cs="Consolas"/>
          <w:color w:val="000000"/>
          <w:sz w:val="19"/>
          <w:szCs w:val="19"/>
          <w:lang w:eastAsia="en-US"/>
        </w:rPr>
        <w:t xml:space="preserve"> carriers = _context.Carriers.AsQueryable();</w:t>
      </w:r>
    </w:p>
    <w:p w14:paraId="651DEDAD"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if</w:t>
      </w:r>
      <w:r>
        <w:rPr>
          <w:rFonts w:cs="Consolas"/>
          <w:color w:val="000000"/>
          <w:sz w:val="19"/>
          <w:szCs w:val="19"/>
          <w:lang w:eastAsia="en-US"/>
        </w:rPr>
        <w:t xml:space="preserve"> (!</w:t>
      </w:r>
      <w:r>
        <w:rPr>
          <w:rFonts w:cs="Consolas"/>
          <w:color w:val="2B91AF"/>
          <w:sz w:val="19"/>
          <w:szCs w:val="19"/>
          <w:lang w:eastAsia="en-US"/>
        </w:rPr>
        <w:t>String</w:t>
      </w:r>
      <w:r>
        <w:rPr>
          <w:rFonts w:cs="Consolas"/>
          <w:color w:val="000000"/>
          <w:sz w:val="19"/>
          <w:szCs w:val="19"/>
          <w:lang w:eastAsia="en-US"/>
        </w:rPr>
        <w:t>.IsNullOrEmpty(filter))</w:t>
      </w:r>
    </w:p>
    <w:p w14:paraId="4833E887"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0A6C655A"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carriers = carriers.Where(c =&gt; c.Name.ToLowerInvariant().Contains(filter.ToLowerInvariant()));</w:t>
      </w:r>
    </w:p>
    <w:p w14:paraId="7B78ED28"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692F11F6"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return</w:t>
      </w:r>
      <w:r>
        <w:rPr>
          <w:rFonts w:cs="Consolas"/>
          <w:color w:val="000000"/>
          <w:sz w:val="19"/>
          <w:szCs w:val="19"/>
          <w:lang w:eastAsia="en-US"/>
        </w:rPr>
        <w:t xml:space="preserve"> </w:t>
      </w:r>
      <w:r>
        <w:rPr>
          <w:rFonts w:cs="Consolas"/>
          <w:color w:val="0000FF"/>
          <w:sz w:val="19"/>
          <w:szCs w:val="19"/>
          <w:lang w:eastAsia="en-US"/>
        </w:rPr>
        <w:t>await</w:t>
      </w:r>
      <w:r>
        <w:rPr>
          <w:rFonts w:cs="Consolas"/>
          <w:color w:val="000000"/>
          <w:sz w:val="19"/>
          <w:szCs w:val="19"/>
          <w:lang w:eastAsia="en-US"/>
        </w:rPr>
        <w:t xml:space="preserve"> carriers.ToListAsync();</w:t>
      </w:r>
    </w:p>
    <w:p w14:paraId="4DD10313"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666FE1A4" w14:textId="77777777" w:rsidR="000D037B" w:rsidRDefault="000D037B" w:rsidP="000D037B">
      <w:pPr>
        <w:pStyle w:val="Code"/>
        <w:rPr>
          <w:rFonts w:cs="Consolas"/>
          <w:color w:val="000000"/>
          <w:sz w:val="19"/>
          <w:szCs w:val="19"/>
          <w:lang w:eastAsia="en-US"/>
        </w:rPr>
      </w:pPr>
    </w:p>
    <w:p w14:paraId="6D304670"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async</w:t>
      </w:r>
      <w:r>
        <w:rPr>
          <w:rFonts w:cs="Consolas"/>
          <w:color w:val="000000"/>
          <w:sz w:val="19"/>
          <w:szCs w:val="19"/>
          <w:lang w:eastAsia="en-US"/>
        </w:rPr>
        <w:t xml:space="preserve"> </w:t>
      </w:r>
      <w:r>
        <w:rPr>
          <w:rFonts w:cs="Consolas"/>
          <w:color w:val="2B91AF"/>
          <w:sz w:val="19"/>
          <w:szCs w:val="19"/>
          <w:lang w:eastAsia="en-US"/>
        </w:rPr>
        <w:t>Task</w:t>
      </w:r>
      <w:r>
        <w:rPr>
          <w:rFonts w:cs="Consolas"/>
          <w:color w:val="000000"/>
          <w:sz w:val="19"/>
          <w:szCs w:val="19"/>
          <w:lang w:eastAsia="en-US"/>
        </w:rPr>
        <w:t xml:space="preserve"> UpdateAsync(</w:t>
      </w:r>
      <w:r>
        <w:rPr>
          <w:rFonts w:cs="Consolas"/>
          <w:color w:val="2B91AF"/>
          <w:sz w:val="19"/>
          <w:szCs w:val="19"/>
          <w:lang w:eastAsia="en-US"/>
        </w:rPr>
        <w:t>Carrier</w:t>
      </w:r>
      <w:r>
        <w:rPr>
          <w:rFonts w:cs="Consolas"/>
          <w:color w:val="000000"/>
          <w:sz w:val="19"/>
          <w:szCs w:val="19"/>
          <w:lang w:eastAsia="en-US"/>
        </w:rPr>
        <w:t xml:space="preserve"> carrier)</w:t>
      </w:r>
    </w:p>
    <w:p w14:paraId="700B2C2C"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77AA8CFE"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_context.Carriers.Attach(carrier);</w:t>
      </w:r>
    </w:p>
    <w:p w14:paraId="64EFD399"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_context.Entry(carrier).State = </w:t>
      </w:r>
      <w:r>
        <w:rPr>
          <w:rFonts w:cs="Consolas"/>
          <w:color w:val="2B91AF"/>
          <w:sz w:val="19"/>
          <w:szCs w:val="19"/>
          <w:lang w:eastAsia="en-US"/>
        </w:rPr>
        <w:t>EntityState</w:t>
      </w:r>
      <w:r>
        <w:rPr>
          <w:rFonts w:cs="Consolas"/>
          <w:color w:val="000000"/>
          <w:sz w:val="19"/>
          <w:szCs w:val="19"/>
          <w:lang w:eastAsia="en-US"/>
        </w:rPr>
        <w:t>.Modified;</w:t>
      </w:r>
    </w:p>
    <w:p w14:paraId="5F958100" w14:textId="77777777" w:rsidR="000D037B" w:rsidRDefault="000D037B" w:rsidP="000D037B">
      <w:pPr>
        <w:pStyle w:val="Code"/>
        <w:rPr>
          <w:rFonts w:cs="Consolas"/>
          <w:color w:val="000000"/>
          <w:sz w:val="19"/>
          <w:szCs w:val="19"/>
          <w:lang w:eastAsia="en-US"/>
        </w:rPr>
      </w:pPr>
    </w:p>
    <w:p w14:paraId="0582D6D6"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lastRenderedPageBreak/>
        <w:t xml:space="preserve">            </w:t>
      </w:r>
      <w:r>
        <w:rPr>
          <w:rFonts w:cs="Consolas"/>
          <w:color w:val="0000FF"/>
          <w:sz w:val="19"/>
          <w:szCs w:val="19"/>
          <w:lang w:eastAsia="en-US"/>
        </w:rPr>
        <w:t>await</w:t>
      </w:r>
      <w:r>
        <w:rPr>
          <w:rFonts w:cs="Consolas"/>
          <w:color w:val="000000"/>
          <w:sz w:val="19"/>
          <w:szCs w:val="19"/>
          <w:lang w:eastAsia="en-US"/>
        </w:rPr>
        <w:t xml:space="preserve"> _context.SaveChangesAsync();</w:t>
      </w:r>
    </w:p>
    <w:p w14:paraId="0778908F"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374E75FF"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 xml:space="preserve">    }</w:t>
      </w:r>
    </w:p>
    <w:p w14:paraId="58118C61" w14:textId="77777777" w:rsidR="000D037B" w:rsidRDefault="000D037B" w:rsidP="000D037B">
      <w:pPr>
        <w:pStyle w:val="Code"/>
        <w:rPr>
          <w:rFonts w:cs="Consolas"/>
          <w:color w:val="000000"/>
          <w:sz w:val="19"/>
          <w:szCs w:val="19"/>
          <w:lang w:eastAsia="en-US"/>
        </w:rPr>
      </w:pPr>
      <w:r>
        <w:rPr>
          <w:rFonts w:cs="Consolas"/>
          <w:color w:val="000000"/>
          <w:sz w:val="19"/>
          <w:szCs w:val="19"/>
          <w:lang w:eastAsia="en-US"/>
        </w:rPr>
        <w:t>}</w:t>
      </w:r>
    </w:p>
    <w:p w14:paraId="033A911D" w14:textId="77777777" w:rsidR="000D037B" w:rsidRDefault="000D037B" w:rsidP="000D037B">
      <w:pPr>
        <w:pStyle w:val="Ln1"/>
        <w:numPr>
          <w:ilvl w:val="0"/>
          <w:numId w:val="0"/>
        </w:numPr>
        <w:ind w:left="1080"/>
      </w:pPr>
    </w:p>
    <w:p w14:paraId="0B724CE8" w14:textId="4D6BD41A" w:rsidR="000C4A44" w:rsidRDefault="000C4A44" w:rsidP="008C7E3F">
      <w:pPr>
        <w:pStyle w:val="Ln1"/>
      </w:pPr>
      <w:r>
        <w:t>Review and understand the data CRUD logic implemented by</w:t>
      </w:r>
      <w:r w:rsidR="00DD0168">
        <w:t xml:space="preserve"> the</w:t>
      </w:r>
      <w:r>
        <w:t xml:space="preserve"> </w:t>
      </w:r>
      <w:r w:rsidRPr="004574E1">
        <w:rPr>
          <w:b/>
        </w:rPr>
        <w:t>CarrierRepository</w:t>
      </w:r>
      <w:r>
        <w:t xml:space="preserve"> class.</w:t>
      </w:r>
    </w:p>
    <w:p w14:paraId="44D22B2D" w14:textId="54165E25" w:rsidR="000C4A44" w:rsidRDefault="000C4A44" w:rsidP="008C7E3F">
      <w:pPr>
        <w:pStyle w:val="Ln1"/>
      </w:pPr>
      <w:r>
        <w:t xml:space="preserve">In order to add the remaining repositories, right-click </w:t>
      </w:r>
      <w:r w:rsidR="00DD0168">
        <w:t xml:space="preserve">the </w:t>
      </w:r>
      <w:r w:rsidRPr="00EB1DCD">
        <w:rPr>
          <w:b/>
        </w:rPr>
        <w:t>MyShuttle.Data</w:t>
      </w:r>
      <w:r>
        <w:t xml:space="preserve"> project and click </w:t>
      </w:r>
      <w:r w:rsidRPr="000C4A44">
        <w:rPr>
          <w:b/>
        </w:rPr>
        <w:t>Add</w:t>
      </w:r>
      <w:r>
        <w:t xml:space="preserve"> </w:t>
      </w:r>
      <w:r w:rsidR="006E02C7" w:rsidRPr="004574E1">
        <w:rPr>
          <w:b/>
        </w:rPr>
        <w:t>&gt;</w:t>
      </w:r>
      <w:r>
        <w:t xml:space="preserve"> </w:t>
      </w:r>
      <w:r w:rsidRPr="000C4A44">
        <w:rPr>
          <w:b/>
        </w:rPr>
        <w:t>Existing Item</w:t>
      </w:r>
      <w:r>
        <w:t xml:space="preserve"> to add the following repositories:</w:t>
      </w:r>
    </w:p>
    <w:p w14:paraId="3D412B11" w14:textId="77777777" w:rsidR="000C4A44" w:rsidRPr="00084AAA" w:rsidRDefault="000C4A44" w:rsidP="008C7E3F">
      <w:pPr>
        <w:pStyle w:val="Ln2"/>
        <w:numPr>
          <w:ilvl w:val="0"/>
          <w:numId w:val="42"/>
        </w:numPr>
      </w:pPr>
      <w:r w:rsidRPr="00084AAA">
        <w:t>CustomerRepository.cs</w:t>
      </w:r>
    </w:p>
    <w:p w14:paraId="081DF8CE" w14:textId="77777777" w:rsidR="000C4A44" w:rsidRPr="00084AAA" w:rsidRDefault="000C4A44" w:rsidP="008C7E3F">
      <w:pPr>
        <w:pStyle w:val="Ln2"/>
      </w:pPr>
      <w:r w:rsidRPr="00084AAA">
        <w:t>DriverRepository.cs</w:t>
      </w:r>
    </w:p>
    <w:p w14:paraId="00DEB136" w14:textId="77777777" w:rsidR="000C4A44" w:rsidRPr="00084AAA" w:rsidRDefault="000C4A44" w:rsidP="008C7E3F">
      <w:pPr>
        <w:pStyle w:val="Ln2"/>
      </w:pPr>
      <w:r w:rsidRPr="00084AAA">
        <w:t>EmployeeRepository.cs</w:t>
      </w:r>
    </w:p>
    <w:p w14:paraId="7A4104D5" w14:textId="46F7076F" w:rsidR="000C4A44" w:rsidRPr="00084AAA" w:rsidRDefault="000C4A44" w:rsidP="008C7E3F">
      <w:pPr>
        <w:pStyle w:val="Ln2"/>
      </w:pPr>
      <w:r w:rsidRPr="00084AAA">
        <w:t>RidesRepository.cs</w:t>
      </w:r>
    </w:p>
    <w:p w14:paraId="2B6363A1" w14:textId="1AE9777A" w:rsidR="000C4A44" w:rsidRDefault="000C4A44" w:rsidP="008C7E3F">
      <w:pPr>
        <w:pStyle w:val="Ln2"/>
      </w:pPr>
      <w:r w:rsidRPr="00084AAA">
        <w:t>VehicleRepository.cs</w:t>
      </w:r>
    </w:p>
    <w:p w14:paraId="42B32670" w14:textId="77777777" w:rsidR="00E229F9" w:rsidRDefault="000C4A44" w:rsidP="00974D45">
      <w:pPr>
        <w:pStyle w:val="Ln1"/>
      </w:pPr>
      <w:r>
        <w:t xml:space="preserve">After adding all </w:t>
      </w:r>
      <w:r w:rsidR="00880910">
        <w:t xml:space="preserve">the </w:t>
      </w:r>
      <w:r>
        <w:t xml:space="preserve">repositories, </w:t>
      </w:r>
      <w:r w:rsidR="00880910">
        <w:t xml:space="preserve">the </w:t>
      </w:r>
      <w:r w:rsidRPr="00670B4F">
        <w:rPr>
          <w:b/>
        </w:rPr>
        <w:t>MyShuttle.Data</w:t>
      </w:r>
      <w:r>
        <w:t xml:space="preserve"> project hierarchy should look like </w:t>
      </w:r>
      <w:r w:rsidR="00880910">
        <w:t xml:space="preserve">the </w:t>
      </w:r>
      <w:r w:rsidR="000F4448">
        <w:t>following</w:t>
      </w:r>
      <w:r w:rsidR="00386859">
        <w:t>:</w:t>
      </w:r>
      <w:r w:rsidR="00974D45">
        <w:t xml:space="preserve"> </w:t>
      </w:r>
    </w:p>
    <w:p w14:paraId="71F7D0A8" w14:textId="7B69E627" w:rsidR="00987911" w:rsidRDefault="00974D45" w:rsidP="00E229F9">
      <w:pPr>
        <w:pStyle w:val="Ln1"/>
        <w:numPr>
          <w:ilvl w:val="0"/>
          <w:numId w:val="0"/>
        </w:numPr>
        <w:ind w:left="1080"/>
      </w:pPr>
      <w:r w:rsidRPr="00974D45">
        <w:rPr>
          <w:noProof/>
          <w:lang w:eastAsia="en-US"/>
        </w:rPr>
        <w:drawing>
          <wp:inline distT="0" distB="0" distL="0" distR="0" wp14:anchorId="43797371" wp14:editId="56A93B7F">
            <wp:extent cx="1654136" cy="3175000"/>
            <wp:effectExtent l="19050" t="19050" r="2286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706" cy="3201046"/>
                    </a:xfrm>
                    <a:prstGeom prst="rect">
                      <a:avLst/>
                    </a:prstGeom>
                    <a:ln>
                      <a:solidFill>
                        <a:schemeClr val="accent1"/>
                      </a:solidFill>
                    </a:ln>
                  </pic:spPr>
                </pic:pic>
              </a:graphicData>
            </a:graphic>
          </wp:inline>
        </w:drawing>
      </w:r>
    </w:p>
    <w:p w14:paraId="3A81820C" w14:textId="7E7BBFAD" w:rsidR="000C4A44" w:rsidRDefault="000C4A44" w:rsidP="008C7E3F">
      <w:pPr>
        <w:pStyle w:val="Ln1"/>
      </w:pPr>
      <w:r>
        <w:t xml:space="preserve">Compile the solution to ensure it </w:t>
      </w:r>
      <w:r w:rsidR="00E3338E">
        <w:t xml:space="preserve">builds </w:t>
      </w:r>
      <w:r>
        <w:t>successfully.</w:t>
      </w:r>
    </w:p>
    <w:p w14:paraId="2950D7C0" w14:textId="371D12DF" w:rsidR="000C4A44" w:rsidRDefault="000C4A44" w:rsidP="00084AAA">
      <w:pPr>
        <w:ind w:left="1080"/>
      </w:pPr>
      <w:r w:rsidRPr="000C4A44">
        <w:t>You have now finished defining the model and have implemented the repository pattern to perform database CRUD operations. Additionally, you have also created dummy data to fill out the database initially.</w:t>
      </w:r>
    </w:p>
    <w:p w14:paraId="7169B85F" w14:textId="2626BDE0" w:rsidR="000C4A44" w:rsidRDefault="000C4A44" w:rsidP="00084AAA">
      <w:pPr>
        <w:ind w:left="1080"/>
      </w:pPr>
      <w:r>
        <w:t>In the next lab, you will implement Controllers, which will handle user requests and respond with the model data.</w:t>
      </w:r>
    </w:p>
    <w:sectPr w:rsidR="000C4A44" w:rsidSect="008E577C">
      <w:headerReference w:type="even" r:id="rId38"/>
      <w:headerReference w:type="default" r:id="rId39"/>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F448F" w14:textId="77777777" w:rsidR="00612731" w:rsidRDefault="00612731">
      <w:r>
        <w:separator/>
      </w:r>
    </w:p>
    <w:p w14:paraId="7625E4C8" w14:textId="77777777" w:rsidR="00612731" w:rsidRDefault="00612731"/>
  </w:endnote>
  <w:endnote w:type="continuationSeparator" w:id="0">
    <w:p w14:paraId="33D06FA8" w14:textId="77777777" w:rsidR="00612731" w:rsidRDefault="00612731">
      <w:r>
        <w:continuationSeparator/>
      </w:r>
    </w:p>
    <w:p w14:paraId="5E585440" w14:textId="77777777" w:rsidR="00612731" w:rsidRDefault="006127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98AA5" w14:textId="174BFED5" w:rsidR="00F35DA9" w:rsidRPr="00765FE6" w:rsidRDefault="00F35DA9"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2016</w:t>
    </w:r>
    <w:r w:rsidRPr="00765FE6">
      <w:rPr>
        <w:rFonts w:cs="Segoe UI"/>
        <w:sz w:val="16"/>
        <w:szCs w:val="16"/>
      </w:rPr>
      <w:t xml:space="preserve"> Microsoft Corporation</w:t>
    </w:r>
  </w:p>
  <w:p w14:paraId="69268062" w14:textId="3154396C" w:rsidR="00F965A1" w:rsidRPr="00F35DA9" w:rsidRDefault="00F35DA9"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6FA53" w14:textId="4D4D66DD" w:rsidR="00F35DA9" w:rsidRPr="00765FE6" w:rsidRDefault="00F35DA9"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2016</w:t>
    </w:r>
    <w:r w:rsidRPr="00765FE6">
      <w:rPr>
        <w:rFonts w:cs="Segoe UI"/>
        <w:sz w:val="16"/>
        <w:szCs w:val="16"/>
      </w:rPr>
      <w:t xml:space="preserve"> Microsoft Corporation</w:t>
    </w:r>
  </w:p>
  <w:p w14:paraId="58C92BB9" w14:textId="6A417370" w:rsidR="00F965A1" w:rsidRPr="00F35DA9" w:rsidRDefault="00F35DA9"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B7524" w14:textId="16333BE7" w:rsidR="00F965A1" w:rsidRPr="005F0B7D" w:rsidRDefault="00F965A1" w:rsidP="00EB1DCD">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8763F" w14:textId="767F1C7B" w:rsidR="005C7E58" w:rsidRPr="00765FE6" w:rsidRDefault="005C7E58" w:rsidP="005C7E58">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2016</w:t>
    </w:r>
    <w:r w:rsidRPr="00765FE6">
      <w:rPr>
        <w:rFonts w:cs="Segoe UI"/>
        <w:sz w:val="16"/>
        <w:szCs w:val="16"/>
      </w:rPr>
      <w:t xml:space="preserve"> Microsoft Corporation</w:t>
    </w:r>
  </w:p>
  <w:p w14:paraId="46CD244E" w14:textId="1593415B" w:rsidR="005C7E58" w:rsidRPr="00403414" w:rsidRDefault="005C7E58" w:rsidP="005C7E58">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p w14:paraId="79681AC7" w14:textId="5DF1B410" w:rsidR="005C7E58" w:rsidRPr="005F0B7D" w:rsidRDefault="005C7E58" w:rsidP="00EB1DCD">
    <w:pPr>
      <w:pStyle w:val="Footer"/>
      <w:tabs>
        <w:tab w:val="clear" w:pos="4320"/>
        <w:tab w:val="center" w:pos="4230"/>
      </w:tabs>
      <w:spacing w:after="0"/>
      <w:ind w:left="0"/>
      <w:rPr>
        <w:rFonts w:cs="Arial"/>
        <w:szCs w:val="16"/>
      </w:rPr>
    </w:pPr>
    <w:r>
      <w:rPr>
        <w:rFonts w:cs="Arial"/>
        <w:szCs w:val="16"/>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12E0" w14:textId="77777777" w:rsidR="00F965A1" w:rsidRDefault="00F965A1">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91035" w14:textId="77777777" w:rsidR="00612731" w:rsidRDefault="00612731">
      <w:r>
        <w:separator/>
      </w:r>
    </w:p>
    <w:p w14:paraId="647F96D2" w14:textId="77777777" w:rsidR="00612731" w:rsidRDefault="00612731"/>
  </w:footnote>
  <w:footnote w:type="continuationSeparator" w:id="0">
    <w:p w14:paraId="14C076F4" w14:textId="77777777" w:rsidR="00612731" w:rsidRDefault="00612731">
      <w:r>
        <w:continuationSeparator/>
      </w:r>
    </w:p>
    <w:p w14:paraId="36A02783" w14:textId="77777777" w:rsidR="00612731" w:rsidRDefault="006127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FB1BB" w14:textId="77777777" w:rsidR="00F965A1" w:rsidRDefault="00F965A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A5853" w14:textId="77777777" w:rsidR="00F965A1" w:rsidRDefault="00F965A1">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D0D85" w14:textId="77777777" w:rsidR="00F965A1" w:rsidRDefault="00F965A1">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46640"/>
      <w:docPartObj>
        <w:docPartGallery w:val="Page Numbers (Top of Page)"/>
        <w:docPartUnique/>
      </w:docPartObj>
    </w:sdtPr>
    <w:sdtEndPr/>
    <w:sdtContent>
      <w:p w14:paraId="2BE28B15" w14:textId="182EB385" w:rsidR="00F965A1" w:rsidRPr="006B4D91" w:rsidRDefault="00F965A1" w:rsidP="003D0F17">
        <w:pPr>
          <w:pStyle w:val="HeaderEvenPage"/>
        </w:pPr>
        <w:r>
          <w:fldChar w:fldCharType="begin"/>
        </w:r>
        <w:r>
          <w:instrText xml:space="preserve"> PAGE   \* MERGEFORMAT </w:instrText>
        </w:r>
        <w:r>
          <w:fldChar w:fldCharType="separate"/>
        </w:r>
        <w:r w:rsidR="009F127F">
          <w:t>4</w:t>
        </w:r>
        <w:r>
          <w:fldChar w:fldCharType="end"/>
        </w:r>
        <w:r>
          <w:t xml:space="preserve">    Creating Model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36287" w14:textId="3E08A93D" w:rsidR="00F965A1" w:rsidRPr="00801340" w:rsidRDefault="00F965A1" w:rsidP="00801340">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E7C04" w14:textId="77777777" w:rsidR="00F965A1" w:rsidRDefault="00F965A1">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EB8F1" w14:textId="7BEDD32F" w:rsidR="008E577C" w:rsidRPr="008E577C" w:rsidRDefault="00612731" w:rsidP="008E577C">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8E577C" w:rsidRPr="004634C2">
          <w:rPr>
            <w:rFonts w:ascii="Segoe UI" w:hAnsi="Segoe UI" w:cs="Segoe UI"/>
          </w:rPr>
          <w:fldChar w:fldCharType="begin"/>
        </w:r>
        <w:r w:rsidR="008E577C" w:rsidRPr="004634C2">
          <w:rPr>
            <w:rFonts w:ascii="Segoe UI" w:hAnsi="Segoe UI" w:cs="Segoe UI"/>
          </w:rPr>
          <w:instrText xml:space="preserve"> PAGE   \* MERGEFORMAT </w:instrText>
        </w:r>
        <w:r w:rsidR="008E577C" w:rsidRPr="004634C2">
          <w:rPr>
            <w:rFonts w:ascii="Segoe UI" w:hAnsi="Segoe UI" w:cs="Segoe UI"/>
          </w:rPr>
          <w:fldChar w:fldCharType="separate"/>
        </w:r>
        <w:r w:rsidR="009F127F">
          <w:rPr>
            <w:rFonts w:ascii="Segoe UI" w:hAnsi="Segoe UI" w:cs="Segoe UI"/>
          </w:rPr>
          <w:t>4</w:t>
        </w:r>
        <w:r w:rsidR="008E577C" w:rsidRPr="004634C2">
          <w:rPr>
            <w:rFonts w:ascii="Segoe UI" w:hAnsi="Segoe UI" w:cs="Segoe UI"/>
          </w:rPr>
          <w:fldChar w:fldCharType="end"/>
        </w:r>
        <w:r w:rsidR="008E577C" w:rsidRPr="004634C2">
          <w:rPr>
            <w:rFonts w:ascii="Segoe UI" w:hAnsi="Segoe UI" w:cs="Segoe UI"/>
          </w:rPr>
          <w:t xml:space="preserve">    </w:t>
        </w:r>
        <w:r w:rsidR="008E577C">
          <w:rPr>
            <w:rFonts w:ascii="Segoe UI" w:hAnsi="Segoe UI" w:cs="Segoe UI"/>
          </w:rPr>
          <w:t>Module 02: Models</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47629" w14:textId="4BDCE18C" w:rsidR="008E577C" w:rsidRPr="008E577C" w:rsidRDefault="008E577C" w:rsidP="00DB0BD2">
    <w:pPr>
      <w:pStyle w:val="HeaderOddPage"/>
      <w:rPr>
        <w:rFonts w:ascii="Segoe UI" w:hAnsi="Segoe UI" w:cs="Segoe UI"/>
      </w:rPr>
    </w:pPr>
    <w:r w:rsidRPr="008E577C">
      <w:rPr>
        <w:rFonts w:ascii="Segoe UI" w:hAnsi="Segoe UI" w:cs="Segoe UI"/>
      </w:rPr>
      <w:t xml:space="preserve">Module 02: Models    </w:t>
    </w:r>
    <w:r w:rsidRPr="008E577C">
      <w:rPr>
        <w:rFonts w:ascii="Segoe UI" w:hAnsi="Segoe UI" w:cs="Segoe UI"/>
      </w:rPr>
      <w:fldChar w:fldCharType="begin"/>
    </w:r>
    <w:r w:rsidRPr="008E577C">
      <w:rPr>
        <w:rFonts w:ascii="Segoe UI" w:hAnsi="Segoe UI" w:cs="Segoe UI"/>
      </w:rPr>
      <w:instrText xml:space="preserve"> PAGE   \* MERGEFORMAT </w:instrText>
    </w:r>
    <w:r w:rsidRPr="008E577C">
      <w:rPr>
        <w:rFonts w:ascii="Segoe UI" w:hAnsi="Segoe UI" w:cs="Segoe UI"/>
      </w:rPr>
      <w:fldChar w:fldCharType="separate"/>
    </w:r>
    <w:r w:rsidR="009F127F">
      <w:rPr>
        <w:rFonts w:ascii="Segoe UI" w:hAnsi="Segoe UI" w:cs="Segoe UI"/>
      </w:rPr>
      <w:t>5</w:t>
    </w:r>
    <w:r w:rsidRPr="008E577C">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2C365A4A"/>
    <w:lvl w:ilvl="0" w:tplc="631A3134">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1E031F33"/>
    <w:multiLevelType w:val="hybridMultilevel"/>
    <w:tmpl w:val="5E60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10A44"/>
    <w:multiLevelType w:val="hybridMultilevel"/>
    <w:tmpl w:val="0F8A95E0"/>
    <w:lvl w:ilvl="0" w:tplc="EA8A7196">
      <w:numFmt w:val="bullet"/>
      <w:lvlText w:val="-"/>
      <w:lvlJc w:val="left"/>
      <w:pPr>
        <w:ind w:left="1440" w:hanging="360"/>
      </w:pPr>
      <w:rPr>
        <w:rFonts w:ascii="Segoe UI" w:eastAsia="MS Mincho"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1E3874"/>
    <w:multiLevelType w:val="hybridMultilevel"/>
    <w:tmpl w:val="DC542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24090F"/>
    <w:multiLevelType w:val="hybridMultilevel"/>
    <w:tmpl w:val="7DC44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91D34AF"/>
    <w:multiLevelType w:val="hybridMultilevel"/>
    <w:tmpl w:val="B322D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0"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1"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2" w15:restartNumberingAfterBreak="0">
    <w:nsid w:val="64A54C5F"/>
    <w:multiLevelType w:val="hybridMultilevel"/>
    <w:tmpl w:val="46E2BB48"/>
    <w:lvl w:ilvl="0" w:tplc="04090001">
      <w:start w:val="1"/>
      <w:numFmt w:val="bullet"/>
      <w:lvlText w:val=""/>
      <w:lvlJc w:val="left"/>
      <w:pPr>
        <w:tabs>
          <w:tab w:val="num" w:pos="1440"/>
        </w:tabs>
        <w:ind w:left="1440" w:hanging="360"/>
      </w:pPr>
      <w:rPr>
        <w:rFonts w:ascii="Symbol" w:hAnsi="Symbol" w:hint="default"/>
        <w:b w:val="0"/>
      </w:rPr>
    </w:lvl>
    <w:lvl w:ilvl="1" w:tplc="C0DE99B6">
      <w:start w:val="1"/>
      <w:numFmt w:val="lowerLetter"/>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rPr>
        <w:rFont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C66501C"/>
    <w:multiLevelType w:val="hybridMultilevel"/>
    <w:tmpl w:val="EFAE88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A2746F"/>
    <w:multiLevelType w:val="hybridMultilevel"/>
    <w:tmpl w:val="89282F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1"/>
  </w:num>
  <w:num w:numId="3">
    <w:abstractNumId w:val="8"/>
  </w:num>
  <w:num w:numId="4">
    <w:abstractNumId w:val="17"/>
  </w:num>
  <w:num w:numId="5">
    <w:abstractNumId w:val="13"/>
  </w:num>
  <w:num w:numId="6">
    <w:abstractNumId w:val="20"/>
  </w:num>
  <w:num w:numId="7">
    <w:abstractNumId w:val="9"/>
  </w:num>
  <w:num w:numId="8">
    <w:abstractNumId w:val="7"/>
  </w:num>
  <w:num w:numId="9">
    <w:abstractNumId w:val="14"/>
  </w:num>
  <w:num w:numId="10">
    <w:abstractNumId w:val="28"/>
  </w:num>
  <w:num w:numId="11">
    <w:abstractNumId w:val="4"/>
  </w:num>
  <w:num w:numId="12">
    <w:abstractNumId w:val="18"/>
  </w:num>
  <w:num w:numId="13">
    <w:abstractNumId w:val="10"/>
  </w:num>
  <w:num w:numId="14">
    <w:abstractNumId w:val="0"/>
  </w:num>
  <w:num w:numId="15">
    <w:abstractNumId w:val="0"/>
    <w:lvlOverride w:ilvl="0">
      <w:startOverride w:val="1"/>
    </w:lvlOverride>
  </w:num>
  <w:num w:numId="16">
    <w:abstractNumId w:val="0"/>
    <w:lvlOverride w:ilvl="0">
      <w:startOverride w:val="1"/>
    </w:lvlOverride>
  </w:num>
  <w:num w:numId="17">
    <w:abstractNumId w:val="18"/>
    <w:lvlOverride w:ilvl="0">
      <w:startOverride w:val="1"/>
    </w:lvlOverride>
  </w:num>
  <w:num w:numId="18">
    <w:abstractNumId w:val="13"/>
  </w:num>
  <w:num w:numId="19">
    <w:abstractNumId w:val="0"/>
  </w:num>
  <w:num w:numId="20">
    <w:abstractNumId w:val="0"/>
    <w:lvlOverride w:ilvl="0">
      <w:startOverride w:val="1"/>
    </w:lvlOverride>
  </w:num>
  <w:num w:numId="21">
    <w:abstractNumId w:val="2"/>
  </w:num>
  <w:num w:numId="22">
    <w:abstractNumId w:val="11"/>
  </w:num>
  <w:num w:numId="23">
    <w:abstractNumId w:val="26"/>
  </w:num>
  <w:num w:numId="24">
    <w:abstractNumId w:val="12"/>
  </w:num>
  <w:num w:numId="25">
    <w:abstractNumId w:val="0"/>
  </w:num>
  <w:num w:numId="26">
    <w:abstractNumId w:val="0"/>
  </w:num>
  <w:num w:numId="27">
    <w:abstractNumId w:val="1"/>
  </w:num>
  <w:num w:numId="28">
    <w:abstractNumId w:val="0"/>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5"/>
  </w:num>
  <w:num w:numId="33">
    <w:abstractNumId w:val="16"/>
  </w:num>
  <w:num w:numId="34">
    <w:abstractNumId w:val="0"/>
    <w:lvlOverride w:ilvl="0">
      <w:startOverride w:val="1"/>
    </w:lvlOverride>
  </w:num>
  <w:num w:numId="35">
    <w:abstractNumId w:val="0"/>
    <w:lvlOverride w:ilvl="0">
      <w:startOverride w:val="1"/>
    </w:lvlOverride>
  </w:num>
  <w:num w:numId="36">
    <w:abstractNumId w:val="27"/>
  </w:num>
  <w:num w:numId="37">
    <w:abstractNumId w:val="23"/>
  </w:num>
  <w:num w:numId="38">
    <w:abstractNumId w:val="19"/>
  </w:num>
  <w:num w:numId="39">
    <w:abstractNumId w:val="3"/>
  </w:num>
  <w:num w:numId="40">
    <w:abstractNumId w:val="24"/>
  </w:num>
  <w:num w:numId="41">
    <w:abstractNumId w:val="20"/>
    <w:lvlOverride w:ilvl="0">
      <w:startOverride w:val="1"/>
    </w:lvlOverride>
  </w:num>
  <w:num w:numId="42">
    <w:abstractNumId w:val="14"/>
    <w:lvlOverride w:ilvl="0">
      <w:startOverride w:val="1"/>
    </w:lvlOverride>
  </w:num>
  <w:num w:numId="43">
    <w:abstractNumId w:val="22"/>
  </w:num>
  <w:num w:numId="44">
    <w:abstractNumId w:val="6"/>
  </w:num>
  <w:num w:numId="45">
    <w:abstractNumId w:val="0"/>
  </w:num>
  <w:num w:numId="46">
    <w:abstractNumId w:val="25"/>
  </w:num>
  <w:num w:numId="47">
    <w:abstractNumId w:val="0"/>
  </w:num>
  <w:num w:numId="48">
    <w:abstractNumId w:val="0"/>
  </w:num>
  <w:num w:numId="49">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95"/>
    <w:rsid w:val="00001AB7"/>
    <w:rsid w:val="00005501"/>
    <w:rsid w:val="00006983"/>
    <w:rsid w:val="000072CD"/>
    <w:rsid w:val="00011772"/>
    <w:rsid w:val="0001234F"/>
    <w:rsid w:val="00020718"/>
    <w:rsid w:val="00022C28"/>
    <w:rsid w:val="00024A6B"/>
    <w:rsid w:val="0002575E"/>
    <w:rsid w:val="00032AC3"/>
    <w:rsid w:val="00033793"/>
    <w:rsid w:val="000372CD"/>
    <w:rsid w:val="00040708"/>
    <w:rsid w:val="00052176"/>
    <w:rsid w:val="00054449"/>
    <w:rsid w:val="0005535E"/>
    <w:rsid w:val="00056844"/>
    <w:rsid w:val="00063116"/>
    <w:rsid w:val="00064960"/>
    <w:rsid w:val="00065C28"/>
    <w:rsid w:val="00067E46"/>
    <w:rsid w:val="00075F32"/>
    <w:rsid w:val="0008185D"/>
    <w:rsid w:val="00082AA6"/>
    <w:rsid w:val="00082B8F"/>
    <w:rsid w:val="00083ECB"/>
    <w:rsid w:val="00084511"/>
    <w:rsid w:val="000848F4"/>
    <w:rsid w:val="00084AAA"/>
    <w:rsid w:val="00086021"/>
    <w:rsid w:val="0009024F"/>
    <w:rsid w:val="000906C1"/>
    <w:rsid w:val="00092C66"/>
    <w:rsid w:val="0009318D"/>
    <w:rsid w:val="00096CB3"/>
    <w:rsid w:val="000A233E"/>
    <w:rsid w:val="000A2BA9"/>
    <w:rsid w:val="000A56DF"/>
    <w:rsid w:val="000A6C32"/>
    <w:rsid w:val="000B089E"/>
    <w:rsid w:val="000B5898"/>
    <w:rsid w:val="000B5EBC"/>
    <w:rsid w:val="000B6393"/>
    <w:rsid w:val="000C04CA"/>
    <w:rsid w:val="000C0638"/>
    <w:rsid w:val="000C158B"/>
    <w:rsid w:val="000C4A44"/>
    <w:rsid w:val="000C6DC9"/>
    <w:rsid w:val="000D037B"/>
    <w:rsid w:val="000D064E"/>
    <w:rsid w:val="000E407F"/>
    <w:rsid w:val="000E730E"/>
    <w:rsid w:val="000F0EBE"/>
    <w:rsid w:val="000F1F31"/>
    <w:rsid w:val="000F4448"/>
    <w:rsid w:val="000F4A4C"/>
    <w:rsid w:val="000F75E1"/>
    <w:rsid w:val="000F794D"/>
    <w:rsid w:val="00101400"/>
    <w:rsid w:val="00103CCE"/>
    <w:rsid w:val="00104066"/>
    <w:rsid w:val="0010484E"/>
    <w:rsid w:val="00104ED3"/>
    <w:rsid w:val="00111363"/>
    <w:rsid w:val="0011388A"/>
    <w:rsid w:val="001139D2"/>
    <w:rsid w:val="00113D23"/>
    <w:rsid w:val="00113F71"/>
    <w:rsid w:val="00114632"/>
    <w:rsid w:val="0011523B"/>
    <w:rsid w:val="001160AD"/>
    <w:rsid w:val="00117894"/>
    <w:rsid w:val="00117CB3"/>
    <w:rsid w:val="00123D9E"/>
    <w:rsid w:val="00125ADF"/>
    <w:rsid w:val="00127250"/>
    <w:rsid w:val="00132059"/>
    <w:rsid w:val="00136AEE"/>
    <w:rsid w:val="0014076C"/>
    <w:rsid w:val="00141DB9"/>
    <w:rsid w:val="00145410"/>
    <w:rsid w:val="0016058A"/>
    <w:rsid w:val="00160C50"/>
    <w:rsid w:val="00172263"/>
    <w:rsid w:val="001730E5"/>
    <w:rsid w:val="00173DFC"/>
    <w:rsid w:val="0017779B"/>
    <w:rsid w:val="00181787"/>
    <w:rsid w:val="00183237"/>
    <w:rsid w:val="00184CD6"/>
    <w:rsid w:val="001869B9"/>
    <w:rsid w:val="00192863"/>
    <w:rsid w:val="00194D03"/>
    <w:rsid w:val="001950E0"/>
    <w:rsid w:val="00197082"/>
    <w:rsid w:val="001A0C2D"/>
    <w:rsid w:val="001A0D46"/>
    <w:rsid w:val="001A11C8"/>
    <w:rsid w:val="001A20DD"/>
    <w:rsid w:val="001A2FD7"/>
    <w:rsid w:val="001A5229"/>
    <w:rsid w:val="001A7645"/>
    <w:rsid w:val="001B1727"/>
    <w:rsid w:val="001B26B9"/>
    <w:rsid w:val="001B6882"/>
    <w:rsid w:val="001C0A18"/>
    <w:rsid w:val="001C0A2B"/>
    <w:rsid w:val="001C615A"/>
    <w:rsid w:val="001D06D1"/>
    <w:rsid w:val="001D0941"/>
    <w:rsid w:val="001D2F06"/>
    <w:rsid w:val="001D66DE"/>
    <w:rsid w:val="001E35E4"/>
    <w:rsid w:val="001E3DF1"/>
    <w:rsid w:val="001E74E2"/>
    <w:rsid w:val="001F1FBA"/>
    <w:rsid w:val="001F34B1"/>
    <w:rsid w:val="001F47DF"/>
    <w:rsid w:val="00205928"/>
    <w:rsid w:val="002063DC"/>
    <w:rsid w:val="00213932"/>
    <w:rsid w:val="0021554D"/>
    <w:rsid w:val="00215B86"/>
    <w:rsid w:val="00216596"/>
    <w:rsid w:val="0021754B"/>
    <w:rsid w:val="00230EAD"/>
    <w:rsid w:val="00233D88"/>
    <w:rsid w:val="00234BED"/>
    <w:rsid w:val="00235871"/>
    <w:rsid w:val="00247242"/>
    <w:rsid w:val="00251940"/>
    <w:rsid w:val="00253541"/>
    <w:rsid w:val="00257D41"/>
    <w:rsid w:val="0026059E"/>
    <w:rsid w:val="00260F39"/>
    <w:rsid w:val="00262074"/>
    <w:rsid w:val="00266569"/>
    <w:rsid w:val="00271A35"/>
    <w:rsid w:val="00272BFA"/>
    <w:rsid w:val="00272E23"/>
    <w:rsid w:val="00276429"/>
    <w:rsid w:val="002807D4"/>
    <w:rsid w:val="00281662"/>
    <w:rsid w:val="0028238A"/>
    <w:rsid w:val="00284C91"/>
    <w:rsid w:val="00286772"/>
    <w:rsid w:val="00290D6E"/>
    <w:rsid w:val="00294698"/>
    <w:rsid w:val="002A25EF"/>
    <w:rsid w:val="002A2B02"/>
    <w:rsid w:val="002A2BB0"/>
    <w:rsid w:val="002A2BFD"/>
    <w:rsid w:val="002A45BE"/>
    <w:rsid w:val="002A56D1"/>
    <w:rsid w:val="002A5C9A"/>
    <w:rsid w:val="002A60B4"/>
    <w:rsid w:val="002A6147"/>
    <w:rsid w:val="002A78F1"/>
    <w:rsid w:val="002A7921"/>
    <w:rsid w:val="002A7F57"/>
    <w:rsid w:val="002B34C7"/>
    <w:rsid w:val="002B4D09"/>
    <w:rsid w:val="002C613A"/>
    <w:rsid w:val="002C6389"/>
    <w:rsid w:val="002C7BCB"/>
    <w:rsid w:val="002D1577"/>
    <w:rsid w:val="002D1BBE"/>
    <w:rsid w:val="002D22AC"/>
    <w:rsid w:val="002D25CF"/>
    <w:rsid w:val="002D4E14"/>
    <w:rsid w:val="002D54A8"/>
    <w:rsid w:val="002D73F2"/>
    <w:rsid w:val="002E1AC6"/>
    <w:rsid w:val="002E45FE"/>
    <w:rsid w:val="002F0C47"/>
    <w:rsid w:val="002F2498"/>
    <w:rsid w:val="002F3761"/>
    <w:rsid w:val="002F420C"/>
    <w:rsid w:val="002F5608"/>
    <w:rsid w:val="002F593E"/>
    <w:rsid w:val="002F69E9"/>
    <w:rsid w:val="002F6EDA"/>
    <w:rsid w:val="002F712B"/>
    <w:rsid w:val="002F7D98"/>
    <w:rsid w:val="0030049F"/>
    <w:rsid w:val="0030671F"/>
    <w:rsid w:val="00306CAE"/>
    <w:rsid w:val="00314241"/>
    <w:rsid w:val="00314A71"/>
    <w:rsid w:val="00314EB6"/>
    <w:rsid w:val="00314F44"/>
    <w:rsid w:val="00315309"/>
    <w:rsid w:val="003250F2"/>
    <w:rsid w:val="00325294"/>
    <w:rsid w:val="00325876"/>
    <w:rsid w:val="00326B7D"/>
    <w:rsid w:val="0032700E"/>
    <w:rsid w:val="003275E3"/>
    <w:rsid w:val="003318D7"/>
    <w:rsid w:val="00332D03"/>
    <w:rsid w:val="00336801"/>
    <w:rsid w:val="0034297D"/>
    <w:rsid w:val="00345B0D"/>
    <w:rsid w:val="003473C7"/>
    <w:rsid w:val="003525D3"/>
    <w:rsid w:val="00364024"/>
    <w:rsid w:val="00367379"/>
    <w:rsid w:val="003718FF"/>
    <w:rsid w:val="00372F05"/>
    <w:rsid w:val="00373021"/>
    <w:rsid w:val="003769DE"/>
    <w:rsid w:val="0037706E"/>
    <w:rsid w:val="00382708"/>
    <w:rsid w:val="00382E47"/>
    <w:rsid w:val="003849F8"/>
    <w:rsid w:val="00385A81"/>
    <w:rsid w:val="00386859"/>
    <w:rsid w:val="0039251F"/>
    <w:rsid w:val="00394980"/>
    <w:rsid w:val="00395FFB"/>
    <w:rsid w:val="003975D7"/>
    <w:rsid w:val="003978E8"/>
    <w:rsid w:val="003979DF"/>
    <w:rsid w:val="003A0CBA"/>
    <w:rsid w:val="003A77D9"/>
    <w:rsid w:val="003A7D51"/>
    <w:rsid w:val="003A7EA1"/>
    <w:rsid w:val="003B117C"/>
    <w:rsid w:val="003B14FD"/>
    <w:rsid w:val="003B48CF"/>
    <w:rsid w:val="003C4A3C"/>
    <w:rsid w:val="003D0F17"/>
    <w:rsid w:val="003D24E2"/>
    <w:rsid w:val="003D2D85"/>
    <w:rsid w:val="003D4353"/>
    <w:rsid w:val="003D76AB"/>
    <w:rsid w:val="003E1460"/>
    <w:rsid w:val="003E2FD3"/>
    <w:rsid w:val="003E5DD1"/>
    <w:rsid w:val="003E60D8"/>
    <w:rsid w:val="003F0690"/>
    <w:rsid w:val="003F2ED4"/>
    <w:rsid w:val="003F344A"/>
    <w:rsid w:val="003F4947"/>
    <w:rsid w:val="003F5182"/>
    <w:rsid w:val="003F5E02"/>
    <w:rsid w:val="00400C8E"/>
    <w:rsid w:val="00403842"/>
    <w:rsid w:val="004038B9"/>
    <w:rsid w:val="004075E7"/>
    <w:rsid w:val="00407E4A"/>
    <w:rsid w:val="00410C87"/>
    <w:rsid w:val="00411E2B"/>
    <w:rsid w:val="004120CF"/>
    <w:rsid w:val="0041509D"/>
    <w:rsid w:val="00415717"/>
    <w:rsid w:val="00423FE7"/>
    <w:rsid w:val="0042701C"/>
    <w:rsid w:val="004305F6"/>
    <w:rsid w:val="00432FE1"/>
    <w:rsid w:val="004335BA"/>
    <w:rsid w:val="00441A75"/>
    <w:rsid w:val="00443105"/>
    <w:rsid w:val="0044437B"/>
    <w:rsid w:val="00445EF5"/>
    <w:rsid w:val="00446C9E"/>
    <w:rsid w:val="00452756"/>
    <w:rsid w:val="004565EF"/>
    <w:rsid w:val="004574E1"/>
    <w:rsid w:val="004619F9"/>
    <w:rsid w:val="00462DC7"/>
    <w:rsid w:val="004656B9"/>
    <w:rsid w:val="004656F9"/>
    <w:rsid w:val="004668E9"/>
    <w:rsid w:val="00466BB1"/>
    <w:rsid w:val="00470ACA"/>
    <w:rsid w:val="00485FAC"/>
    <w:rsid w:val="00494458"/>
    <w:rsid w:val="004949FB"/>
    <w:rsid w:val="00494D68"/>
    <w:rsid w:val="00495648"/>
    <w:rsid w:val="004A2630"/>
    <w:rsid w:val="004A3C2F"/>
    <w:rsid w:val="004A73F9"/>
    <w:rsid w:val="004A77E6"/>
    <w:rsid w:val="004B1BDD"/>
    <w:rsid w:val="004B32F2"/>
    <w:rsid w:val="004B332E"/>
    <w:rsid w:val="004B3E73"/>
    <w:rsid w:val="004B40CA"/>
    <w:rsid w:val="004B46AE"/>
    <w:rsid w:val="004B6A2E"/>
    <w:rsid w:val="004B787D"/>
    <w:rsid w:val="004C013A"/>
    <w:rsid w:val="004C092E"/>
    <w:rsid w:val="004C1A4C"/>
    <w:rsid w:val="004C290F"/>
    <w:rsid w:val="004C3692"/>
    <w:rsid w:val="004C569C"/>
    <w:rsid w:val="004C63FC"/>
    <w:rsid w:val="004C7B27"/>
    <w:rsid w:val="004C7D6A"/>
    <w:rsid w:val="004D5F64"/>
    <w:rsid w:val="004D6ADC"/>
    <w:rsid w:val="004D7987"/>
    <w:rsid w:val="004E2B92"/>
    <w:rsid w:val="004E313F"/>
    <w:rsid w:val="004E3E88"/>
    <w:rsid w:val="004E4BB2"/>
    <w:rsid w:val="004F2559"/>
    <w:rsid w:val="004F3B09"/>
    <w:rsid w:val="004F5C91"/>
    <w:rsid w:val="004F74F6"/>
    <w:rsid w:val="00500F85"/>
    <w:rsid w:val="0050378F"/>
    <w:rsid w:val="00507431"/>
    <w:rsid w:val="00510489"/>
    <w:rsid w:val="005124A8"/>
    <w:rsid w:val="005137A9"/>
    <w:rsid w:val="00520C8F"/>
    <w:rsid w:val="0052398E"/>
    <w:rsid w:val="0052415B"/>
    <w:rsid w:val="00525E70"/>
    <w:rsid w:val="00526CF0"/>
    <w:rsid w:val="0053211D"/>
    <w:rsid w:val="00541021"/>
    <w:rsid w:val="00542C5D"/>
    <w:rsid w:val="00543730"/>
    <w:rsid w:val="0054575F"/>
    <w:rsid w:val="005473AE"/>
    <w:rsid w:val="005475E1"/>
    <w:rsid w:val="00553628"/>
    <w:rsid w:val="00555338"/>
    <w:rsid w:val="00556342"/>
    <w:rsid w:val="00562065"/>
    <w:rsid w:val="005649AA"/>
    <w:rsid w:val="00564BC7"/>
    <w:rsid w:val="005659BC"/>
    <w:rsid w:val="005669FF"/>
    <w:rsid w:val="005703F4"/>
    <w:rsid w:val="005715B9"/>
    <w:rsid w:val="005733BF"/>
    <w:rsid w:val="0057449B"/>
    <w:rsid w:val="00575A24"/>
    <w:rsid w:val="00577924"/>
    <w:rsid w:val="0058456E"/>
    <w:rsid w:val="005852AF"/>
    <w:rsid w:val="00586918"/>
    <w:rsid w:val="00591B51"/>
    <w:rsid w:val="00592673"/>
    <w:rsid w:val="00594188"/>
    <w:rsid w:val="005966A6"/>
    <w:rsid w:val="00596992"/>
    <w:rsid w:val="00597834"/>
    <w:rsid w:val="005A06D0"/>
    <w:rsid w:val="005A2113"/>
    <w:rsid w:val="005A4B1E"/>
    <w:rsid w:val="005A5DF1"/>
    <w:rsid w:val="005B1189"/>
    <w:rsid w:val="005B2DE5"/>
    <w:rsid w:val="005B3606"/>
    <w:rsid w:val="005B5577"/>
    <w:rsid w:val="005B5EBA"/>
    <w:rsid w:val="005B716D"/>
    <w:rsid w:val="005B760C"/>
    <w:rsid w:val="005C4282"/>
    <w:rsid w:val="005C5298"/>
    <w:rsid w:val="005C6CA9"/>
    <w:rsid w:val="005C7E58"/>
    <w:rsid w:val="005D5CAC"/>
    <w:rsid w:val="005D7BD9"/>
    <w:rsid w:val="005E0698"/>
    <w:rsid w:val="005E0E52"/>
    <w:rsid w:val="005E1FB1"/>
    <w:rsid w:val="005E3D84"/>
    <w:rsid w:val="005E7BE2"/>
    <w:rsid w:val="005F27F4"/>
    <w:rsid w:val="005F2AFE"/>
    <w:rsid w:val="005F6D62"/>
    <w:rsid w:val="005F7BD9"/>
    <w:rsid w:val="0060341B"/>
    <w:rsid w:val="00605D50"/>
    <w:rsid w:val="00612731"/>
    <w:rsid w:val="00622B3D"/>
    <w:rsid w:val="00626AD5"/>
    <w:rsid w:val="00630064"/>
    <w:rsid w:val="00631060"/>
    <w:rsid w:val="00634E14"/>
    <w:rsid w:val="0063516F"/>
    <w:rsid w:val="00635E2B"/>
    <w:rsid w:val="006371CF"/>
    <w:rsid w:val="006459EE"/>
    <w:rsid w:val="006470B4"/>
    <w:rsid w:val="00647F80"/>
    <w:rsid w:val="006502A5"/>
    <w:rsid w:val="0065664B"/>
    <w:rsid w:val="006601AA"/>
    <w:rsid w:val="006604E4"/>
    <w:rsid w:val="00662846"/>
    <w:rsid w:val="00670B4F"/>
    <w:rsid w:val="00672E35"/>
    <w:rsid w:val="0067349E"/>
    <w:rsid w:val="00675A54"/>
    <w:rsid w:val="00680871"/>
    <w:rsid w:val="00682AD4"/>
    <w:rsid w:val="00682C8B"/>
    <w:rsid w:val="006840DD"/>
    <w:rsid w:val="0069007F"/>
    <w:rsid w:val="006940A2"/>
    <w:rsid w:val="00694E97"/>
    <w:rsid w:val="00696E7E"/>
    <w:rsid w:val="006A088C"/>
    <w:rsid w:val="006A3C28"/>
    <w:rsid w:val="006B0349"/>
    <w:rsid w:val="006B261B"/>
    <w:rsid w:val="006B406E"/>
    <w:rsid w:val="006B51EF"/>
    <w:rsid w:val="006C151C"/>
    <w:rsid w:val="006C3406"/>
    <w:rsid w:val="006D26E5"/>
    <w:rsid w:val="006D453C"/>
    <w:rsid w:val="006D4DBB"/>
    <w:rsid w:val="006D5CB3"/>
    <w:rsid w:val="006E0148"/>
    <w:rsid w:val="006E02C7"/>
    <w:rsid w:val="006E0801"/>
    <w:rsid w:val="006E5000"/>
    <w:rsid w:val="006F06AD"/>
    <w:rsid w:val="006F0737"/>
    <w:rsid w:val="006F1298"/>
    <w:rsid w:val="006F3BF6"/>
    <w:rsid w:val="006F4BED"/>
    <w:rsid w:val="006F5117"/>
    <w:rsid w:val="00700EA6"/>
    <w:rsid w:val="00700F74"/>
    <w:rsid w:val="00701F8B"/>
    <w:rsid w:val="00703B0B"/>
    <w:rsid w:val="00707B2E"/>
    <w:rsid w:val="007115E4"/>
    <w:rsid w:val="00711C14"/>
    <w:rsid w:val="00726CF6"/>
    <w:rsid w:val="00731F77"/>
    <w:rsid w:val="007338C8"/>
    <w:rsid w:val="00737C04"/>
    <w:rsid w:val="00742267"/>
    <w:rsid w:val="00743365"/>
    <w:rsid w:val="00744161"/>
    <w:rsid w:val="007460CC"/>
    <w:rsid w:val="0075077C"/>
    <w:rsid w:val="00753530"/>
    <w:rsid w:val="00755083"/>
    <w:rsid w:val="00760610"/>
    <w:rsid w:val="00762536"/>
    <w:rsid w:val="00764AE0"/>
    <w:rsid w:val="0077010D"/>
    <w:rsid w:val="00770520"/>
    <w:rsid w:val="007705E7"/>
    <w:rsid w:val="0077476C"/>
    <w:rsid w:val="00774782"/>
    <w:rsid w:val="00777110"/>
    <w:rsid w:val="00777747"/>
    <w:rsid w:val="00780B68"/>
    <w:rsid w:val="00781814"/>
    <w:rsid w:val="00781854"/>
    <w:rsid w:val="007840F3"/>
    <w:rsid w:val="007870A1"/>
    <w:rsid w:val="00790AF1"/>
    <w:rsid w:val="00794836"/>
    <w:rsid w:val="00794D1B"/>
    <w:rsid w:val="007953C4"/>
    <w:rsid w:val="007969F8"/>
    <w:rsid w:val="0079780D"/>
    <w:rsid w:val="007A0955"/>
    <w:rsid w:val="007A10A2"/>
    <w:rsid w:val="007A1EA2"/>
    <w:rsid w:val="007A2DFD"/>
    <w:rsid w:val="007A45AD"/>
    <w:rsid w:val="007A6997"/>
    <w:rsid w:val="007B0542"/>
    <w:rsid w:val="007B0FB3"/>
    <w:rsid w:val="007B125A"/>
    <w:rsid w:val="007B3BCF"/>
    <w:rsid w:val="007B4796"/>
    <w:rsid w:val="007B4C71"/>
    <w:rsid w:val="007C1F91"/>
    <w:rsid w:val="007C26EA"/>
    <w:rsid w:val="007C2873"/>
    <w:rsid w:val="007D2CE9"/>
    <w:rsid w:val="007D480A"/>
    <w:rsid w:val="007D4DB6"/>
    <w:rsid w:val="007D645D"/>
    <w:rsid w:val="007D792F"/>
    <w:rsid w:val="007E501C"/>
    <w:rsid w:val="007E5440"/>
    <w:rsid w:val="007E68D7"/>
    <w:rsid w:val="007E7139"/>
    <w:rsid w:val="007E7E9C"/>
    <w:rsid w:val="007F0F79"/>
    <w:rsid w:val="007F61F9"/>
    <w:rsid w:val="00801340"/>
    <w:rsid w:val="00801F0E"/>
    <w:rsid w:val="00805264"/>
    <w:rsid w:val="00810997"/>
    <w:rsid w:val="00815BAE"/>
    <w:rsid w:val="00815F50"/>
    <w:rsid w:val="0081622F"/>
    <w:rsid w:val="00817F53"/>
    <w:rsid w:val="00821372"/>
    <w:rsid w:val="00821A77"/>
    <w:rsid w:val="00823C38"/>
    <w:rsid w:val="00824158"/>
    <w:rsid w:val="00824FD0"/>
    <w:rsid w:val="00825531"/>
    <w:rsid w:val="0082645B"/>
    <w:rsid w:val="008317A0"/>
    <w:rsid w:val="00831B63"/>
    <w:rsid w:val="00833894"/>
    <w:rsid w:val="00834AFF"/>
    <w:rsid w:val="00835717"/>
    <w:rsid w:val="00835906"/>
    <w:rsid w:val="00835B1D"/>
    <w:rsid w:val="0084020F"/>
    <w:rsid w:val="0084035F"/>
    <w:rsid w:val="008422C2"/>
    <w:rsid w:val="00846F35"/>
    <w:rsid w:val="00853DC9"/>
    <w:rsid w:val="00854A82"/>
    <w:rsid w:val="008621C6"/>
    <w:rsid w:val="008639B1"/>
    <w:rsid w:val="00864BC0"/>
    <w:rsid w:val="00866049"/>
    <w:rsid w:val="0086620C"/>
    <w:rsid w:val="00866656"/>
    <w:rsid w:val="00866657"/>
    <w:rsid w:val="008718BC"/>
    <w:rsid w:val="0087501B"/>
    <w:rsid w:val="00880910"/>
    <w:rsid w:val="008820B1"/>
    <w:rsid w:val="008860D6"/>
    <w:rsid w:val="00887D45"/>
    <w:rsid w:val="00887F57"/>
    <w:rsid w:val="00891A62"/>
    <w:rsid w:val="00892B6F"/>
    <w:rsid w:val="00895DB6"/>
    <w:rsid w:val="008A23A9"/>
    <w:rsid w:val="008A659C"/>
    <w:rsid w:val="008A6DC4"/>
    <w:rsid w:val="008A7D56"/>
    <w:rsid w:val="008B1101"/>
    <w:rsid w:val="008B40BA"/>
    <w:rsid w:val="008B520D"/>
    <w:rsid w:val="008C35B1"/>
    <w:rsid w:val="008C5BA0"/>
    <w:rsid w:val="008C7E3F"/>
    <w:rsid w:val="008D0B4E"/>
    <w:rsid w:val="008D203E"/>
    <w:rsid w:val="008D76BC"/>
    <w:rsid w:val="008D7947"/>
    <w:rsid w:val="008E14B0"/>
    <w:rsid w:val="008E4909"/>
    <w:rsid w:val="008E577C"/>
    <w:rsid w:val="008F0359"/>
    <w:rsid w:val="008F5DC4"/>
    <w:rsid w:val="008F670E"/>
    <w:rsid w:val="00905A99"/>
    <w:rsid w:val="0091247E"/>
    <w:rsid w:val="00912C40"/>
    <w:rsid w:val="00913AFF"/>
    <w:rsid w:val="00913B80"/>
    <w:rsid w:val="00914782"/>
    <w:rsid w:val="0091613B"/>
    <w:rsid w:val="009162B4"/>
    <w:rsid w:val="00916B90"/>
    <w:rsid w:val="00917766"/>
    <w:rsid w:val="00920819"/>
    <w:rsid w:val="00922691"/>
    <w:rsid w:val="009227F5"/>
    <w:rsid w:val="00922DA8"/>
    <w:rsid w:val="0092716C"/>
    <w:rsid w:val="009279A9"/>
    <w:rsid w:val="00927B0B"/>
    <w:rsid w:val="00927B58"/>
    <w:rsid w:val="009337F4"/>
    <w:rsid w:val="00933CF5"/>
    <w:rsid w:val="00936F7A"/>
    <w:rsid w:val="00940613"/>
    <w:rsid w:val="0094502C"/>
    <w:rsid w:val="00945E44"/>
    <w:rsid w:val="009512D6"/>
    <w:rsid w:val="00956945"/>
    <w:rsid w:val="00963703"/>
    <w:rsid w:val="00963BD3"/>
    <w:rsid w:val="00964B41"/>
    <w:rsid w:val="0096503B"/>
    <w:rsid w:val="00974D45"/>
    <w:rsid w:val="0097772C"/>
    <w:rsid w:val="00980DF3"/>
    <w:rsid w:val="0098320C"/>
    <w:rsid w:val="00986B67"/>
    <w:rsid w:val="00987911"/>
    <w:rsid w:val="009900AD"/>
    <w:rsid w:val="009921E1"/>
    <w:rsid w:val="009925B3"/>
    <w:rsid w:val="00993A6B"/>
    <w:rsid w:val="00995072"/>
    <w:rsid w:val="00997354"/>
    <w:rsid w:val="00997609"/>
    <w:rsid w:val="009A172F"/>
    <w:rsid w:val="009A22C3"/>
    <w:rsid w:val="009A2B18"/>
    <w:rsid w:val="009A44B5"/>
    <w:rsid w:val="009A7464"/>
    <w:rsid w:val="009B3D7C"/>
    <w:rsid w:val="009C0EC2"/>
    <w:rsid w:val="009C1FCA"/>
    <w:rsid w:val="009D1DA1"/>
    <w:rsid w:val="009E1622"/>
    <w:rsid w:val="009E54A3"/>
    <w:rsid w:val="009E6399"/>
    <w:rsid w:val="009F08E4"/>
    <w:rsid w:val="009F0BB3"/>
    <w:rsid w:val="009F127F"/>
    <w:rsid w:val="009F39A0"/>
    <w:rsid w:val="009F4217"/>
    <w:rsid w:val="00A01849"/>
    <w:rsid w:val="00A02149"/>
    <w:rsid w:val="00A027FB"/>
    <w:rsid w:val="00A03A05"/>
    <w:rsid w:val="00A07095"/>
    <w:rsid w:val="00A12764"/>
    <w:rsid w:val="00A1276E"/>
    <w:rsid w:val="00A127BD"/>
    <w:rsid w:val="00A1387F"/>
    <w:rsid w:val="00A144C1"/>
    <w:rsid w:val="00A14566"/>
    <w:rsid w:val="00A16438"/>
    <w:rsid w:val="00A17AA4"/>
    <w:rsid w:val="00A207D6"/>
    <w:rsid w:val="00A20D4E"/>
    <w:rsid w:val="00A20F2A"/>
    <w:rsid w:val="00A23DC5"/>
    <w:rsid w:val="00A26EB4"/>
    <w:rsid w:val="00A303B1"/>
    <w:rsid w:val="00A3488E"/>
    <w:rsid w:val="00A34F91"/>
    <w:rsid w:val="00A45C16"/>
    <w:rsid w:val="00A511B0"/>
    <w:rsid w:val="00A565C4"/>
    <w:rsid w:val="00A56698"/>
    <w:rsid w:val="00A569B7"/>
    <w:rsid w:val="00A6097A"/>
    <w:rsid w:val="00A61BDC"/>
    <w:rsid w:val="00A63D86"/>
    <w:rsid w:val="00A6458C"/>
    <w:rsid w:val="00A67172"/>
    <w:rsid w:val="00A674B3"/>
    <w:rsid w:val="00A74990"/>
    <w:rsid w:val="00A85816"/>
    <w:rsid w:val="00A86D17"/>
    <w:rsid w:val="00A87296"/>
    <w:rsid w:val="00A87331"/>
    <w:rsid w:val="00A905DE"/>
    <w:rsid w:val="00A92013"/>
    <w:rsid w:val="00A924B3"/>
    <w:rsid w:val="00A94367"/>
    <w:rsid w:val="00A97E9F"/>
    <w:rsid w:val="00AA741F"/>
    <w:rsid w:val="00AB4A14"/>
    <w:rsid w:val="00AB5BFC"/>
    <w:rsid w:val="00AC0595"/>
    <w:rsid w:val="00AC1E04"/>
    <w:rsid w:val="00AC2F76"/>
    <w:rsid w:val="00AC3AA5"/>
    <w:rsid w:val="00AC4E6E"/>
    <w:rsid w:val="00AC7303"/>
    <w:rsid w:val="00AD1611"/>
    <w:rsid w:val="00AD1F0D"/>
    <w:rsid w:val="00AD1FC1"/>
    <w:rsid w:val="00AD49B6"/>
    <w:rsid w:val="00AD7AE4"/>
    <w:rsid w:val="00AE19D9"/>
    <w:rsid w:val="00AE3146"/>
    <w:rsid w:val="00AE4E36"/>
    <w:rsid w:val="00AE5C23"/>
    <w:rsid w:val="00AE75AD"/>
    <w:rsid w:val="00AF1103"/>
    <w:rsid w:val="00AF2895"/>
    <w:rsid w:val="00B01F24"/>
    <w:rsid w:val="00B02732"/>
    <w:rsid w:val="00B04AFA"/>
    <w:rsid w:val="00B052FC"/>
    <w:rsid w:val="00B106DA"/>
    <w:rsid w:val="00B15BA4"/>
    <w:rsid w:val="00B17113"/>
    <w:rsid w:val="00B20711"/>
    <w:rsid w:val="00B22817"/>
    <w:rsid w:val="00B23AD9"/>
    <w:rsid w:val="00B25D51"/>
    <w:rsid w:val="00B300E3"/>
    <w:rsid w:val="00B3083B"/>
    <w:rsid w:val="00B31B72"/>
    <w:rsid w:val="00B34E45"/>
    <w:rsid w:val="00B355DC"/>
    <w:rsid w:val="00B3742C"/>
    <w:rsid w:val="00B41096"/>
    <w:rsid w:val="00B5383E"/>
    <w:rsid w:val="00B6700F"/>
    <w:rsid w:val="00B67DAF"/>
    <w:rsid w:val="00B746CB"/>
    <w:rsid w:val="00B75792"/>
    <w:rsid w:val="00B803FA"/>
    <w:rsid w:val="00B833B7"/>
    <w:rsid w:val="00B8640C"/>
    <w:rsid w:val="00B86790"/>
    <w:rsid w:val="00B87AC0"/>
    <w:rsid w:val="00B9676D"/>
    <w:rsid w:val="00B96909"/>
    <w:rsid w:val="00B97A8D"/>
    <w:rsid w:val="00B97B07"/>
    <w:rsid w:val="00BA3E41"/>
    <w:rsid w:val="00BA72CE"/>
    <w:rsid w:val="00BB1752"/>
    <w:rsid w:val="00BB1E28"/>
    <w:rsid w:val="00BB3679"/>
    <w:rsid w:val="00BB6CAD"/>
    <w:rsid w:val="00BB7CAA"/>
    <w:rsid w:val="00BC0C5F"/>
    <w:rsid w:val="00BC2669"/>
    <w:rsid w:val="00BC3675"/>
    <w:rsid w:val="00BC4735"/>
    <w:rsid w:val="00BD2BAF"/>
    <w:rsid w:val="00BD2C4E"/>
    <w:rsid w:val="00BD683E"/>
    <w:rsid w:val="00BE0E37"/>
    <w:rsid w:val="00BE2D2F"/>
    <w:rsid w:val="00BE3925"/>
    <w:rsid w:val="00BE3C28"/>
    <w:rsid w:val="00BF3666"/>
    <w:rsid w:val="00BF42E2"/>
    <w:rsid w:val="00BF4F4B"/>
    <w:rsid w:val="00BF7016"/>
    <w:rsid w:val="00C01247"/>
    <w:rsid w:val="00C0771A"/>
    <w:rsid w:val="00C07C16"/>
    <w:rsid w:val="00C151B4"/>
    <w:rsid w:val="00C17EB0"/>
    <w:rsid w:val="00C20CC7"/>
    <w:rsid w:val="00C26D8B"/>
    <w:rsid w:val="00C31AD3"/>
    <w:rsid w:val="00C33D39"/>
    <w:rsid w:val="00C347F5"/>
    <w:rsid w:val="00C35157"/>
    <w:rsid w:val="00C36F9B"/>
    <w:rsid w:val="00C50E2A"/>
    <w:rsid w:val="00C53641"/>
    <w:rsid w:val="00C554CD"/>
    <w:rsid w:val="00C61215"/>
    <w:rsid w:val="00C62657"/>
    <w:rsid w:val="00C640E8"/>
    <w:rsid w:val="00C67FAE"/>
    <w:rsid w:val="00C70678"/>
    <w:rsid w:val="00C736EF"/>
    <w:rsid w:val="00C74D33"/>
    <w:rsid w:val="00C75B6C"/>
    <w:rsid w:val="00C8050F"/>
    <w:rsid w:val="00C80E81"/>
    <w:rsid w:val="00C8161C"/>
    <w:rsid w:val="00C82F89"/>
    <w:rsid w:val="00C840C7"/>
    <w:rsid w:val="00C902C0"/>
    <w:rsid w:val="00C92A60"/>
    <w:rsid w:val="00C9555A"/>
    <w:rsid w:val="00C963F0"/>
    <w:rsid w:val="00CA0AB7"/>
    <w:rsid w:val="00CA30FA"/>
    <w:rsid w:val="00CA7EB1"/>
    <w:rsid w:val="00CB5198"/>
    <w:rsid w:val="00CB5AC1"/>
    <w:rsid w:val="00CB6032"/>
    <w:rsid w:val="00CC0E07"/>
    <w:rsid w:val="00CC1C05"/>
    <w:rsid w:val="00CC4B50"/>
    <w:rsid w:val="00CC5A6D"/>
    <w:rsid w:val="00CC6991"/>
    <w:rsid w:val="00CC6CAF"/>
    <w:rsid w:val="00CD4A7E"/>
    <w:rsid w:val="00CD5DAE"/>
    <w:rsid w:val="00CD725A"/>
    <w:rsid w:val="00CE36A3"/>
    <w:rsid w:val="00CE4105"/>
    <w:rsid w:val="00CE6AA2"/>
    <w:rsid w:val="00CF035B"/>
    <w:rsid w:val="00CF0FC7"/>
    <w:rsid w:val="00CF4BE9"/>
    <w:rsid w:val="00CF4C62"/>
    <w:rsid w:val="00CF5580"/>
    <w:rsid w:val="00CF5D53"/>
    <w:rsid w:val="00D01332"/>
    <w:rsid w:val="00D022F0"/>
    <w:rsid w:val="00D02614"/>
    <w:rsid w:val="00D04129"/>
    <w:rsid w:val="00D07BEA"/>
    <w:rsid w:val="00D12ABF"/>
    <w:rsid w:val="00D13F0B"/>
    <w:rsid w:val="00D20185"/>
    <w:rsid w:val="00D20281"/>
    <w:rsid w:val="00D217DA"/>
    <w:rsid w:val="00D21CAD"/>
    <w:rsid w:val="00D265A8"/>
    <w:rsid w:val="00D27B73"/>
    <w:rsid w:val="00D30092"/>
    <w:rsid w:val="00D313E2"/>
    <w:rsid w:val="00D32BE0"/>
    <w:rsid w:val="00D3630A"/>
    <w:rsid w:val="00D41E87"/>
    <w:rsid w:val="00D46ABC"/>
    <w:rsid w:val="00D47724"/>
    <w:rsid w:val="00D57AB1"/>
    <w:rsid w:val="00D61C4B"/>
    <w:rsid w:val="00D65FCF"/>
    <w:rsid w:val="00D70098"/>
    <w:rsid w:val="00D72264"/>
    <w:rsid w:val="00D73D11"/>
    <w:rsid w:val="00D74D1C"/>
    <w:rsid w:val="00D75845"/>
    <w:rsid w:val="00D77F6D"/>
    <w:rsid w:val="00D80626"/>
    <w:rsid w:val="00D832CE"/>
    <w:rsid w:val="00D83710"/>
    <w:rsid w:val="00D84493"/>
    <w:rsid w:val="00D90D06"/>
    <w:rsid w:val="00D93508"/>
    <w:rsid w:val="00D978D4"/>
    <w:rsid w:val="00DA1FD7"/>
    <w:rsid w:val="00DA3347"/>
    <w:rsid w:val="00DA3AC9"/>
    <w:rsid w:val="00DA435F"/>
    <w:rsid w:val="00DA4694"/>
    <w:rsid w:val="00DA547F"/>
    <w:rsid w:val="00DA63E3"/>
    <w:rsid w:val="00DB024E"/>
    <w:rsid w:val="00DB0B34"/>
    <w:rsid w:val="00DB0BD2"/>
    <w:rsid w:val="00DB3866"/>
    <w:rsid w:val="00DB5083"/>
    <w:rsid w:val="00DC252C"/>
    <w:rsid w:val="00DC40A8"/>
    <w:rsid w:val="00DC5001"/>
    <w:rsid w:val="00DC6E9E"/>
    <w:rsid w:val="00DC74CE"/>
    <w:rsid w:val="00DD0168"/>
    <w:rsid w:val="00DD1025"/>
    <w:rsid w:val="00DD32D7"/>
    <w:rsid w:val="00DE09A0"/>
    <w:rsid w:val="00DE1FA5"/>
    <w:rsid w:val="00DE2BFE"/>
    <w:rsid w:val="00DF2982"/>
    <w:rsid w:val="00DF2CC8"/>
    <w:rsid w:val="00DF6113"/>
    <w:rsid w:val="00DF6F37"/>
    <w:rsid w:val="00DF79B6"/>
    <w:rsid w:val="00E00E22"/>
    <w:rsid w:val="00E02EFC"/>
    <w:rsid w:val="00E05FA1"/>
    <w:rsid w:val="00E065A6"/>
    <w:rsid w:val="00E1111B"/>
    <w:rsid w:val="00E11EC3"/>
    <w:rsid w:val="00E12189"/>
    <w:rsid w:val="00E13E1D"/>
    <w:rsid w:val="00E14531"/>
    <w:rsid w:val="00E14A35"/>
    <w:rsid w:val="00E165AE"/>
    <w:rsid w:val="00E2274B"/>
    <w:rsid w:val="00E229F9"/>
    <w:rsid w:val="00E31385"/>
    <w:rsid w:val="00E3157C"/>
    <w:rsid w:val="00E3338E"/>
    <w:rsid w:val="00E336CC"/>
    <w:rsid w:val="00E3378F"/>
    <w:rsid w:val="00E34876"/>
    <w:rsid w:val="00E405F1"/>
    <w:rsid w:val="00E4551E"/>
    <w:rsid w:val="00E53424"/>
    <w:rsid w:val="00E53504"/>
    <w:rsid w:val="00E5659D"/>
    <w:rsid w:val="00E6188E"/>
    <w:rsid w:val="00E63037"/>
    <w:rsid w:val="00E6359F"/>
    <w:rsid w:val="00E6439E"/>
    <w:rsid w:val="00E6523F"/>
    <w:rsid w:val="00E659F6"/>
    <w:rsid w:val="00E67415"/>
    <w:rsid w:val="00E731F7"/>
    <w:rsid w:val="00E74723"/>
    <w:rsid w:val="00E7704C"/>
    <w:rsid w:val="00E80CF4"/>
    <w:rsid w:val="00E870DA"/>
    <w:rsid w:val="00E90A01"/>
    <w:rsid w:val="00E91346"/>
    <w:rsid w:val="00E9231F"/>
    <w:rsid w:val="00E93278"/>
    <w:rsid w:val="00E93B35"/>
    <w:rsid w:val="00E9491E"/>
    <w:rsid w:val="00EA0356"/>
    <w:rsid w:val="00EA6EF8"/>
    <w:rsid w:val="00EB1DCD"/>
    <w:rsid w:val="00EB4541"/>
    <w:rsid w:val="00EB4582"/>
    <w:rsid w:val="00EB4C94"/>
    <w:rsid w:val="00EB7618"/>
    <w:rsid w:val="00EB794E"/>
    <w:rsid w:val="00EC1A2D"/>
    <w:rsid w:val="00ED32F1"/>
    <w:rsid w:val="00ED6349"/>
    <w:rsid w:val="00EE137B"/>
    <w:rsid w:val="00EE1B7A"/>
    <w:rsid w:val="00EE44E3"/>
    <w:rsid w:val="00EE4D0A"/>
    <w:rsid w:val="00EE77B2"/>
    <w:rsid w:val="00EF59BC"/>
    <w:rsid w:val="00EF70A1"/>
    <w:rsid w:val="00F008B3"/>
    <w:rsid w:val="00F022D4"/>
    <w:rsid w:val="00F03BBD"/>
    <w:rsid w:val="00F064F3"/>
    <w:rsid w:val="00F07843"/>
    <w:rsid w:val="00F20617"/>
    <w:rsid w:val="00F227CD"/>
    <w:rsid w:val="00F22B36"/>
    <w:rsid w:val="00F23681"/>
    <w:rsid w:val="00F300E2"/>
    <w:rsid w:val="00F313C0"/>
    <w:rsid w:val="00F316AC"/>
    <w:rsid w:val="00F33BAD"/>
    <w:rsid w:val="00F35DA9"/>
    <w:rsid w:val="00F37551"/>
    <w:rsid w:val="00F42F8E"/>
    <w:rsid w:val="00F445B5"/>
    <w:rsid w:val="00F452A6"/>
    <w:rsid w:val="00F453F2"/>
    <w:rsid w:val="00F464A4"/>
    <w:rsid w:val="00F474E3"/>
    <w:rsid w:val="00F5011C"/>
    <w:rsid w:val="00F50C5E"/>
    <w:rsid w:val="00F52B7B"/>
    <w:rsid w:val="00F52EFB"/>
    <w:rsid w:val="00F61753"/>
    <w:rsid w:val="00F63CAB"/>
    <w:rsid w:val="00F646ED"/>
    <w:rsid w:val="00F71623"/>
    <w:rsid w:val="00F722C0"/>
    <w:rsid w:val="00F72F14"/>
    <w:rsid w:val="00F756DF"/>
    <w:rsid w:val="00F76F9E"/>
    <w:rsid w:val="00F8287D"/>
    <w:rsid w:val="00F8393F"/>
    <w:rsid w:val="00F8561A"/>
    <w:rsid w:val="00F900E9"/>
    <w:rsid w:val="00F918AD"/>
    <w:rsid w:val="00F955DD"/>
    <w:rsid w:val="00F95DFC"/>
    <w:rsid w:val="00F965A1"/>
    <w:rsid w:val="00FA0084"/>
    <w:rsid w:val="00FA03FA"/>
    <w:rsid w:val="00FA109C"/>
    <w:rsid w:val="00FA3618"/>
    <w:rsid w:val="00FB2CEB"/>
    <w:rsid w:val="00FB3055"/>
    <w:rsid w:val="00FB6D7A"/>
    <w:rsid w:val="00FC17E3"/>
    <w:rsid w:val="00FC2482"/>
    <w:rsid w:val="00FC2E68"/>
    <w:rsid w:val="00FC694A"/>
    <w:rsid w:val="00FC7F4C"/>
    <w:rsid w:val="00FD0FAE"/>
    <w:rsid w:val="00FD303E"/>
    <w:rsid w:val="00FD364E"/>
    <w:rsid w:val="00FD4056"/>
    <w:rsid w:val="00FD738E"/>
    <w:rsid w:val="00FE0925"/>
    <w:rsid w:val="00FE0946"/>
    <w:rsid w:val="00FE1DB8"/>
    <w:rsid w:val="00FE2E74"/>
    <w:rsid w:val="00FE315A"/>
    <w:rsid w:val="00FE5F63"/>
    <w:rsid w:val="00FE7A58"/>
    <w:rsid w:val="00FF0620"/>
    <w:rsid w:val="00FF064B"/>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101400"/>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101400"/>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101400"/>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101400"/>
    <w:pPr>
      <w:spacing w:after="120" w:line="240" w:lineRule="auto"/>
      <w:outlineLvl w:val="2"/>
    </w:pPr>
    <w:rPr>
      <w:rFonts w:cs="Arial"/>
      <w:bCs/>
      <w:sz w:val="28"/>
      <w:szCs w:val="22"/>
    </w:rPr>
  </w:style>
  <w:style w:type="paragraph" w:styleId="Heading4">
    <w:name w:val="heading 4"/>
    <w:basedOn w:val="Normal"/>
    <w:next w:val="Normal"/>
    <w:link w:val="Heading4Char"/>
    <w:qFormat/>
    <w:rsid w:val="00101400"/>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10140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101400"/>
    <w:pPr>
      <w:spacing w:before="240"/>
      <w:outlineLvl w:val="5"/>
    </w:pPr>
    <w:rPr>
      <w:b/>
      <w:bCs/>
    </w:rPr>
  </w:style>
  <w:style w:type="paragraph" w:styleId="Heading9">
    <w:name w:val="heading 9"/>
    <w:basedOn w:val="Normal"/>
    <w:next w:val="Normal"/>
    <w:link w:val="Heading9Char"/>
    <w:locked/>
    <w:rsid w:val="00101400"/>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101400"/>
    <w:rPr>
      <w:rFonts w:ascii="Tahoma" w:hAnsi="Tahoma" w:cs="Tahoma"/>
      <w:sz w:val="16"/>
      <w:szCs w:val="16"/>
    </w:rPr>
  </w:style>
  <w:style w:type="paragraph" w:customStyle="1" w:styleId="Legalese">
    <w:name w:val="Legalese"/>
    <w:basedOn w:val="Normal"/>
    <w:link w:val="LegaleseChar"/>
    <w:rsid w:val="00101400"/>
    <w:pPr>
      <w:spacing w:line="200" w:lineRule="exact"/>
    </w:pPr>
    <w:rPr>
      <w:rFonts w:ascii="Arial" w:hAnsi="Arial"/>
      <w:sz w:val="16"/>
      <w:szCs w:val="16"/>
    </w:rPr>
  </w:style>
  <w:style w:type="character" w:customStyle="1" w:styleId="LegaleseChar">
    <w:name w:val="Legalese Char"/>
    <w:basedOn w:val="DefaultParagraphFont"/>
    <w:link w:val="Legalese"/>
    <w:rsid w:val="00101400"/>
    <w:rPr>
      <w:rFonts w:ascii="Arial" w:hAnsi="Arial"/>
      <w:color w:val="404040" w:themeColor="text1" w:themeTint="BF"/>
      <w:sz w:val="16"/>
      <w:szCs w:val="16"/>
      <w:lang w:eastAsia="ja-JP"/>
    </w:rPr>
  </w:style>
  <w:style w:type="paragraph" w:customStyle="1" w:styleId="Byline">
    <w:name w:val="Byline"/>
    <w:basedOn w:val="Normal"/>
    <w:link w:val="BylineChar"/>
    <w:semiHidden/>
    <w:rsid w:val="00101400"/>
    <w:pPr>
      <w:spacing w:line="220" w:lineRule="exact"/>
    </w:pPr>
    <w:rPr>
      <w:rFonts w:ascii="Arial" w:hAnsi="Arial" w:cs="Arial"/>
      <w:sz w:val="16"/>
      <w:szCs w:val="16"/>
    </w:rPr>
  </w:style>
  <w:style w:type="character" w:customStyle="1" w:styleId="BylineChar">
    <w:name w:val="Byline Char"/>
    <w:basedOn w:val="DefaultParagraphFont"/>
    <w:link w:val="Byline"/>
    <w:semiHidden/>
    <w:rsid w:val="00101400"/>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101400"/>
    <w:rPr>
      <w:lang w:val="en-IN" w:eastAsia="en-US"/>
    </w:rPr>
  </w:style>
  <w:style w:type="paragraph" w:customStyle="1" w:styleId="AbstractTitle">
    <w:name w:val="Abstract Title"/>
    <w:basedOn w:val="Heading3"/>
    <w:semiHidden/>
    <w:locked/>
    <w:rsid w:val="00101400"/>
    <w:pPr>
      <w:pBdr>
        <w:top w:val="single" w:sz="4" w:space="4" w:color="auto"/>
      </w:pBdr>
      <w:spacing w:before="480"/>
    </w:pPr>
  </w:style>
  <w:style w:type="paragraph" w:customStyle="1" w:styleId="Abstract">
    <w:name w:val="Abstract"/>
    <w:basedOn w:val="Normal"/>
    <w:semiHidden/>
    <w:locked/>
    <w:rsid w:val="00101400"/>
    <w:pPr>
      <w:pBdr>
        <w:bottom w:val="single" w:sz="4" w:space="6" w:color="auto"/>
      </w:pBdr>
    </w:pPr>
    <w:rPr>
      <w:rFonts w:ascii="Arial" w:hAnsi="Arial"/>
      <w:sz w:val="20"/>
    </w:rPr>
  </w:style>
  <w:style w:type="paragraph" w:styleId="TOC1">
    <w:name w:val="toc 1"/>
    <w:next w:val="Normal"/>
    <w:autoRedefine/>
    <w:uiPriority w:val="39"/>
    <w:rsid w:val="00101400"/>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101400"/>
    <w:pPr>
      <w:spacing w:line="300" w:lineRule="exact"/>
      <w:ind w:left="440"/>
    </w:pPr>
    <w:rPr>
      <w:rFonts w:ascii="Segoe UI" w:hAnsi="Segoe UI"/>
      <w:i/>
      <w:iCs/>
      <w:lang w:eastAsia="ja-JP"/>
    </w:rPr>
  </w:style>
  <w:style w:type="paragraph" w:styleId="TOC2">
    <w:name w:val="toc 2"/>
    <w:next w:val="Normal"/>
    <w:autoRedefine/>
    <w:uiPriority w:val="39"/>
    <w:rsid w:val="00101400"/>
    <w:pPr>
      <w:spacing w:line="300" w:lineRule="exact"/>
      <w:ind w:left="220"/>
    </w:pPr>
    <w:rPr>
      <w:rFonts w:ascii="Segoe UI" w:hAnsi="Segoe UI"/>
      <w:smallCaps/>
      <w:lang w:eastAsia="ja-JP"/>
    </w:rPr>
  </w:style>
  <w:style w:type="character" w:styleId="Hyperlink">
    <w:name w:val="Hyperlink"/>
    <w:basedOn w:val="DefaultParagraphFont"/>
    <w:uiPriority w:val="99"/>
    <w:qFormat/>
    <w:rsid w:val="00101400"/>
    <w:rPr>
      <w:rFonts w:ascii="Segoe UI" w:hAnsi="Segoe UI"/>
      <w:color w:val="0000FF"/>
      <w:u w:val="none"/>
    </w:rPr>
  </w:style>
  <w:style w:type="paragraph" w:customStyle="1" w:styleId="Contents">
    <w:name w:val="Contents"/>
    <w:semiHidden/>
    <w:locked/>
    <w:rsid w:val="00101400"/>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101400"/>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101400"/>
    <w:pPr>
      <w:tabs>
        <w:tab w:val="center" w:pos="4320"/>
        <w:tab w:val="right" w:pos="8640"/>
      </w:tabs>
      <w:jc w:val="center"/>
    </w:pPr>
    <w:rPr>
      <w:rFonts w:ascii="Arial" w:hAnsi="Arial"/>
      <w:sz w:val="16"/>
    </w:rPr>
  </w:style>
  <w:style w:type="character" w:styleId="PageNumber">
    <w:name w:val="page number"/>
    <w:basedOn w:val="DefaultParagraphFont"/>
    <w:locked/>
    <w:rsid w:val="00101400"/>
  </w:style>
  <w:style w:type="paragraph" w:customStyle="1" w:styleId="LogoMod">
    <w:name w:val="Logo_Mod"/>
    <w:basedOn w:val="Normal"/>
    <w:semiHidden/>
    <w:locked/>
    <w:rsid w:val="00101400"/>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101400"/>
    <w:pPr>
      <w:numPr>
        <w:numId w:val="5"/>
      </w:numPr>
      <w:tabs>
        <w:tab w:val="left" w:pos="720"/>
      </w:tabs>
    </w:pPr>
  </w:style>
  <w:style w:type="paragraph" w:customStyle="1" w:styleId="Lb2">
    <w:name w:val="Lb2"/>
    <w:basedOn w:val="Normal"/>
    <w:autoRedefine/>
    <w:qFormat/>
    <w:rsid w:val="00101400"/>
    <w:pPr>
      <w:numPr>
        <w:numId w:val="4"/>
      </w:numPr>
    </w:pPr>
  </w:style>
  <w:style w:type="paragraph" w:customStyle="1" w:styleId="CodeNumbered">
    <w:name w:val="Code Numbered"/>
    <w:basedOn w:val="Code"/>
    <w:locked/>
    <w:rsid w:val="00101400"/>
    <w:pPr>
      <w:numPr>
        <w:numId w:val="7"/>
      </w:numPr>
    </w:pPr>
  </w:style>
  <w:style w:type="paragraph" w:customStyle="1" w:styleId="Code">
    <w:name w:val="Code"/>
    <w:basedOn w:val="Normal"/>
    <w:qFormat/>
    <w:rsid w:val="00101400"/>
    <w:pPr>
      <w:shd w:val="clear" w:color="auto" w:fill="E6E6E6"/>
      <w:spacing w:before="180" w:line="220" w:lineRule="exact"/>
    </w:pPr>
    <w:rPr>
      <w:rFonts w:ascii="Consolas" w:hAnsi="Consolas"/>
      <w:sz w:val="20"/>
      <w:szCs w:val="16"/>
    </w:rPr>
  </w:style>
  <w:style w:type="paragraph" w:customStyle="1" w:styleId="Note">
    <w:name w:val="Note"/>
    <w:autoRedefine/>
    <w:qFormat/>
    <w:rsid w:val="00101400"/>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101400"/>
    <w:pPr>
      <w:spacing w:before="120" w:after="120"/>
      <w:ind w:left="864" w:hanging="144"/>
    </w:pPr>
  </w:style>
  <w:style w:type="table" w:styleId="TableGrid">
    <w:name w:val="Table Grid"/>
    <w:basedOn w:val="TableNormal"/>
    <w:locked/>
    <w:rsid w:val="00101400"/>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01400"/>
    <w:pPr>
      <w:spacing w:before="40" w:line="220" w:lineRule="exact"/>
      <w:ind w:left="72"/>
    </w:pPr>
    <w:rPr>
      <w:rFonts w:ascii="Arial" w:hAnsi="Arial"/>
      <w:sz w:val="18"/>
      <w:szCs w:val="18"/>
    </w:rPr>
  </w:style>
  <w:style w:type="paragraph" w:customStyle="1" w:styleId="TableTitle">
    <w:name w:val="Table Title"/>
    <w:basedOn w:val="Normal"/>
    <w:qFormat/>
    <w:rsid w:val="00101400"/>
    <w:pPr>
      <w:keepNext/>
      <w:keepLines/>
      <w:suppressAutoHyphens/>
      <w:spacing w:before="60"/>
      <w:outlineLvl w:val="4"/>
    </w:pPr>
    <w:rPr>
      <w:rFonts w:ascii="Arial" w:hAnsi="Arial" w:cs="Arial"/>
      <w:b/>
    </w:rPr>
  </w:style>
  <w:style w:type="paragraph" w:customStyle="1" w:styleId="TableHead">
    <w:name w:val="Table Head"/>
    <w:basedOn w:val="Normal"/>
    <w:qFormat/>
    <w:rsid w:val="00101400"/>
    <w:pPr>
      <w:suppressAutoHyphens/>
      <w:spacing w:before="40" w:after="40" w:line="220" w:lineRule="exact"/>
      <w:ind w:left="72"/>
    </w:pPr>
    <w:rPr>
      <w:rFonts w:ascii="Arial" w:hAnsi="Arial"/>
      <w:b/>
      <w:sz w:val="18"/>
      <w:szCs w:val="18"/>
    </w:rPr>
  </w:style>
  <w:style w:type="paragraph" w:customStyle="1" w:styleId="Lp1">
    <w:name w:val="Lp1"/>
    <w:basedOn w:val="Normal"/>
    <w:qFormat/>
    <w:rsid w:val="00101400"/>
    <w:pPr>
      <w:ind w:left="1080"/>
    </w:pPr>
  </w:style>
  <w:style w:type="paragraph" w:customStyle="1" w:styleId="Lp2">
    <w:name w:val="Lp2"/>
    <w:basedOn w:val="Normal"/>
    <w:qFormat/>
    <w:rsid w:val="00101400"/>
    <w:pPr>
      <w:ind w:left="1440"/>
    </w:pPr>
  </w:style>
  <w:style w:type="paragraph" w:customStyle="1" w:styleId="Ln1">
    <w:name w:val="Ln1"/>
    <w:basedOn w:val="Normal"/>
    <w:autoRedefine/>
    <w:qFormat/>
    <w:rsid w:val="008C7E3F"/>
    <w:pPr>
      <w:numPr>
        <w:numId w:val="14"/>
      </w:numPr>
      <w:spacing w:before="60"/>
    </w:pPr>
  </w:style>
  <w:style w:type="table" w:customStyle="1" w:styleId="TableILT">
    <w:name w:val="Table ILT"/>
    <w:basedOn w:val="TableNormal"/>
    <w:rsid w:val="00101400"/>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101400"/>
    <w:pPr>
      <w:spacing w:before="0" w:after="0"/>
      <w:ind w:left="240"/>
    </w:pPr>
    <w:rPr>
      <w:sz w:val="18"/>
    </w:rPr>
  </w:style>
  <w:style w:type="paragraph" w:customStyle="1" w:styleId="TableImage">
    <w:name w:val="Table Image"/>
    <w:basedOn w:val="TableBody"/>
    <w:qFormat/>
    <w:rsid w:val="00101400"/>
    <w:pPr>
      <w:spacing w:line="240" w:lineRule="auto"/>
      <w:ind w:left="67"/>
    </w:pPr>
  </w:style>
  <w:style w:type="paragraph" w:customStyle="1" w:styleId="TableLn1">
    <w:name w:val="Table Ln1"/>
    <w:basedOn w:val="TableBody"/>
    <w:qFormat/>
    <w:rsid w:val="00101400"/>
    <w:pPr>
      <w:numPr>
        <w:numId w:val="10"/>
      </w:numPr>
    </w:pPr>
  </w:style>
  <w:style w:type="paragraph" w:customStyle="1" w:styleId="Lb3">
    <w:name w:val="Lb3"/>
    <w:basedOn w:val="Normal"/>
    <w:qFormat/>
    <w:rsid w:val="00101400"/>
    <w:pPr>
      <w:numPr>
        <w:numId w:val="40"/>
      </w:numPr>
      <w:ind w:left="1800"/>
    </w:pPr>
  </w:style>
  <w:style w:type="character" w:styleId="HTMLSample">
    <w:name w:val="HTML Sample"/>
    <w:basedOn w:val="DefaultParagraphFont"/>
    <w:semiHidden/>
    <w:locked/>
    <w:rsid w:val="00101400"/>
    <w:rPr>
      <w:rFonts w:ascii="Courier New" w:hAnsi="Courier New" w:cs="Courier New"/>
    </w:rPr>
  </w:style>
  <w:style w:type="paragraph" w:styleId="HTMLPreformatted">
    <w:name w:val="HTML Preformatted"/>
    <w:basedOn w:val="Normal"/>
    <w:link w:val="HTMLPreformattedChar"/>
    <w:semiHidden/>
    <w:locked/>
    <w:rsid w:val="00101400"/>
    <w:rPr>
      <w:rFonts w:ascii="Courier New" w:hAnsi="Courier New" w:cs="Courier New"/>
      <w:sz w:val="20"/>
      <w:szCs w:val="20"/>
    </w:rPr>
  </w:style>
  <w:style w:type="paragraph" w:customStyle="1" w:styleId="Answer">
    <w:name w:val="Answer"/>
    <w:basedOn w:val="Normal"/>
    <w:next w:val="Normal"/>
    <w:rsid w:val="00101400"/>
  </w:style>
  <w:style w:type="paragraph" w:customStyle="1" w:styleId="ArtInFrame">
    <w:name w:val="ArtInFrame"/>
    <w:basedOn w:val="Art"/>
    <w:semiHidden/>
    <w:locked/>
    <w:rsid w:val="00101400"/>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101400"/>
    <w:rPr>
      <w:vanish/>
      <w:color w:val="FF0000"/>
    </w:rPr>
  </w:style>
  <w:style w:type="paragraph" w:customStyle="1" w:styleId="TaskSumHead">
    <w:name w:val="TaskSum Head"/>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101400"/>
    <w:rPr>
      <w:b/>
    </w:rPr>
  </w:style>
  <w:style w:type="paragraph" w:customStyle="1" w:styleId="Checklist">
    <w:name w:val="Checklist"/>
    <w:basedOn w:val="Normal"/>
    <w:qFormat/>
    <w:rsid w:val="00101400"/>
    <w:pPr>
      <w:numPr>
        <w:numId w:val="1"/>
      </w:numPr>
      <w:tabs>
        <w:tab w:val="left" w:pos="720"/>
      </w:tabs>
    </w:pPr>
  </w:style>
  <w:style w:type="paragraph" w:styleId="DocumentMap">
    <w:name w:val="Document Map"/>
    <w:basedOn w:val="Normal"/>
    <w:link w:val="DocumentMapChar"/>
    <w:semiHidden/>
    <w:locked/>
    <w:rsid w:val="00101400"/>
    <w:pPr>
      <w:shd w:val="clear" w:color="auto" w:fill="000080"/>
    </w:pPr>
    <w:rPr>
      <w:rFonts w:ascii="Tahoma" w:hAnsi="Tahoma" w:cs="Tahoma"/>
      <w:sz w:val="20"/>
      <w:szCs w:val="20"/>
    </w:rPr>
  </w:style>
  <w:style w:type="character" w:styleId="Strong">
    <w:name w:val="Strong"/>
    <w:basedOn w:val="DefaultParagraphFont"/>
    <w:uiPriority w:val="99"/>
    <w:locked/>
    <w:rsid w:val="00101400"/>
    <w:rPr>
      <w:b/>
      <w:bCs/>
    </w:rPr>
  </w:style>
  <w:style w:type="character" w:styleId="Emphasis">
    <w:name w:val="Emphasis"/>
    <w:basedOn w:val="DefaultParagraphFont"/>
    <w:locked/>
    <w:rsid w:val="00101400"/>
    <w:rPr>
      <w:i/>
      <w:iCs/>
    </w:rPr>
  </w:style>
  <w:style w:type="paragraph" w:customStyle="1" w:styleId="Question">
    <w:name w:val="Question"/>
    <w:basedOn w:val="Normal"/>
    <w:next w:val="Answer"/>
    <w:rsid w:val="00101400"/>
  </w:style>
  <w:style w:type="character" w:styleId="CommentReference">
    <w:name w:val="annotation reference"/>
    <w:basedOn w:val="DefaultParagraphFont"/>
    <w:uiPriority w:val="99"/>
    <w:semiHidden/>
    <w:locked/>
    <w:rsid w:val="00101400"/>
    <w:rPr>
      <w:sz w:val="16"/>
      <w:szCs w:val="16"/>
    </w:rPr>
  </w:style>
  <w:style w:type="paragraph" w:customStyle="1" w:styleId="TableLb1">
    <w:name w:val="Table Lb1"/>
    <w:basedOn w:val="TableBody"/>
    <w:qFormat/>
    <w:rsid w:val="00101400"/>
    <w:pPr>
      <w:numPr>
        <w:numId w:val="3"/>
      </w:numPr>
    </w:pPr>
  </w:style>
  <w:style w:type="paragraph" w:customStyle="1" w:styleId="TableLb2">
    <w:name w:val="Table Lb2"/>
    <w:basedOn w:val="TableLb1"/>
    <w:qFormat/>
    <w:rsid w:val="00101400"/>
    <w:pPr>
      <w:numPr>
        <w:numId w:val="2"/>
      </w:numPr>
    </w:pPr>
  </w:style>
  <w:style w:type="paragraph" w:styleId="CommentText">
    <w:name w:val="annotation text"/>
    <w:basedOn w:val="Normal"/>
    <w:link w:val="CommentTextChar"/>
    <w:uiPriority w:val="99"/>
    <w:semiHidden/>
    <w:locked/>
    <w:rsid w:val="00101400"/>
    <w:rPr>
      <w:sz w:val="20"/>
      <w:szCs w:val="20"/>
    </w:rPr>
  </w:style>
  <w:style w:type="paragraph" w:customStyle="1" w:styleId="TableLn2">
    <w:name w:val="Table Ln2"/>
    <w:basedOn w:val="TableBody"/>
    <w:qFormat/>
    <w:rsid w:val="00101400"/>
    <w:pPr>
      <w:numPr>
        <w:numId w:val="11"/>
      </w:numPr>
    </w:pPr>
  </w:style>
  <w:style w:type="paragraph" w:customStyle="1" w:styleId="Ln2">
    <w:name w:val="Ln2"/>
    <w:basedOn w:val="Ln1"/>
    <w:qFormat/>
    <w:rsid w:val="00101400"/>
    <w:pPr>
      <w:numPr>
        <w:numId w:val="9"/>
      </w:numPr>
    </w:pPr>
  </w:style>
  <w:style w:type="paragraph" w:customStyle="1" w:styleId="Ln3">
    <w:name w:val="Ln3"/>
    <w:basedOn w:val="Ln2"/>
    <w:qFormat/>
    <w:rsid w:val="00101400"/>
    <w:pPr>
      <w:numPr>
        <w:numId w:val="41"/>
      </w:numPr>
    </w:pPr>
  </w:style>
  <w:style w:type="paragraph" w:customStyle="1" w:styleId="Lp3">
    <w:name w:val="Lp3"/>
    <w:basedOn w:val="Normal"/>
    <w:qFormat/>
    <w:rsid w:val="00101400"/>
    <w:pPr>
      <w:ind w:left="1800"/>
    </w:pPr>
  </w:style>
  <w:style w:type="paragraph" w:customStyle="1" w:styleId="Pb">
    <w:name w:val="Pb"/>
    <w:next w:val="Normal"/>
    <w:qFormat/>
    <w:rsid w:val="00101400"/>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101400"/>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101400"/>
    <w:rPr>
      <w:b/>
      <w:bCs/>
    </w:rPr>
  </w:style>
  <w:style w:type="paragraph" w:styleId="ListBullet3">
    <w:name w:val="List Bullet 3"/>
    <w:basedOn w:val="Normal"/>
    <w:semiHidden/>
    <w:locked/>
    <w:rsid w:val="00101400"/>
    <w:pPr>
      <w:tabs>
        <w:tab w:val="num" w:pos="1080"/>
      </w:tabs>
      <w:ind w:left="1080" w:hanging="360"/>
    </w:pPr>
  </w:style>
  <w:style w:type="table" w:customStyle="1" w:styleId="TableILT2-ColLab">
    <w:name w:val="Table ILT 2-Col Lab"/>
    <w:basedOn w:val="TableNormal"/>
    <w:rsid w:val="00101400"/>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101400"/>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101400"/>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101400"/>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101400"/>
    <w:rPr>
      <w:b/>
      <w:i/>
    </w:rPr>
  </w:style>
  <w:style w:type="character" w:customStyle="1" w:styleId="Underline">
    <w:name w:val="Underline"/>
    <w:qFormat/>
    <w:rsid w:val="00101400"/>
    <w:rPr>
      <w:dstrike w:val="0"/>
      <w:u w:val="single"/>
      <w:vertAlign w:val="baseline"/>
    </w:rPr>
  </w:style>
  <w:style w:type="character" w:customStyle="1" w:styleId="HiddenStrong">
    <w:name w:val="Hidden Strong"/>
    <w:basedOn w:val="Strong"/>
    <w:locked/>
    <w:rsid w:val="00101400"/>
    <w:rPr>
      <w:b/>
      <w:bCs/>
      <w:vanish/>
      <w:color w:val="FF0000"/>
    </w:rPr>
  </w:style>
  <w:style w:type="paragraph" w:customStyle="1" w:styleId="Version">
    <w:name w:val="Version"/>
    <w:basedOn w:val="Normal"/>
    <w:locked/>
    <w:rsid w:val="00101400"/>
    <w:rPr>
      <w:color w:val="FFFFFF"/>
    </w:rPr>
  </w:style>
  <w:style w:type="character" w:customStyle="1" w:styleId="Placeholder">
    <w:name w:val="Placeholder"/>
    <w:basedOn w:val="DefaultParagraphFont"/>
    <w:locked/>
    <w:rsid w:val="00101400"/>
    <w:rPr>
      <w:color w:val="0000FF"/>
    </w:rPr>
  </w:style>
  <w:style w:type="paragraph" w:customStyle="1" w:styleId="DocumentTitleSecond">
    <w:name w:val="Document Title Second"/>
    <w:basedOn w:val="Normal"/>
    <w:next w:val="Normal"/>
    <w:qFormat/>
    <w:rsid w:val="00101400"/>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101400"/>
  </w:style>
  <w:style w:type="paragraph" w:customStyle="1" w:styleId="Heading5W">
    <w:name w:val="Heading 5 W+"/>
    <w:basedOn w:val="Normal"/>
    <w:next w:val="Normal"/>
    <w:qFormat/>
    <w:rsid w:val="00101400"/>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101400"/>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101400"/>
    <w:rPr>
      <w:i/>
    </w:rPr>
  </w:style>
  <w:style w:type="character" w:customStyle="1" w:styleId="Bold">
    <w:name w:val="Bold"/>
    <w:basedOn w:val="DefaultParagraphFont"/>
    <w:uiPriority w:val="1"/>
    <w:qFormat/>
    <w:rsid w:val="00101400"/>
    <w:rPr>
      <w:b/>
    </w:rPr>
  </w:style>
  <w:style w:type="paragraph" w:customStyle="1" w:styleId="TableLp1">
    <w:name w:val="Table Lp1"/>
    <w:basedOn w:val="TableBody"/>
    <w:qFormat/>
    <w:rsid w:val="00101400"/>
    <w:pPr>
      <w:ind w:left="432"/>
    </w:pPr>
  </w:style>
  <w:style w:type="paragraph" w:customStyle="1" w:styleId="TableLp2">
    <w:name w:val="Table Lp2"/>
    <w:basedOn w:val="TableBody"/>
    <w:qFormat/>
    <w:rsid w:val="00101400"/>
    <w:pPr>
      <w:ind w:left="792"/>
    </w:pPr>
  </w:style>
  <w:style w:type="table" w:customStyle="1" w:styleId="WTable">
    <w:name w:val="W+ Table"/>
    <w:basedOn w:val="TableNormal"/>
    <w:uiPriority w:val="99"/>
    <w:rsid w:val="00101400"/>
    <w:tblPr/>
  </w:style>
  <w:style w:type="table" w:styleId="ColorfulList-Accent5">
    <w:name w:val="Colorful List Accent 5"/>
    <w:basedOn w:val="TableNormal"/>
    <w:uiPriority w:val="72"/>
    <w:locked/>
    <w:rsid w:val="0010140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10140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10140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101400"/>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101400"/>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101400"/>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101400"/>
    <w:pPr>
      <w:ind w:left="660"/>
    </w:pPr>
    <w:rPr>
      <w:rFonts w:asciiTheme="minorHAnsi" w:hAnsiTheme="minorHAnsi"/>
      <w:sz w:val="18"/>
      <w:szCs w:val="18"/>
    </w:rPr>
  </w:style>
  <w:style w:type="paragraph" w:styleId="TOC5">
    <w:name w:val="toc 5"/>
    <w:basedOn w:val="Normal"/>
    <w:next w:val="Normal"/>
    <w:autoRedefine/>
    <w:uiPriority w:val="39"/>
    <w:locked/>
    <w:rsid w:val="00101400"/>
    <w:pPr>
      <w:ind w:left="880"/>
    </w:pPr>
    <w:rPr>
      <w:rFonts w:asciiTheme="minorHAnsi" w:hAnsiTheme="minorHAnsi"/>
      <w:sz w:val="20"/>
      <w:szCs w:val="20"/>
    </w:rPr>
  </w:style>
  <w:style w:type="paragraph" w:styleId="TOC6">
    <w:name w:val="toc 6"/>
    <w:basedOn w:val="Normal"/>
    <w:next w:val="Normal"/>
    <w:autoRedefine/>
    <w:locked/>
    <w:rsid w:val="00101400"/>
    <w:pPr>
      <w:ind w:left="1100"/>
    </w:pPr>
    <w:rPr>
      <w:rFonts w:asciiTheme="minorHAnsi" w:hAnsiTheme="minorHAnsi"/>
      <w:sz w:val="20"/>
      <w:szCs w:val="20"/>
    </w:rPr>
  </w:style>
  <w:style w:type="paragraph" w:styleId="TOC7">
    <w:name w:val="toc 7"/>
    <w:basedOn w:val="Normal"/>
    <w:next w:val="Normal"/>
    <w:autoRedefine/>
    <w:locked/>
    <w:rsid w:val="00101400"/>
    <w:pPr>
      <w:ind w:left="1320"/>
    </w:pPr>
    <w:rPr>
      <w:rFonts w:asciiTheme="minorHAnsi" w:hAnsiTheme="minorHAnsi"/>
      <w:sz w:val="20"/>
      <w:szCs w:val="20"/>
    </w:rPr>
  </w:style>
  <w:style w:type="paragraph" w:styleId="TOC8">
    <w:name w:val="toc 8"/>
    <w:basedOn w:val="Normal"/>
    <w:next w:val="Normal"/>
    <w:autoRedefine/>
    <w:locked/>
    <w:rsid w:val="00101400"/>
    <w:pPr>
      <w:ind w:left="1540"/>
    </w:pPr>
    <w:rPr>
      <w:rFonts w:asciiTheme="minorHAnsi" w:hAnsiTheme="minorHAnsi"/>
      <w:sz w:val="20"/>
      <w:szCs w:val="20"/>
    </w:rPr>
  </w:style>
  <w:style w:type="paragraph" w:styleId="TOC9">
    <w:name w:val="toc 9"/>
    <w:basedOn w:val="Normal"/>
    <w:next w:val="Normal"/>
    <w:autoRedefine/>
    <w:locked/>
    <w:rsid w:val="00101400"/>
    <w:pPr>
      <w:ind w:left="1760"/>
    </w:pPr>
    <w:rPr>
      <w:rFonts w:asciiTheme="minorHAnsi" w:hAnsiTheme="minorHAnsi"/>
      <w:sz w:val="20"/>
      <w:szCs w:val="20"/>
    </w:rPr>
  </w:style>
  <w:style w:type="table" w:customStyle="1" w:styleId="LightList1">
    <w:name w:val="Light List1"/>
    <w:basedOn w:val="TableNormal"/>
    <w:uiPriority w:val="61"/>
    <w:rsid w:val="001014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101400"/>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101400"/>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101400"/>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101400"/>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101400"/>
    <w:rPr>
      <w:rFonts w:ascii="Arial" w:hAnsi="Arial" w:cs="Arial"/>
      <w:color w:val="000000" w:themeColor="text1"/>
    </w:rPr>
  </w:style>
  <w:style w:type="paragraph" w:customStyle="1" w:styleId="HeaderOddPage">
    <w:name w:val="Header Odd Page"/>
    <w:basedOn w:val="Normal"/>
    <w:rsid w:val="00101400"/>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101400"/>
    <w:pPr>
      <w:jc w:val="left"/>
    </w:pPr>
  </w:style>
  <w:style w:type="paragraph" w:styleId="ListParagraph">
    <w:name w:val="List Paragraph"/>
    <w:basedOn w:val="Normal"/>
    <w:locked/>
    <w:rsid w:val="00101400"/>
  </w:style>
  <w:style w:type="paragraph" w:customStyle="1" w:styleId="BookVersion">
    <w:name w:val="Book Version"/>
    <w:basedOn w:val="Normal"/>
    <w:link w:val="BookVersionChar"/>
    <w:qFormat/>
    <w:rsid w:val="00101400"/>
    <w:pPr>
      <w:jc w:val="right"/>
    </w:pPr>
  </w:style>
  <w:style w:type="character" w:customStyle="1" w:styleId="BookVersionChar">
    <w:name w:val="Book Version Char"/>
    <w:basedOn w:val="DefaultParagraphFont"/>
    <w:link w:val="BookVersion"/>
    <w:rsid w:val="00101400"/>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101400"/>
    <w:rPr>
      <w:vertAlign w:val="superscript"/>
    </w:rPr>
  </w:style>
  <w:style w:type="paragraph" w:customStyle="1" w:styleId="AnswerLine">
    <w:name w:val="Answer Line"/>
    <w:basedOn w:val="Normal"/>
    <w:qFormat/>
    <w:rsid w:val="00101400"/>
    <w:pPr>
      <w:pBdr>
        <w:between w:val="single" w:sz="4" w:space="1" w:color="auto"/>
      </w:pBdr>
      <w:spacing w:after="40"/>
      <w:ind w:left="1440"/>
    </w:pPr>
  </w:style>
  <w:style w:type="paragraph" w:customStyle="1" w:styleId="QuestionandAnswerLine">
    <w:name w:val="Question and Answer Line"/>
    <w:basedOn w:val="Normal"/>
    <w:next w:val="AnswerLine"/>
    <w:qFormat/>
    <w:rsid w:val="00101400"/>
    <w:pPr>
      <w:numPr>
        <w:numId w:val="17"/>
      </w:numPr>
    </w:pPr>
  </w:style>
  <w:style w:type="character" w:customStyle="1" w:styleId="Heading4Char">
    <w:name w:val="Heading 4 Char"/>
    <w:basedOn w:val="DefaultParagraphFont"/>
    <w:link w:val="Heading4"/>
    <w:rsid w:val="00101400"/>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101400"/>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101400"/>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101400"/>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101400"/>
    <w:pPr>
      <w:ind w:left="0"/>
    </w:pPr>
    <w:rPr>
      <w:rFonts w:ascii="Cambria" w:eastAsiaTheme="minorHAnsi" w:hAnsi="Cambria" w:cstheme="minorBidi"/>
      <w:sz w:val="18"/>
      <w:lang w:eastAsia="en-US"/>
    </w:rPr>
  </w:style>
  <w:style w:type="paragraph" w:styleId="Revision">
    <w:name w:val="Revision"/>
    <w:hidden/>
    <w:uiPriority w:val="99"/>
    <w:semiHidden/>
    <w:rsid w:val="00101400"/>
    <w:rPr>
      <w:sz w:val="22"/>
      <w:szCs w:val="22"/>
      <w:lang w:eastAsia="ja-JP"/>
    </w:rPr>
  </w:style>
  <w:style w:type="character" w:customStyle="1" w:styleId="CommentTextChar">
    <w:name w:val="Comment Text Char"/>
    <w:basedOn w:val="DefaultParagraphFont"/>
    <w:link w:val="CommentText"/>
    <w:uiPriority w:val="99"/>
    <w:semiHidden/>
    <w:rsid w:val="00101400"/>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101400"/>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101400"/>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101400"/>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101400"/>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101400"/>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101400"/>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101400"/>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101400"/>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101400"/>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101400"/>
    <w:rPr>
      <w:rFonts w:ascii="Courier New" w:hAnsi="Courier New" w:cs="Courier New"/>
      <w:color w:val="404040" w:themeColor="text1" w:themeTint="BF"/>
      <w:lang w:eastAsia="ja-JP"/>
    </w:rPr>
  </w:style>
  <w:style w:type="paragraph" w:customStyle="1" w:styleId="Lb4">
    <w:name w:val="Lb4"/>
    <w:basedOn w:val="Ln4"/>
    <w:qFormat/>
    <w:rsid w:val="00101400"/>
    <w:pPr>
      <w:numPr>
        <w:numId w:val="39"/>
      </w:numPr>
      <w:ind w:left="2160"/>
    </w:pPr>
  </w:style>
  <w:style w:type="paragraph" w:customStyle="1" w:styleId="Lb5">
    <w:name w:val="Lb5"/>
    <w:basedOn w:val="Lb3"/>
    <w:rsid w:val="00101400"/>
    <w:pPr>
      <w:numPr>
        <w:numId w:val="0"/>
      </w:numPr>
    </w:pPr>
  </w:style>
  <w:style w:type="paragraph" w:customStyle="1" w:styleId="LegaleseHead">
    <w:name w:val="Legalese Head"/>
    <w:qFormat/>
    <w:rsid w:val="00101400"/>
    <w:pPr>
      <w:pageBreakBefore/>
      <w:ind w:left="720"/>
    </w:pPr>
    <w:rPr>
      <w:b/>
      <w:sz w:val="22"/>
      <w:szCs w:val="22"/>
      <w:lang w:eastAsia="ja-JP"/>
    </w:rPr>
  </w:style>
  <w:style w:type="paragraph" w:customStyle="1" w:styleId="Ln4">
    <w:name w:val="Ln4"/>
    <w:basedOn w:val="Normal"/>
    <w:qFormat/>
    <w:rsid w:val="00101400"/>
    <w:pPr>
      <w:numPr>
        <w:numId w:val="37"/>
      </w:numPr>
    </w:pPr>
  </w:style>
  <w:style w:type="paragraph" w:customStyle="1" w:styleId="Ln5">
    <w:name w:val="Ln5"/>
    <w:qFormat/>
    <w:rsid w:val="00101400"/>
    <w:pPr>
      <w:numPr>
        <w:numId w:val="38"/>
      </w:numPr>
    </w:pPr>
    <w:rPr>
      <w:sz w:val="22"/>
      <w:szCs w:val="22"/>
      <w:lang w:eastAsia="ja-JP"/>
    </w:rPr>
  </w:style>
  <w:style w:type="paragraph" w:customStyle="1" w:styleId="Procedureheading">
    <w:name w:val="Procedure heading"/>
    <w:basedOn w:val="Heading4"/>
    <w:next w:val="Ln1"/>
    <w:rsid w:val="00101400"/>
    <w:pPr>
      <w:tabs>
        <w:tab w:val="num" w:pos="720"/>
      </w:tabs>
      <w:ind w:hanging="539"/>
    </w:pPr>
  </w:style>
  <w:style w:type="paragraph" w:customStyle="1" w:styleId="Copyright">
    <w:name w:val="Copyright"/>
    <w:basedOn w:val="Normal"/>
    <w:link w:val="CopyrightChar"/>
    <w:qFormat/>
    <w:rsid w:val="00101400"/>
    <w:rPr>
      <w:sz w:val="16"/>
    </w:rPr>
  </w:style>
  <w:style w:type="character" w:customStyle="1" w:styleId="CopyrightChar">
    <w:name w:val="Copyright Char"/>
    <w:basedOn w:val="DefaultParagraphFont"/>
    <w:link w:val="Copyright"/>
    <w:rsid w:val="00101400"/>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101400"/>
    <w:pPr>
      <w:spacing w:before="240"/>
      <w:ind w:left="0"/>
    </w:pPr>
  </w:style>
  <w:style w:type="character" w:customStyle="1" w:styleId="ProcedureHeadingChar">
    <w:name w:val="Procedure Heading Char"/>
    <w:basedOn w:val="Heading4Char"/>
    <w:link w:val="ProcedureHeading0"/>
    <w:rsid w:val="00101400"/>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101400"/>
    <w:pPr>
      <w:pageBreakBefore/>
      <w:spacing w:after="120" w:line="240" w:lineRule="auto"/>
    </w:pPr>
    <w:rPr>
      <w:szCs w:val="32"/>
    </w:rPr>
  </w:style>
  <w:style w:type="character" w:customStyle="1" w:styleId="Heading2TUChar">
    <w:name w:val="Heading 2 TU Char"/>
    <w:basedOn w:val="Heading1Char"/>
    <w:link w:val="Heading2TU"/>
    <w:rsid w:val="00101400"/>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101400"/>
    <w:rPr>
      <w:sz w:val="28"/>
    </w:rPr>
  </w:style>
  <w:style w:type="character" w:customStyle="1" w:styleId="Heading3TUChar">
    <w:name w:val="Heading 3 TU Char"/>
    <w:basedOn w:val="Heading2TUChar"/>
    <w:link w:val="Heading3TU"/>
    <w:rsid w:val="00101400"/>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101400"/>
    <w:pPr>
      <w:ind w:hanging="533"/>
    </w:pPr>
  </w:style>
  <w:style w:type="paragraph" w:styleId="Caption">
    <w:name w:val="caption"/>
    <w:basedOn w:val="Normal"/>
    <w:next w:val="Normal"/>
    <w:unhideWhenUsed/>
    <w:qFormat/>
    <w:locked/>
    <w:rsid w:val="00101400"/>
    <w:pPr>
      <w:spacing w:after="200" w:line="240" w:lineRule="auto"/>
      <w:jc w:val="center"/>
    </w:pPr>
    <w:rPr>
      <w:i/>
      <w:iCs/>
      <w:color w:val="1F497D" w:themeColor="text2"/>
      <w:sz w:val="18"/>
      <w:szCs w:val="18"/>
    </w:rPr>
  </w:style>
  <w:style w:type="character" w:styleId="FollowedHyperlink">
    <w:name w:val="FollowedHyperlink"/>
    <w:basedOn w:val="DefaultParagraphFont"/>
    <w:semiHidden/>
    <w:unhideWhenUsed/>
    <w:locked/>
    <w:rsid w:val="00EB1D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20302649">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49220468">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491749516">
      <w:bodyDiv w:val="1"/>
      <w:marLeft w:val="0"/>
      <w:marRight w:val="0"/>
      <w:marTop w:val="0"/>
      <w:marBottom w:val="0"/>
      <w:divBdr>
        <w:top w:val="none" w:sz="0" w:space="0" w:color="auto"/>
        <w:left w:val="none" w:sz="0" w:space="0" w:color="auto"/>
        <w:bottom w:val="none" w:sz="0" w:space="0" w:color="auto"/>
        <w:right w:val="none" w:sz="0" w:space="0" w:color="auto"/>
      </w:divBdr>
    </w:div>
    <w:div w:id="1809322748">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90721703">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www.microsoft.com/en-us/legal/intellectualproperty/Permissions/default.aspx"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CPS089-1062781489-26</_dlc_DocId>
    <_dlc_DocIdUrl xmlns="230e9df3-be65-4c73-a93b-d1236ebd677e">
      <Url>https://microsoft.sharepoint.com/teams/CampusProjectSites089/hahzsakosd/ipdev/_layouts/15/DocIdRedir.aspx?ID=CPS089-1062781489-26</Url>
      <Description>CPS089-1062781489-26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2B0988099BA449B28010171350B0E1" ma:contentTypeVersion="0" ma:contentTypeDescription="Create a new document." ma:contentTypeScope="" ma:versionID="5119f910a56dd2e4212e32379f88afc5">
  <xsd:schema xmlns:xsd="http://www.w3.org/2001/XMLSchema" xmlns:xs="http://www.w3.org/2001/XMLSchema" xmlns:p="http://schemas.microsoft.com/office/2006/metadata/properties" xmlns:ns2="230e9df3-be65-4c73-a93b-d1236ebd677e" targetNamespace="http://schemas.microsoft.com/office/2006/metadata/properties" ma:root="true" ma:fieldsID="36acd897935899f120b0f0d88b76b5dd" ns2:_="">
    <xsd:import namespace="230e9df3-be65-4c73-a93b-d1236ebd67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2.xml><?xml version="1.0" encoding="utf-8"?>
<ds:datastoreItem xmlns:ds="http://schemas.openxmlformats.org/officeDocument/2006/customXml" ds:itemID="{DEA42D03-7ADE-4660-9F1F-FB2E24327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C98F42-9FED-450B-862C-4D0863DE13F7}">
  <ds:schemaRefs>
    <ds:schemaRef ds:uri="http://schemas.microsoft.com/sharepoint/events"/>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E440B492-198B-4032-9D19-4148F7994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9</TotalTime>
  <Pages>20</Pages>
  <Words>2668</Words>
  <Characters>15211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Waqar Aziz</cp:lastModifiedBy>
  <cp:revision>7</cp:revision>
  <cp:lastPrinted>2017-03-31T17:00:00Z</cp:lastPrinted>
  <dcterms:created xsi:type="dcterms:W3CDTF">2017-04-18T09:20:00Z</dcterms:created>
  <dcterms:modified xsi:type="dcterms:W3CDTF">2017-04-24T09:23:00Z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0x010100A42B0988099BA449B28010171350B0E1</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_dlc_DocIdItemGuid">
    <vt:lpwstr>80c0d352-29db-4737-9fca-0406e97abd52</vt:lpwstr>
  </property>
</Properties>
</file>