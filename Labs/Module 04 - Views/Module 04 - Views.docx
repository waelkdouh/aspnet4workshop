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041A1" w14:textId="140A67DF" w:rsidR="00E336CC" w:rsidRPr="00C12267" w:rsidRDefault="00AC0595" w:rsidP="00205928">
      <w:pPr>
        <w:pStyle w:val="Title"/>
        <w:ind w:right="-360"/>
        <w:rPr>
          <w:rFonts w:cs="Calibri"/>
          <w:color w:val="4F81BD"/>
          <w:szCs w:val="60"/>
        </w:rPr>
      </w:pPr>
      <w:r w:rsidRPr="00AC0595">
        <w:rPr>
          <w:rFonts w:cs="Calibri"/>
          <w:color w:val="4F81BD"/>
          <w:szCs w:val="60"/>
          <w:lang w:val="en-IN"/>
        </w:rPr>
        <w:t xml:space="preserve">.NET Framework: </w:t>
      </w:r>
      <w:r w:rsidR="003A74B8">
        <w:rPr>
          <w:rFonts w:cs="Calibri"/>
          <w:color w:val="4F81BD"/>
          <w:szCs w:val="60"/>
          <w:lang w:val="en-IN"/>
        </w:rPr>
        <w:t>Developing Modern Web Apps with ASP.NET MVC</w:t>
      </w:r>
      <w:r w:rsidR="007230A3">
        <w:rPr>
          <w:rFonts w:cs="Calibri"/>
          <w:color w:val="4F81BD"/>
          <w:szCs w:val="60"/>
          <w:lang w:val="en-IN"/>
        </w:rPr>
        <w:t xml:space="preserve"> </w:t>
      </w:r>
      <w:r w:rsidR="00FA1DB5">
        <w:rPr>
          <w:rFonts w:cs="Calibri"/>
          <w:color w:val="4F81BD"/>
          <w:szCs w:val="60"/>
          <w:lang w:val="en-IN"/>
        </w:rPr>
        <w:t xml:space="preserve">– </w:t>
      </w:r>
      <w:r w:rsidR="007230A3">
        <w:rPr>
          <w:rFonts w:cs="Calibri"/>
          <w:color w:val="4F81BD"/>
          <w:szCs w:val="60"/>
          <w:lang w:val="en-IN"/>
        </w:rPr>
        <w:t>Workshop</w:t>
      </w:r>
      <w:r w:rsidR="007230A3" w:rsidRPr="007230A3">
        <w:rPr>
          <w:rFonts w:cs="Calibri"/>
          <w:i/>
          <w:color w:val="4F81BD"/>
          <w:szCs w:val="60"/>
          <w:lang w:val="en-IN"/>
        </w:rPr>
        <w:t>PLUS</w:t>
      </w:r>
      <w:r w:rsidR="00FA1DB5">
        <w:rPr>
          <w:rFonts w:cs="Calibri"/>
          <w:i/>
          <w:color w:val="4F81BD"/>
          <w:szCs w:val="60"/>
          <w:lang w:val="en-IN"/>
        </w:rPr>
        <w:t xml:space="preserve"> </w:t>
      </w:r>
    </w:p>
    <w:p w14:paraId="0B1282BA" w14:textId="1807C654" w:rsidR="00E14531" w:rsidRDefault="00E336CC" w:rsidP="003E64E0">
      <w:pPr>
        <w:pStyle w:val="DocumentTitle"/>
      </w:pPr>
      <w:r w:rsidRPr="00C12267">
        <w:t xml:space="preserve">Module </w:t>
      </w:r>
      <w:r w:rsidR="00E27BDA">
        <w:t>04</w:t>
      </w:r>
      <w:r w:rsidRPr="00C12267">
        <w:t xml:space="preserve">: </w:t>
      </w:r>
      <w:r w:rsidR="00E27BDA">
        <w:t>Views</w:t>
      </w:r>
      <w:r w:rsidR="003E1460">
        <w:t xml:space="preserve"> </w:t>
      </w:r>
    </w:p>
    <w:p w14:paraId="602DC6C0" w14:textId="77777777" w:rsidR="00E336CC" w:rsidRPr="003E64E0" w:rsidRDefault="00E336CC" w:rsidP="003E64E0">
      <w:pPr>
        <w:pStyle w:val="DocumentTitleSecond"/>
      </w:pPr>
      <w:r w:rsidRPr="003E64E0">
        <w:t>Student Lab Manual</w:t>
      </w:r>
      <w:r w:rsidR="003E1460" w:rsidRPr="003E64E0">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5F963F8C" w:rsidR="00DB0BD2" w:rsidRPr="00DB0BD2" w:rsidRDefault="00AC0595" w:rsidP="00F42F8E">
      <w:pPr>
        <w:jc w:val="right"/>
      </w:pPr>
      <w:r>
        <w:t xml:space="preserve">Version </w:t>
      </w:r>
      <w:r w:rsidR="002347CA">
        <w:t>1.0</w:t>
      </w:r>
    </w:p>
    <w:p w14:paraId="70B5A0A7" w14:textId="77777777" w:rsidR="000371D6" w:rsidRDefault="000371D6" w:rsidP="003E64E0">
      <w:pPr>
        <w:pStyle w:val="BookVersion"/>
        <w:jc w:val="left"/>
        <w:rPr>
          <w:b/>
          <w:bCs/>
        </w:rPr>
      </w:pPr>
    </w:p>
    <w:p w14:paraId="74D47134" w14:textId="77777777" w:rsidR="000371D6" w:rsidRDefault="000371D6" w:rsidP="003E64E0">
      <w:pPr>
        <w:pStyle w:val="BookVersion"/>
        <w:jc w:val="left"/>
        <w:rPr>
          <w:b/>
          <w:bCs/>
        </w:rPr>
        <w:sectPr w:rsidR="000371D6"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27BA4545" w14:textId="632C9C61" w:rsidR="003E64E0" w:rsidRPr="00460CB5" w:rsidRDefault="003E64E0" w:rsidP="003E64E0">
      <w:pPr>
        <w:pStyle w:val="BookVersion"/>
        <w:jc w:val="left"/>
        <w:rPr>
          <w:b/>
          <w:bCs/>
        </w:rPr>
      </w:pPr>
      <w:r w:rsidRPr="00460CB5">
        <w:rPr>
          <w:b/>
          <w:bCs/>
        </w:rPr>
        <w:lastRenderedPageBreak/>
        <w:t>Conditions and Terms of Use</w:t>
      </w:r>
    </w:p>
    <w:p w14:paraId="3000358B" w14:textId="77777777" w:rsidR="003E64E0" w:rsidRPr="004E4091" w:rsidRDefault="003E64E0" w:rsidP="003E64E0">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1312E84C" w14:textId="77777777" w:rsidR="003E64E0" w:rsidRPr="004E4091" w:rsidRDefault="003E64E0" w:rsidP="003E64E0">
      <w:pPr>
        <w:pStyle w:val="Legalese"/>
        <w:rPr>
          <w:sz w:val="18"/>
          <w:szCs w:val="18"/>
        </w:rPr>
      </w:pPr>
    </w:p>
    <w:p w14:paraId="57665412" w14:textId="77777777" w:rsidR="003E64E0" w:rsidRPr="004E4091" w:rsidRDefault="003E64E0" w:rsidP="003E64E0">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0BB413AE" w14:textId="77777777" w:rsidR="003E64E0" w:rsidRPr="004E4091" w:rsidRDefault="003E64E0" w:rsidP="003E64E0">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1663A539" w14:textId="77777777" w:rsidR="003E64E0" w:rsidRPr="004E4091" w:rsidRDefault="003E64E0" w:rsidP="003E64E0">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07C6393A" w14:textId="77777777" w:rsidR="003E64E0" w:rsidRPr="004E4091" w:rsidRDefault="003E64E0" w:rsidP="003E64E0">
      <w:pPr>
        <w:pStyle w:val="Copyright"/>
        <w:rPr>
          <w:sz w:val="18"/>
          <w:szCs w:val="24"/>
        </w:rPr>
      </w:pPr>
    </w:p>
    <w:p w14:paraId="5A8E1E6A" w14:textId="67E5268F" w:rsidR="003E64E0" w:rsidRPr="004E4091" w:rsidRDefault="003E64E0" w:rsidP="003E64E0">
      <w:pPr>
        <w:pStyle w:val="Copyright"/>
        <w:rPr>
          <w:sz w:val="18"/>
          <w:szCs w:val="24"/>
        </w:rPr>
      </w:pPr>
      <w:r w:rsidRPr="004E4091">
        <w:rPr>
          <w:sz w:val="18"/>
          <w:szCs w:val="24"/>
        </w:rPr>
        <w:t xml:space="preserve">© </w:t>
      </w:r>
      <w:r w:rsidR="00084983">
        <w:rPr>
          <w:sz w:val="18"/>
          <w:szCs w:val="24"/>
        </w:rPr>
        <w:t>2017</w:t>
      </w:r>
      <w:r w:rsidRPr="004E4091">
        <w:rPr>
          <w:sz w:val="18"/>
          <w:szCs w:val="24"/>
        </w:rPr>
        <w:t xml:space="preserve"> Microsoft Corporation.  All rights reserved.</w:t>
      </w:r>
    </w:p>
    <w:p w14:paraId="1BFF322F" w14:textId="6E643E58" w:rsidR="00E93278" w:rsidRDefault="00E93278" w:rsidP="003E64E0">
      <w:pPr>
        <w:pStyle w:val="BookVersion"/>
        <w:jc w:val="left"/>
        <w:rPr>
          <w:rFonts w:ascii="Arial" w:hAnsi="Arial"/>
          <w:sz w:val="16"/>
          <w:szCs w:val="16"/>
        </w:rPr>
      </w:pPr>
    </w:p>
    <w:p w14:paraId="1357F42D" w14:textId="77777777" w:rsidR="000371D6" w:rsidRDefault="000371D6" w:rsidP="003E64E0">
      <w:pPr>
        <w:pStyle w:val="BookVersion"/>
        <w:jc w:val="left"/>
        <w:rPr>
          <w:rFonts w:ascii="Arial" w:hAnsi="Arial"/>
          <w:sz w:val="16"/>
          <w:szCs w:val="16"/>
        </w:rPr>
        <w:sectPr w:rsidR="000371D6" w:rsidSect="000371D6">
          <w:headerReference w:type="first" r:id="rId18"/>
          <w:footerReference w:type="first" r:id="rId19"/>
          <w:pgSz w:w="12240" w:h="15840" w:code="1"/>
          <w:pgMar w:top="1440" w:right="1800" w:bottom="1440" w:left="1440" w:header="720" w:footer="432" w:gutter="0"/>
          <w:cols w:space="720"/>
          <w:titlePg/>
          <w:docGrid w:linePitch="360"/>
        </w:sectPr>
      </w:pPr>
    </w:p>
    <w:p w14:paraId="6C6AF37A" w14:textId="77777777" w:rsidR="003E64E0" w:rsidRPr="00460CB5" w:rsidRDefault="003E64E0" w:rsidP="003E64E0">
      <w:pPr>
        <w:pStyle w:val="BookVersion"/>
        <w:jc w:val="left"/>
        <w:rPr>
          <w:b/>
          <w:bCs/>
        </w:rPr>
      </w:pPr>
      <w:r w:rsidRPr="00460CB5">
        <w:rPr>
          <w:b/>
          <w:bCs/>
        </w:rPr>
        <w:lastRenderedPageBreak/>
        <w:t>Copyright and Trademarks</w:t>
      </w:r>
    </w:p>
    <w:p w14:paraId="5E0B80D6" w14:textId="29F33798" w:rsidR="003E64E0" w:rsidRPr="004E4091" w:rsidRDefault="003E64E0" w:rsidP="003E64E0">
      <w:pPr>
        <w:pStyle w:val="Legalese"/>
        <w:rPr>
          <w:rFonts w:ascii="Segoe UI" w:hAnsi="Segoe UI" w:cs="Segoe UI"/>
          <w:sz w:val="18"/>
          <w:szCs w:val="18"/>
        </w:rPr>
      </w:pPr>
      <w:r w:rsidRPr="004E4091">
        <w:rPr>
          <w:rFonts w:ascii="Segoe UI" w:hAnsi="Segoe UI" w:cs="Segoe UI"/>
          <w:sz w:val="18"/>
          <w:szCs w:val="18"/>
        </w:rPr>
        <w:t xml:space="preserve">© </w:t>
      </w:r>
      <w:r w:rsidR="00084983">
        <w:rPr>
          <w:rFonts w:ascii="Segoe UI" w:hAnsi="Segoe UI" w:cs="Segoe UI"/>
          <w:sz w:val="18"/>
          <w:szCs w:val="18"/>
        </w:rPr>
        <w:t>2017</w:t>
      </w:r>
      <w:r w:rsidRPr="004E4091">
        <w:rPr>
          <w:rFonts w:ascii="Segoe UI" w:hAnsi="Segoe UI" w:cs="Segoe UI"/>
          <w:sz w:val="18"/>
          <w:szCs w:val="18"/>
        </w:rPr>
        <w:t xml:space="preserve"> Microsoft Corporation. All rights reserved.</w:t>
      </w:r>
    </w:p>
    <w:p w14:paraId="7A5A72C5" w14:textId="77777777" w:rsidR="003E64E0" w:rsidRPr="004E4091" w:rsidRDefault="003E64E0" w:rsidP="003E64E0">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7AF1F862" w14:textId="77777777" w:rsidR="003E64E0" w:rsidRPr="004E4091" w:rsidRDefault="003E64E0" w:rsidP="003E64E0">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FD2BB84" w14:textId="77777777" w:rsidR="003E64E0" w:rsidRPr="004E4091" w:rsidRDefault="003E64E0" w:rsidP="003E64E0">
      <w:pPr>
        <w:pStyle w:val="Copyright"/>
        <w:rPr>
          <w:sz w:val="18"/>
          <w:szCs w:val="24"/>
        </w:rPr>
      </w:pPr>
    </w:p>
    <w:p w14:paraId="427090CB" w14:textId="77777777" w:rsidR="003E64E0" w:rsidRPr="004E4091" w:rsidRDefault="003E64E0" w:rsidP="003E64E0">
      <w:pPr>
        <w:pStyle w:val="Copyright"/>
        <w:rPr>
          <w:sz w:val="18"/>
          <w:szCs w:val="24"/>
        </w:rPr>
      </w:pPr>
      <w:r w:rsidRPr="004E4091">
        <w:rPr>
          <w:sz w:val="18"/>
          <w:szCs w:val="24"/>
        </w:rPr>
        <w:t>For more information, see Use of Microsoft Copyrighted Content at</w:t>
      </w:r>
      <w:r w:rsidRPr="004E4091">
        <w:rPr>
          <w:sz w:val="18"/>
          <w:szCs w:val="24"/>
        </w:rPr>
        <w:br/>
      </w:r>
      <w:hyperlink r:id="rId20" w:history="1">
        <w:r w:rsidRPr="004E4091">
          <w:rPr>
            <w:rStyle w:val="Hyperlink"/>
            <w:sz w:val="18"/>
            <w:szCs w:val="24"/>
          </w:rPr>
          <w:t>http://www.microsoft.com/en-us/legal/intellectualproperty/Permissions/default.aspx</w:t>
        </w:r>
      </w:hyperlink>
    </w:p>
    <w:p w14:paraId="736F8D6A" w14:textId="77777777" w:rsidR="003E64E0" w:rsidRPr="004E4091" w:rsidRDefault="003E64E0" w:rsidP="003E64E0">
      <w:pPr>
        <w:pStyle w:val="Copyright"/>
        <w:rPr>
          <w:sz w:val="18"/>
          <w:szCs w:val="24"/>
        </w:rPr>
      </w:pPr>
    </w:p>
    <w:p w14:paraId="6F6F39F7" w14:textId="385B2EBA" w:rsidR="00E93278" w:rsidRPr="003E64E0" w:rsidRDefault="003E64E0" w:rsidP="003E64E0">
      <w:pPr>
        <w:pStyle w:val="Copyright"/>
        <w:rPr>
          <w:sz w:val="18"/>
          <w:szCs w:val="24"/>
        </w:rPr>
      </w:pPr>
      <w:r w:rsidRPr="004E4091">
        <w:rPr>
          <w:sz w:val="18"/>
          <w:szCs w:val="24"/>
        </w:rPr>
        <w:t xml:space="preserve">Microsoft, </w:t>
      </w:r>
      <w:r w:rsidR="00907914">
        <w:rPr>
          <w:sz w:val="18"/>
          <w:szCs w:val="24"/>
        </w:rPr>
        <w:t xml:space="preserve">SQL Server, and Visual Studio </w:t>
      </w:r>
      <w:r w:rsidRPr="004E4091">
        <w:rPr>
          <w:sz w:val="18"/>
          <w:szCs w:val="24"/>
        </w:rPr>
        <w:t>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0371D6">
          <w:headerReference w:type="first" r:id="rId21"/>
          <w:footerReference w:type="first" r:id="rId22"/>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5A4C72B4" w14:textId="196076CE" w:rsidR="00371BCE"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78756265" w:history="1">
            <w:r w:rsidR="00371BCE" w:rsidRPr="004E7455">
              <w:rPr>
                <w:rStyle w:val="Hyperlink"/>
              </w:rPr>
              <w:t>Lab 4: Creating Views</w:t>
            </w:r>
            <w:r w:rsidR="00371BCE">
              <w:rPr>
                <w:webHidden/>
              </w:rPr>
              <w:tab/>
            </w:r>
            <w:r w:rsidR="00371BCE">
              <w:rPr>
                <w:webHidden/>
              </w:rPr>
              <w:fldChar w:fldCharType="begin"/>
            </w:r>
            <w:r w:rsidR="00371BCE">
              <w:rPr>
                <w:webHidden/>
              </w:rPr>
              <w:instrText xml:space="preserve"> PAGEREF _Toc478756265 \h </w:instrText>
            </w:r>
            <w:r w:rsidR="00371BCE">
              <w:rPr>
                <w:webHidden/>
              </w:rPr>
            </w:r>
            <w:r w:rsidR="00371BCE">
              <w:rPr>
                <w:webHidden/>
              </w:rPr>
              <w:fldChar w:fldCharType="separate"/>
            </w:r>
            <w:r w:rsidR="00E33288">
              <w:rPr>
                <w:webHidden/>
              </w:rPr>
              <w:t>1</w:t>
            </w:r>
            <w:r w:rsidR="00371BCE">
              <w:rPr>
                <w:webHidden/>
              </w:rPr>
              <w:fldChar w:fldCharType="end"/>
            </w:r>
          </w:hyperlink>
        </w:p>
        <w:p w14:paraId="41D94DDD" w14:textId="045D4047" w:rsidR="00371BCE" w:rsidRDefault="007F6389">
          <w:pPr>
            <w:pStyle w:val="TOC2"/>
            <w:tabs>
              <w:tab w:val="right" w:leader="dot" w:pos="8630"/>
            </w:tabs>
            <w:rPr>
              <w:rFonts w:asciiTheme="minorHAnsi" w:eastAsiaTheme="minorEastAsia" w:hAnsiTheme="minorHAnsi" w:cstheme="minorBidi"/>
              <w:smallCaps w:val="0"/>
              <w:noProof/>
              <w:sz w:val="22"/>
              <w:szCs w:val="22"/>
              <w:lang w:eastAsia="en-US"/>
            </w:rPr>
          </w:pPr>
          <w:hyperlink w:anchor="_Toc478756266" w:history="1">
            <w:r w:rsidR="00371BCE" w:rsidRPr="004E7455">
              <w:rPr>
                <w:rStyle w:val="Hyperlink"/>
                <w:noProof/>
              </w:rPr>
              <w:t>Exercise 1: Explore ASP .NET MVC View Files Structure</w:t>
            </w:r>
            <w:r w:rsidR="00371BCE">
              <w:rPr>
                <w:noProof/>
                <w:webHidden/>
              </w:rPr>
              <w:tab/>
            </w:r>
            <w:r w:rsidR="00371BCE">
              <w:rPr>
                <w:noProof/>
                <w:webHidden/>
              </w:rPr>
              <w:fldChar w:fldCharType="begin"/>
            </w:r>
            <w:r w:rsidR="00371BCE">
              <w:rPr>
                <w:noProof/>
                <w:webHidden/>
              </w:rPr>
              <w:instrText xml:space="preserve"> PAGEREF _Toc478756266 \h </w:instrText>
            </w:r>
            <w:r w:rsidR="00371BCE">
              <w:rPr>
                <w:noProof/>
                <w:webHidden/>
              </w:rPr>
            </w:r>
            <w:r w:rsidR="00371BCE">
              <w:rPr>
                <w:noProof/>
                <w:webHidden/>
              </w:rPr>
              <w:fldChar w:fldCharType="separate"/>
            </w:r>
            <w:r w:rsidR="00E33288">
              <w:rPr>
                <w:noProof/>
                <w:webHidden/>
              </w:rPr>
              <w:t>6</w:t>
            </w:r>
            <w:r w:rsidR="00371BCE">
              <w:rPr>
                <w:noProof/>
                <w:webHidden/>
              </w:rPr>
              <w:fldChar w:fldCharType="end"/>
            </w:r>
          </w:hyperlink>
        </w:p>
        <w:p w14:paraId="488CF565" w14:textId="6DA592BD" w:rsidR="00371BCE" w:rsidRDefault="007F6389">
          <w:pPr>
            <w:pStyle w:val="TOC2"/>
            <w:tabs>
              <w:tab w:val="right" w:leader="dot" w:pos="8630"/>
            </w:tabs>
            <w:rPr>
              <w:rFonts w:asciiTheme="minorHAnsi" w:eastAsiaTheme="minorEastAsia" w:hAnsiTheme="minorHAnsi" w:cstheme="minorBidi"/>
              <w:smallCaps w:val="0"/>
              <w:noProof/>
              <w:sz w:val="22"/>
              <w:szCs w:val="22"/>
              <w:lang w:eastAsia="en-US"/>
            </w:rPr>
          </w:pPr>
          <w:hyperlink w:anchor="_Toc478756267" w:history="1">
            <w:r w:rsidR="00371BCE" w:rsidRPr="004E7455">
              <w:rPr>
                <w:rStyle w:val="Hyperlink"/>
                <w:noProof/>
              </w:rPr>
              <w:t>Exercise 2: View Creation and Data Passage</w:t>
            </w:r>
            <w:r w:rsidR="00371BCE">
              <w:rPr>
                <w:noProof/>
                <w:webHidden/>
              </w:rPr>
              <w:tab/>
            </w:r>
            <w:r w:rsidR="00371BCE">
              <w:rPr>
                <w:noProof/>
                <w:webHidden/>
              </w:rPr>
              <w:fldChar w:fldCharType="begin"/>
            </w:r>
            <w:r w:rsidR="00371BCE">
              <w:rPr>
                <w:noProof/>
                <w:webHidden/>
              </w:rPr>
              <w:instrText xml:space="preserve"> PAGEREF _Toc478756267 \h </w:instrText>
            </w:r>
            <w:r w:rsidR="00371BCE">
              <w:rPr>
                <w:noProof/>
                <w:webHidden/>
              </w:rPr>
            </w:r>
            <w:r w:rsidR="00371BCE">
              <w:rPr>
                <w:noProof/>
                <w:webHidden/>
              </w:rPr>
              <w:fldChar w:fldCharType="separate"/>
            </w:r>
            <w:r w:rsidR="00E33288">
              <w:rPr>
                <w:noProof/>
                <w:webHidden/>
              </w:rPr>
              <w:t>9</w:t>
            </w:r>
            <w:r w:rsidR="00371BCE">
              <w:rPr>
                <w:noProof/>
                <w:webHidden/>
              </w:rPr>
              <w:fldChar w:fldCharType="end"/>
            </w:r>
          </w:hyperlink>
        </w:p>
        <w:p w14:paraId="62AF02EC" w14:textId="59FBC080" w:rsidR="00371BCE" w:rsidRDefault="007F6389">
          <w:pPr>
            <w:pStyle w:val="TOC2"/>
            <w:tabs>
              <w:tab w:val="right" w:leader="dot" w:pos="8630"/>
            </w:tabs>
            <w:rPr>
              <w:rFonts w:asciiTheme="minorHAnsi" w:eastAsiaTheme="minorEastAsia" w:hAnsiTheme="minorHAnsi" w:cstheme="minorBidi"/>
              <w:smallCaps w:val="0"/>
              <w:noProof/>
              <w:sz w:val="22"/>
              <w:szCs w:val="22"/>
              <w:lang w:eastAsia="en-US"/>
            </w:rPr>
          </w:pPr>
          <w:hyperlink w:anchor="_Toc478756268" w:history="1">
            <w:r w:rsidR="00371BCE" w:rsidRPr="004E7455">
              <w:rPr>
                <w:rStyle w:val="Hyperlink"/>
                <w:noProof/>
              </w:rPr>
              <w:t>Exercise 3: Strongly Typed Views</w:t>
            </w:r>
            <w:r w:rsidR="00371BCE">
              <w:rPr>
                <w:noProof/>
                <w:webHidden/>
              </w:rPr>
              <w:tab/>
            </w:r>
            <w:r w:rsidR="00371BCE">
              <w:rPr>
                <w:noProof/>
                <w:webHidden/>
              </w:rPr>
              <w:fldChar w:fldCharType="begin"/>
            </w:r>
            <w:r w:rsidR="00371BCE">
              <w:rPr>
                <w:noProof/>
                <w:webHidden/>
              </w:rPr>
              <w:instrText xml:space="preserve"> PAGEREF _Toc478756268 \h </w:instrText>
            </w:r>
            <w:r w:rsidR="00371BCE">
              <w:rPr>
                <w:noProof/>
                <w:webHidden/>
              </w:rPr>
            </w:r>
            <w:r w:rsidR="00371BCE">
              <w:rPr>
                <w:noProof/>
                <w:webHidden/>
              </w:rPr>
              <w:fldChar w:fldCharType="separate"/>
            </w:r>
            <w:r w:rsidR="00E33288">
              <w:rPr>
                <w:noProof/>
                <w:webHidden/>
              </w:rPr>
              <w:t>14</w:t>
            </w:r>
            <w:r w:rsidR="00371BCE">
              <w:rPr>
                <w:noProof/>
                <w:webHidden/>
              </w:rPr>
              <w:fldChar w:fldCharType="end"/>
            </w:r>
          </w:hyperlink>
        </w:p>
        <w:p w14:paraId="6F1012C4" w14:textId="7CFFC4A0" w:rsidR="00371BCE" w:rsidRDefault="007F6389">
          <w:pPr>
            <w:pStyle w:val="TOC2"/>
            <w:tabs>
              <w:tab w:val="right" w:leader="dot" w:pos="8630"/>
            </w:tabs>
            <w:rPr>
              <w:rFonts w:asciiTheme="minorHAnsi" w:eastAsiaTheme="minorEastAsia" w:hAnsiTheme="minorHAnsi" w:cstheme="minorBidi"/>
              <w:smallCaps w:val="0"/>
              <w:noProof/>
              <w:sz w:val="22"/>
              <w:szCs w:val="22"/>
              <w:lang w:eastAsia="en-US"/>
            </w:rPr>
          </w:pPr>
          <w:hyperlink w:anchor="_Toc478756269" w:history="1">
            <w:r w:rsidR="00371BCE" w:rsidRPr="004E7455">
              <w:rPr>
                <w:rStyle w:val="Hyperlink"/>
                <w:noProof/>
              </w:rPr>
              <w:t>Exercise 4: Create Index View for MyShuttle app</w:t>
            </w:r>
            <w:r w:rsidR="00371BCE">
              <w:rPr>
                <w:noProof/>
                <w:webHidden/>
              </w:rPr>
              <w:tab/>
            </w:r>
            <w:r w:rsidR="00371BCE">
              <w:rPr>
                <w:noProof/>
                <w:webHidden/>
              </w:rPr>
              <w:fldChar w:fldCharType="begin"/>
            </w:r>
            <w:r w:rsidR="00371BCE">
              <w:rPr>
                <w:noProof/>
                <w:webHidden/>
              </w:rPr>
              <w:instrText xml:space="preserve"> PAGEREF _Toc478756269 \h </w:instrText>
            </w:r>
            <w:r w:rsidR="00371BCE">
              <w:rPr>
                <w:noProof/>
                <w:webHidden/>
              </w:rPr>
            </w:r>
            <w:r w:rsidR="00371BCE">
              <w:rPr>
                <w:noProof/>
                <w:webHidden/>
              </w:rPr>
              <w:fldChar w:fldCharType="separate"/>
            </w:r>
            <w:r w:rsidR="00E33288">
              <w:rPr>
                <w:noProof/>
                <w:webHidden/>
              </w:rPr>
              <w:t>17</w:t>
            </w:r>
            <w:r w:rsidR="00371BCE">
              <w:rPr>
                <w:noProof/>
                <w:webHidden/>
              </w:rPr>
              <w:fldChar w:fldCharType="end"/>
            </w:r>
          </w:hyperlink>
        </w:p>
        <w:p w14:paraId="56ACCCC8" w14:textId="26745D82" w:rsidR="00371BCE" w:rsidRDefault="007F6389">
          <w:pPr>
            <w:pStyle w:val="TOC2"/>
            <w:tabs>
              <w:tab w:val="right" w:leader="dot" w:pos="8630"/>
            </w:tabs>
            <w:rPr>
              <w:rFonts w:asciiTheme="minorHAnsi" w:eastAsiaTheme="minorEastAsia" w:hAnsiTheme="minorHAnsi" w:cstheme="minorBidi"/>
              <w:smallCaps w:val="0"/>
              <w:noProof/>
              <w:sz w:val="22"/>
              <w:szCs w:val="22"/>
              <w:lang w:eastAsia="en-US"/>
            </w:rPr>
          </w:pPr>
          <w:hyperlink w:anchor="_Toc478756270" w:history="1">
            <w:r w:rsidR="00371BCE" w:rsidRPr="004E7455">
              <w:rPr>
                <w:rStyle w:val="Hyperlink"/>
                <w:noProof/>
              </w:rPr>
              <w:t>Exercise 5: Create CarrierList View</w:t>
            </w:r>
            <w:r w:rsidR="00371BCE">
              <w:rPr>
                <w:noProof/>
                <w:webHidden/>
              </w:rPr>
              <w:tab/>
            </w:r>
            <w:r w:rsidR="00371BCE">
              <w:rPr>
                <w:noProof/>
                <w:webHidden/>
              </w:rPr>
              <w:fldChar w:fldCharType="begin"/>
            </w:r>
            <w:r w:rsidR="00371BCE">
              <w:rPr>
                <w:noProof/>
                <w:webHidden/>
              </w:rPr>
              <w:instrText xml:space="preserve"> PAGEREF _Toc478756270 \h </w:instrText>
            </w:r>
            <w:r w:rsidR="00371BCE">
              <w:rPr>
                <w:noProof/>
                <w:webHidden/>
              </w:rPr>
            </w:r>
            <w:r w:rsidR="00371BCE">
              <w:rPr>
                <w:noProof/>
                <w:webHidden/>
              </w:rPr>
              <w:fldChar w:fldCharType="separate"/>
            </w:r>
            <w:r w:rsidR="00E33288">
              <w:rPr>
                <w:noProof/>
                <w:webHidden/>
              </w:rPr>
              <w:t>22</w:t>
            </w:r>
            <w:r w:rsidR="00371BCE">
              <w:rPr>
                <w:noProof/>
                <w:webHidden/>
              </w:rPr>
              <w:fldChar w:fldCharType="end"/>
            </w:r>
          </w:hyperlink>
        </w:p>
        <w:p w14:paraId="4448A5A2" w14:textId="674B997E" w:rsidR="0084020F" w:rsidRDefault="0084020F">
          <w:r>
            <w:rPr>
              <w:b/>
              <w:bCs/>
              <w:noProof/>
            </w:rPr>
            <w:fldChar w:fldCharType="end"/>
          </w:r>
        </w:p>
      </w:sdtContent>
    </w:sdt>
    <w:p w14:paraId="436845FF" w14:textId="77777777" w:rsidR="000371D6" w:rsidRDefault="000371D6" w:rsidP="0084020F">
      <w:pPr>
        <w:pStyle w:val="DocumentTitle"/>
        <w:rPr>
          <w:b/>
          <w:bCs w:val="0"/>
          <w:szCs w:val="32"/>
        </w:rPr>
        <w:sectPr w:rsidR="000371D6" w:rsidSect="009A52E4">
          <w:headerReference w:type="even" r:id="rId23"/>
          <w:headerReference w:type="default" r:id="rId24"/>
          <w:headerReference w:type="first" r:id="rId25"/>
          <w:footerReference w:type="first" r:id="rId26"/>
          <w:type w:val="oddPage"/>
          <w:pgSz w:w="12240" w:h="15840" w:code="1"/>
          <w:pgMar w:top="1440" w:right="1800" w:bottom="1350" w:left="1800" w:header="720" w:footer="720" w:gutter="0"/>
          <w:cols w:space="720"/>
          <w:docGrid w:linePitch="360"/>
        </w:sectPr>
      </w:pPr>
    </w:p>
    <w:p w14:paraId="52169DCD" w14:textId="4958E8B3" w:rsidR="00D41E87" w:rsidRPr="003E64E0" w:rsidRDefault="00400C8E" w:rsidP="003E64E0">
      <w:pPr>
        <w:pStyle w:val="Heading1"/>
      </w:pPr>
      <w:bookmarkStart w:id="3" w:name="_Toc478756265"/>
      <w:bookmarkEnd w:id="0"/>
      <w:r w:rsidRPr="003E64E0">
        <w:lastRenderedPageBreak/>
        <w:t xml:space="preserve">Lab </w:t>
      </w:r>
      <w:r w:rsidR="0087131F" w:rsidRPr="003E64E0">
        <w:t>4</w:t>
      </w:r>
      <w:r w:rsidRPr="003E64E0">
        <w:t xml:space="preserve">: </w:t>
      </w:r>
      <w:r w:rsidR="00C92A60" w:rsidRPr="003E64E0">
        <w:t xml:space="preserve">Creating </w:t>
      </w:r>
      <w:r w:rsidR="00E27BDA" w:rsidRPr="003E64E0">
        <w:t>Views</w:t>
      </w:r>
      <w:bookmarkEnd w:id="3"/>
      <w:r w:rsidR="003E1460" w:rsidRPr="003E64E0">
        <w:t xml:space="preserve"> </w:t>
      </w:r>
    </w:p>
    <w:p w14:paraId="48B0B2D7" w14:textId="62516DFA" w:rsidR="00D41E87" w:rsidRPr="003E64E0" w:rsidRDefault="00D41E87" w:rsidP="003E64E0">
      <w:pPr>
        <w:pStyle w:val="Heading4"/>
      </w:pPr>
      <w:r w:rsidRPr="003E64E0">
        <w:t>Introduction</w:t>
      </w:r>
      <w:r w:rsidR="003E1460" w:rsidRPr="003E64E0">
        <w:t xml:space="preserve"> </w:t>
      </w:r>
    </w:p>
    <w:p w14:paraId="574F6F3E" w14:textId="77777777" w:rsidR="00B263A4" w:rsidRPr="00805264" w:rsidRDefault="00B263A4" w:rsidP="003E64E0">
      <w:r w:rsidRPr="00805264">
        <w:t>The aim of this exercise is to</w:t>
      </w:r>
      <w:r>
        <w:t xml:space="preserve"> explore the role of views, how to create views and learn Razor syntax.</w:t>
      </w:r>
    </w:p>
    <w:p w14:paraId="22C70A21" w14:textId="54E9EB64" w:rsidR="0075077C" w:rsidRDefault="002F7D98" w:rsidP="003E64E0">
      <w:r w:rsidRPr="002F7D98">
        <w:t>MyShuttle is a B2B highly scalable multi</w:t>
      </w:r>
      <w:r w:rsidR="0060445D">
        <w:t>-</w:t>
      </w:r>
      <w:r w:rsidRPr="002F7D98">
        <w:t xml:space="preserve">tenant </w:t>
      </w:r>
      <w:r w:rsidR="0060445D">
        <w:t>software as a service (</w:t>
      </w:r>
      <w:r w:rsidRPr="002F7D98">
        <w:t>SaaS</w:t>
      </w:r>
      <w:r w:rsidR="0060445D">
        <w:t>)</w:t>
      </w:r>
      <w:r w:rsidRPr="002F7D98">
        <w:t xml:space="preserve"> solution that targets corporate scenarios in which carrier companies offer transport services to enterprise customers.</w:t>
      </w:r>
    </w:p>
    <w:p w14:paraId="2A2B202B" w14:textId="45977781" w:rsidR="003E64E0" w:rsidRDefault="003E64E0" w:rsidP="003E64E0">
      <w:pPr>
        <w:pStyle w:val="Art"/>
      </w:pPr>
      <w:r>
        <w:rPr>
          <w:noProof/>
          <w:lang w:eastAsia="en-US"/>
        </w:rPr>
        <w:drawing>
          <wp:inline distT="0" distB="0" distL="0" distR="0" wp14:anchorId="13535E31" wp14:editId="156E5AA0">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73B50C5D" w14:textId="4913032A" w:rsidR="002F7D98" w:rsidRDefault="002F7D98" w:rsidP="003E64E0">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25B136DC" w14:textId="6849D659" w:rsidR="00314241" w:rsidRDefault="00314241" w:rsidP="003E64E0">
      <w:r w:rsidRPr="00314241">
        <w:t>The global scenario is described in the following image</w:t>
      </w:r>
      <w:r>
        <w:t>:</w:t>
      </w:r>
    </w:p>
    <w:p w14:paraId="73B0F73C" w14:textId="7D24A9DB" w:rsidR="003E64E0" w:rsidRDefault="003E64E0" w:rsidP="003E64E0">
      <w:pPr>
        <w:pStyle w:val="Art"/>
      </w:pPr>
      <w:r>
        <w:rPr>
          <w:noProof/>
          <w:lang w:eastAsia="en-US"/>
        </w:rPr>
        <w:drawing>
          <wp:inline distT="0" distB="0" distL="0" distR="0" wp14:anchorId="272DB32C" wp14:editId="41232A90">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1C18388C" w14:textId="77777777" w:rsidR="00314241" w:rsidRDefault="00314241" w:rsidP="0075077C"/>
    <w:p w14:paraId="47344A66" w14:textId="0C45AFCE" w:rsidR="002F7D98" w:rsidRDefault="00314241" w:rsidP="003E64E0">
      <w:r>
        <w:t>There are two web applications in the above scenario:</w:t>
      </w:r>
    </w:p>
    <w:p w14:paraId="4FB391AB" w14:textId="524D4784" w:rsidR="00314241" w:rsidRPr="003E64E0" w:rsidRDefault="00314241" w:rsidP="003E64E0">
      <w:pPr>
        <w:rPr>
          <w:b/>
        </w:rPr>
      </w:pPr>
      <w:r w:rsidRPr="003E64E0">
        <w:rPr>
          <w:b/>
        </w:rPr>
        <w:t>Public Website:</w:t>
      </w:r>
      <w:r w:rsidR="001B26B9" w:rsidRPr="003E64E0">
        <w:rPr>
          <w:b/>
        </w:rPr>
        <w:t xml:space="preserve"> </w:t>
      </w:r>
    </w:p>
    <w:p w14:paraId="7306E8C1" w14:textId="2FF20F5D" w:rsidR="00314241" w:rsidRDefault="00314241" w:rsidP="003E64E0">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2B3B5503" w14:textId="4CD27870" w:rsidR="003E64E0" w:rsidRDefault="003E64E0" w:rsidP="003E64E0">
      <w:pPr>
        <w:pStyle w:val="Art"/>
      </w:pPr>
      <w:r>
        <w:rPr>
          <w:noProof/>
          <w:lang w:eastAsia="en-US"/>
        </w:rPr>
        <w:drawing>
          <wp:inline distT="0" distB="0" distL="0" distR="0" wp14:anchorId="46B2F9C3" wp14:editId="001F537C">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05BDBF6D" w14:textId="6B921B8A" w:rsidR="00314241" w:rsidRDefault="003E64E0" w:rsidP="00314241">
      <w:r>
        <w:rPr>
          <w:noProof/>
          <w:lang w:eastAsia="en-US"/>
        </w:rPr>
        <w:drawing>
          <wp:inline distT="0" distB="0" distL="0" distR="0" wp14:anchorId="18E1D67A" wp14:editId="757383BF">
            <wp:extent cx="3474720"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547BE1FE" w14:textId="77777777" w:rsidR="003E64E0" w:rsidRDefault="003E64E0">
      <w:pPr>
        <w:spacing w:after="0" w:line="240" w:lineRule="auto"/>
        <w:ind w:left="0"/>
        <w:contextualSpacing w:val="0"/>
        <w:rPr>
          <w:b/>
        </w:rPr>
      </w:pPr>
      <w:r>
        <w:rPr>
          <w:b/>
        </w:rPr>
        <w:br w:type="page"/>
      </w:r>
    </w:p>
    <w:p w14:paraId="2814D14D" w14:textId="3134DFD6" w:rsidR="00314241" w:rsidRPr="003E64E0" w:rsidRDefault="00314241" w:rsidP="003E64E0">
      <w:pPr>
        <w:rPr>
          <w:b/>
        </w:rPr>
      </w:pPr>
      <w:r w:rsidRPr="003E64E0">
        <w:rPr>
          <w:b/>
        </w:rPr>
        <w:lastRenderedPageBreak/>
        <w:t>Private Web Application:</w:t>
      </w:r>
    </w:p>
    <w:p w14:paraId="4AAF6003" w14:textId="74443833" w:rsidR="001B26B9" w:rsidRDefault="007338C8" w:rsidP="003E64E0">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720F5740" w:rsidR="007338C8" w:rsidRDefault="001B26B9" w:rsidP="003E64E0">
      <w:r>
        <w:t>T</w:t>
      </w:r>
      <w:r w:rsidR="007338C8" w:rsidRPr="007338C8">
        <w:t>his application is a data-driven and CRUD app so you can create and update info</w:t>
      </w:r>
      <w:r w:rsidR="0060445D">
        <w:t>rmation</w:t>
      </w:r>
      <w:r w:rsidR="007338C8" w:rsidRPr="007338C8">
        <w:t xml:space="preserve"> about your drivers, vehicles, etc.</w:t>
      </w:r>
      <w:r w:rsidR="007338C8">
        <w:t xml:space="preserve"> This application consumes the </w:t>
      </w:r>
      <w:r w:rsidR="007338C8" w:rsidRPr="007338C8">
        <w:t>ASP.NET Web API Services</w:t>
      </w:r>
      <w:r w:rsidR="007338C8">
        <w:t xml:space="preserve"> using client-side frameworks.</w:t>
      </w:r>
    </w:p>
    <w:p w14:paraId="36BA06F4" w14:textId="79B5649A" w:rsidR="003E64E0" w:rsidRDefault="003E64E0" w:rsidP="003E64E0">
      <w:pPr>
        <w:pStyle w:val="Art"/>
      </w:pPr>
      <w:r>
        <w:rPr>
          <w:noProof/>
          <w:lang w:eastAsia="en-US"/>
        </w:rPr>
        <w:drawing>
          <wp:inline distT="0" distB="0" distL="0" distR="0" wp14:anchorId="40A6766D" wp14:editId="47D2B6A3">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3DC9B520" w14:textId="031899A8" w:rsidR="00D41E87" w:rsidRPr="00C843DA" w:rsidRDefault="001B26B9" w:rsidP="00C843DA">
      <w:r>
        <w:t>In this series of labs, you will build the public website and some parts of the private web application above.</w:t>
      </w:r>
    </w:p>
    <w:p w14:paraId="20DD9C62" w14:textId="77777777" w:rsidR="00261D53" w:rsidRPr="003E64E0" w:rsidRDefault="00261D53" w:rsidP="003E64E0">
      <w:pPr>
        <w:pStyle w:val="Heading4"/>
      </w:pPr>
      <w:bookmarkStart w:id="4" w:name="_Toc340491191"/>
      <w:bookmarkStart w:id="5" w:name="_Toc341882748"/>
      <w:r w:rsidRPr="003E64E0">
        <w:t>Overview</w:t>
      </w:r>
      <w:bookmarkEnd w:id="4"/>
      <w:bookmarkEnd w:id="5"/>
    </w:p>
    <w:p w14:paraId="70C52FF8" w14:textId="77777777" w:rsidR="00261D53" w:rsidRPr="009409DC" w:rsidRDefault="00261D53" w:rsidP="003E64E0">
      <w:r w:rsidRPr="009409DC">
        <w:t>The Model View Controller (MVC) architectural pattern separates an application into three main components:</w:t>
      </w:r>
    </w:p>
    <w:p w14:paraId="57CE2B2A" w14:textId="77777777" w:rsidR="00261D53" w:rsidRPr="003E64E0" w:rsidRDefault="00261D53" w:rsidP="003E64E0">
      <w:pPr>
        <w:pStyle w:val="Lb1"/>
      </w:pPr>
      <w:r w:rsidRPr="003E64E0">
        <w:rPr>
          <w:b/>
        </w:rPr>
        <w:t>Models:</w:t>
      </w:r>
      <w:r w:rsidRPr="003E64E0">
        <w:t xml:space="preserve"> Model objects are the parts of the application that implement the domain logic. Often, model objects also retrieve and store model state in a database</w:t>
      </w:r>
    </w:p>
    <w:p w14:paraId="1B5ABDA8" w14:textId="1970C2F9" w:rsidR="00261D53" w:rsidRPr="003E64E0" w:rsidRDefault="00261D53" w:rsidP="003E64E0">
      <w:pPr>
        <w:pStyle w:val="Lb1"/>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r w:rsidR="0025480F" w:rsidRPr="003E64E0">
        <w:t>.</w:t>
      </w:r>
    </w:p>
    <w:p w14:paraId="2E554CD1" w14:textId="77777777" w:rsidR="0025480F" w:rsidRDefault="0025480F" w:rsidP="0025480F">
      <w:pPr>
        <w:pStyle w:val="Lb1"/>
        <w:numPr>
          <w:ilvl w:val="0"/>
          <w:numId w:val="0"/>
        </w:numPr>
        <w:ind w:left="1080"/>
      </w:pPr>
    </w:p>
    <w:p w14:paraId="032A8FE1" w14:textId="45A56572" w:rsidR="00261D53" w:rsidRPr="003E64E0" w:rsidRDefault="00261D53" w:rsidP="003E64E0">
      <w:pPr>
        <w:pStyle w:val="Lb1"/>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rsidR="001D3AEC">
        <w:t>.</w:t>
      </w:r>
    </w:p>
    <w:p w14:paraId="12DE66E9" w14:textId="77777777" w:rsidR="00261D53" w:rsidRDefault="00261D53" w:rsidP="003E64E0">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791EA6A6" w14:textId="77777777" w:rsidR="00261D53" w:rsidRDefault="00261D53" w:rsidP="003E64E0">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27EC3361" w14:textId="77777777" w:rsidR="00261D53" w:rsidRDefault="00261D53" w:rsidP="003E64E0">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65A61151" w14:textId="77777777" w:rsidR="00261D53" w:rsidRPr="003E64E0" w:rsidRDefault="00261D53" w:rsidP="003E64E0">
      <w:pPr>
        <w:pStyle w:val="Heading4"/>
      </w:pPr>
      <w:r w:rsidRPr="003E64E0">
        <w:t>Objectives</w:t>
      </w:r>
    </w:p>
    <w:p w14:paraId="2EF343D1" w14:textId="77777777" w:rsidR="00261D53" w:rsidRPr="00805264" w:rsidRDefault="00261D53" w:rsidP="003E64E0">
      <w:r w:rsidRPr="00805264">
        <w:t>After completing this lab, you will be able to:</w:t>
      </w:r>
    </w:p>
    <w:p w14:paraId="457D7846" w14:textId="5152E6A0" w:rsidR="00261D53" w:rsidRPr="003E64E0" w:rsidRDefault="00261D53" w:rsidP="003E64E0">
      <w:pPr>
        <w:pStyle w:val="Lb1"/>
      </w:pPr>
      <w:r w:rsidRPr="003E64E0">
        <w:t>Understand the basic principles of MVC</w:t>
      </w:r>
      <w:r w:rsidR="001D3AEC">
        <w:t>.</w:t>
      </w:r>
    </w:p>
    <w:p w14:paraId="797BFCFA" w14:textId="3BA0E796" w:rsidR="00261D53" w:rsidRPr="003E64E0" w:rsidRDefault="00261D53" w:rsidP="003E64E0">
      <w:pPr>
        <w:pStyle w:val="Lb1"/>
      </w:pPr>
      <w:r w:rsidRPr="003E64E0">
        <w:t>Learn how to implement a view in Razor view engines</w:t>
      </w:r>
      <w:r w:rsidR="001D3AEC">
        <w:t>.</w:t>
      </w:r>
    </w:p>
    <w:p w14:paraId="24A50413" w14:textId="49440248" w:rsidR="00261D53" w:rsidRPr="003E64E0" w:rsidRDefault="00261D53" w:rsidP="003E64E0">
      <w:pPr>
        <w:pStyle w:val="Lb1"/>
      </w:pPr>
      <w:r w:rsidRPr="003E64E0">
        <w:t>Learn how to pass data from controllers to views</w:t>
      </w:r>
      <w:r w:rsidR="001D3AEC">
        <w:t>.</w:t>
      </w:r>
    </w:p>
    <w:p w14:paraId="1F118C75" w14:textId="54EF51C7" w:rsidR="00B263A4" w:rsidRDefault="00591E36" w:rsidP="003E64E0">
      <w:pPr>
        <w:pStyle w:val="Lb1"/>
      </w:pPr>
      <w:r w:rsidRPr="003E64E0">
        <w:t>Learn how to implement GET, POST scenarios.</w:t>
      </w:r>
    </w:p>
    <w:p w14:paraId="55F604EC" w14:textId="77777777" w:rsidR="00261D53" w:rsidRPr="003E64E0" w:rsidRDefault="00261D53" w:rsidP="003E64E0">
      <w:pPr>
        <w:pStyle w:val="Heading4"/>
      </w:pPr>
      <w:r w:rsidRPr="003E64E0">
        <w:t>Prerequisites</w:t>
      </w:r>
    </w:p>
    <w:p w14:paraId="5A27C772" w14:textId="725AC3AC" w:rsidR="00261D53" w:rsidRPr="0045286B" w:rsidRDefault="00B263A4" w:rsidP="00261D53">
      <w:pPr>
        <w:rPr>
          <w:rFonts w:cstheme="minorBidi"/>
          <w:color w:val="0000FF"/>
        </w:rPr>
      </w:pPr>
      <w:r>
        <w:t>None</w:t>
      </w:r>
    </w:p>
    <w:p w14:paraId="750D0CE4" w14:textId="77777777" w:rsidR="00B263A4" w:rsidRPr="003E64E0" w:rsidRDefault="00B263A4" w:rsidP="003E64E0">
      <w:pPr>
        <w:pStyle w:val="Heading4"/>
      </w:pPr>
      <w:r w:rsidRPr="003E64E0">
        <w:t>Scenario</w:t>
      </w:r>
    </w:p>
    <w:p w14:paraId="10B4701B" w14:textId="3FDCA279" w:rsidR="00B263A4" w:rsidRDefault="00B263A4" w:rsidP="00B263A4">
      <w:r>
        <w:t>In this scenario</w:t>
      </w:r>
      <w:r w:rsidR="001D3AEC">
        <w:t>,</w:t>
      </w:r>
      <w:r>
        <w:t xml:space="preserve"> </w:t>
      </w:r>
      <w:r w:rsidR="00981EAD">
        <w:t>you</w:t>
      </w:r>
      <w:r>
        <w:t xml:space="preserve"> will explore MVC Views.</w:t>
      </w:r>
    </w:p>
    <w:p w14:paraId="43249AE3" w14:textId="15F76D23" w:rsidR="00D41E87" w:rsidRPr="003E64E0" w:rsidRDefault="00612B6D" w:rsidP="003E64E0">
      <w:pPr>
        <w:pStyle w:val="Heading4"/>
      </w:pPr>
      <w:r>
        <w:t>System Requirements</w:t>
      </w:r>
      <w:bookmarkStart w:id="6" w:name="_GoBack"/>
      <w:bookmarkEnd w:id="6"/>
    </w:p>
    <w:p w14:paraId="0E2758E7" w14:textId="558CD291" w:rsidR="00C92A60" w:rsidRDefault="00C92A60" w:rsidP="003E64E0">
      <w:r>
        <w:t>To complete this lab, you need:</w:t>
      </w:r>
    </w:p>
    <w:p w14:paraId="168A5FE0" w14:textId="5123428D" w:rsidR="00C92A60" w:rsidRPr="003E64E0" w:rsidRDefault="001D3AEC" w:rsidP="003E64E0">
      <w:pPr>
        <w:pStyle w:val="Lb1"/>
      </w:pPr>
      <w:r>
        <w:t xml:space="preserve">Microsoft </w:t>
      </w:r>
      <w:r w:rsidR="00084983">
        <w:t>Visual Studio 2017</w:t>
      </w:r>
    </w:p>
    <w:p w14:paraId="7A33E920" w14:textId="5C5A269E" w:rsidR="00C92A60" w:rsidRPr="003E64E0" w:rsidRDefault="001D3AEC" w:rsidP="003E64E0">
      <w:pPr>
        <w:pStyle w:val="Lb1"/>
      </w:pPr>
      <w:r>
        <w:t xml:space="preserve">Microsoft </w:t>
      </w:r>
      <w:r w:rsidR="00C92A60" w:rsidRPr="003E64E0">
        <w:t>SQL Server (any edition)</w:t>
      </w:r>
    </w:p>
    <w:p w14:paraId="6F681663" w14:textId="77777777" w:rsidR="003E64E0" w:rsidRDefault="003E64E0">
      <w:pPr>
        <w:spacing w:after="0" w:line="240" w:lineRule="auto"/>
        <w:ind w:left="0"/>
        <w:contextualSpacing w:val="0"/>
        <w:rPr>
          <w:rFonts w:ascii="Segoe UI Semibold" w:hAnsi="Segoe UI Semibold"/>
          <w:bCs/>
          <w:color w:val="000000" w:themeColor="text1"/>
          <w:sz w:val="24"/>
          <w:szCs w:val="24"/>
        </w:rPr>
      </w:pPr>
      <w:r>
        <w:br w:type="page"/>
      </w:r>
    </w:p>
    <w:p w14:paraId="783871EE" w14:textId="77777777" w:rsidR="00FC509E" w:rsidRDefault="00FC509E" w:rsidP="00FC509E">
      <w:pPr>
        <w:pStyle w:val="Heading4"/>
        <w:spacing w:after="120" w:line="276" w:lineRule="auto"/>
      </w:pPr>
      <w:r>
        <w:lastRenderedPageBreak/>
        <w:t>Hosted Lab Credentials</w:t>
      </w:r>
    </w:p>
    <w:p w14:paraId="2877BD0F" w14:textId="77777777" w:rsidR="00FC509E" w:rsidRDefault="00FC509E" w:rsidP="00FC509E">
      <w:r>
        <w:t>If the lab is exercised in Microsoft cloud environment, use the following user credentials to sign in:</w:t>
      </w:r>
    </w:p>
    <w:p w14:paraId="149CBD32" w14:textId="77777777" w:rsidR="00FC509E" w:rsidRDefault="00FC509E" w:rsidP="00FC509E">
      <w:pPr>
        <w:pStyle w:val="Lb1"/>
      </w:pPr>
      <w:r>
        <w:t xml:space="preserve">Username: </w:t>
      </w:r>
      <w:r w:rsidRPr="00330001">
        <w:rPr>
          <w:rFonts w:ascii="Courier New" w:hAnsi="Courier New" w:cs="Courier New"/>
        </w:rPr>
        <w:t>aspnetuser</w:t>
      </w:r>
    </w:p>
    <w:p w14:paraId="5C12EB59" w14:textId="77777777" w:rsidR="00FC509E" w:rsidRPr="00330001" w:rsidRDefault="00FC509E" w:rsidP="00FC509E">
      <w:pPr>
        <w:pStyle w:val="Lb1"/>
      </w:pPr>
      <w:r>
        <w:t xml:space="preserve">Password: </w:t>
      </w:r>
      <w:r w:rsidRPr="00330001">
        <w:rPr>
          <w:rFonts w:ascii="Courier New" w:hAnsi="Courier New" w:cs="Courier New"/>
        </w:rPr>
        <w:t>@Cir9hvc6!w</w:t>
      </w:r>
    </w:p>
    <w:p w14:paraId="1311F70E" w14:textId="33D1C39D" w:rsidR="00D41E87" w:rsidRPr="003E64E0" w:rsidRDefault="00D41E87" w:rsidP="003E64E0">
      <w:pPr>
        <w:pStyle w:val="Heading4"/>
      </w:pPr>
      <w:r w:rsidRPr="003E64E0">
        <w:t xml:space="preserve">Estimated </w:t>
      </w:r>
      <w:r w:rsidR="001D3AEC">
        <w:t>T</w:t>
      </w:r>
      <w:r w:rsidRPr="003E64E0">
        <w:t xml:space="preserve">ime to </w:t>
      </w:r>
      <w:r w:rsidR="001D3AEC">
        <w:t>C</w:t>
      </w:r>
      <w:r w:rsidRPr="003E64E0">
        <w:t xml:space="preserve">omplete </w:t>
      </w:r>
      <w:r w:rsidR="001D3AEC">
        <w:t>T</w:t>
      </w:r>
      <w:r w:rsidRPr="003E64E0">
        <w:t xml:space="preserve">his </w:t>
      </w:r>
      <w:r w:rsidR="001D3AEC">
        <w:t>L</w:t>
      </w:r>
      <w:r w:rsidRPr="003E64E0">
        <w:t>ab</w:t>
      </w:r>
      <w:r w:rsidR="003E1460" w:rsidRPr="003E64E0">
        <w:t xml:space="preserve"> </w:t>
      </w:r>
    </w:p>
    <w:p w14:paraId="333F8E75" w14:textId="38208FC0" w:rsidR="00D41E87" w:rsidRPr="00C92A60" w:rsidRDefault="00C92A60" w:rsidP="003E64E0">
      <w:r>
        <w:t>60</w:t>
      </w:r>
      <w:r w:rsidR="00445EF5" w:rsidRPr="00805264">
        <w:t xml:space="preserve"> </w:t>
      </w:r>
      <w:r w:rsidR="00D41E87" w:rsidRPr="00805264">
        <w:t>minutes</w:t>
      </w:r>
    </w:p>
    <w:p w14:paraId="2848E517" w14:textId="114A3C39" w:rsidR="00D41E87" w:rsidRPr="003E64E0" w:rsidRDefault="00D41E87" w:rsidP="003E64E0">
      <w:pPr>
        <w:pStyle w:val="Heading4"/>
      </w:pPr>
      <w:r w:rsidRPr="003E64E0">
        <w:t xml:space="preserve">For more </w:t>
      </w:r>
      <w:r w:rsidR="001D3AEC" w:rsidRPr="003E64E0">
        <w:t>information,</w:t>
      </w:r>
      <w:r w:rsidR="00853DC9" w:rsidRPr="003E64E0">
        <w:t xml:space="preserve"> (if applicable)</w:t>
      </w:r>
      <w:r w:rsidR="003E1460" w:rsidRPr="003E64E0">
        <w:t xml:space="preserve"> </w:t>
      </w:r>
    </w:p>
    <w:p w14:paraId="40E94414" w14:textId="406EC968" w:rsidR="00C92A60" w:rsidRDefault="006F251E" w:rsidP="003E64E0">
      <w:r>
        <w:t>Refer</w:t>
      </w:r>
      <w:r w:rsidR="00C92A60">
        <w:t xml:space="preserve"> the </w:t>
      </w:r>
      <w:r w:rsidR="003B5039">
        <w:t xml:space="preserve">following </w:t>
      </w:r>
      <w:r w:rsidR="00C92A60">
        <w:t>blog post</w:t>
      </w:r>
      <w:r w:rsidR="003B5039">
        <w:t xml:space="preserve"> </w:t>
      </w:r>
      <w:r w:rsidR="00C92A60">
        <w:t xml:space="preserve">to see how MyShuttle application </w:t>
      </w:r>
      <w:r w:rsidR="007E366B">
        <w:t>interoperates</w:t>
      </w:r>
      <w:r w:rsidR="00C92A60">
        <w:t xml:space="preserve"> with a number of other client-side applications</w:t>
      </w:r>
      <w:r w:rsidR="003B5039">
        <w:t>:</w:t>
      </w:r>
    </w:p>
    <w:p w14:paraId="4F5E5C0F" w14:textId="11FA26FF" w:rsidR="00C04807" w:rsidRDefault="007F6389" w:rsidP="003E64E0">
      <w:hyperlink r:id="rId32" w:history="1">
        <w:r w:rsidR="00C92A60" w:rsidRPr="00186DBC">
          <w:rPr>
            <w:rStyle w:val="Hyperlink"/>
          </w:rPr>
          <w:t>http://blogs.msdn.com/b/cesardelatorre/archive/2014/11/30/myshuttle-biz-demo-apps-from-connect-visual-studio-and-azure-event.aspx</w:t>
        </w:r>
      </w:hyperlink>
      <w:r w:rsidR="00C92A60">
        <w:t xml:space="preserve"> </w:t>
      </w:r>
    </w:p>
    <w:p w14:paraId="7BACCA47" w14:textId="06D0D25C" w:rsidR="00C04807" w:rsidRDefault="00C04807" w:rsidP="00D045D2">
      <w:pPr>
        <w:pStyle w:val="Heading2TU"/>
      </w:pPr>
      <w:bookmarkStart w:id="7" w:name="_Toc343250599"/>
      <w:bookmarkStart w:id="8" w:name="_Toc478756266"/>
      <w:r w:rsidRPr="00D045D2">
        <w:lastRenderedPageBreak/>
        <w:t>Exercise 1: Explore ASP .NET MVC View Files Structure</w:t>
      </w:r>
      <w:bookmarkEnd w:id="7"/>
      <w:bookmarkEnd w:id="8"/>
    </w:p>
    <w:p w14:paraId="74C3D13C" w14:textId="77777777" w:rsidR="00C04807" w:rsidRPr="00D045D2" w:rsidRDefault="00C04807" w:rsidP="00D045D2">
      <w:pPr>
        <w:pStyle w:val="Heading4"/>
      </w:pPr>
      <w:r w:rsidRPr="00D045D2">
        <w:t>Objectives</w:t>
      </w:r>
    </w:p>
    <w:p w14:paraId="173EEAB4" w14:textId="77777777" w:rsidR="00C04807" w:rsidRPr="00805264" w:rsidRDefault="00C04807" w:rsidP="00D045D2">
      <w:r w:rsidRPr="00805264">
        <w:t>In this exercise, you will:</w:t>
      </w:r>
    </w:p>
    <w:p w14:paraId="63BEB143" w14:textId="10FB6F72" w:rsidR="00C04807" w:rsidRPr="00D045D2" w:rsidRDefault="00C04807" w:rsidP="00D045D2">
      <w:pPr>
        <w:pStyle w:val="Lb1"/>
      </w:pPr>
      <w:r w:rsidRPr="00D045D2">
        <w:t xml:space="preserve">Create a new ASP.NET MVC application in </w:t>
      </w:r>
      <w:r w:rsidR="00084983">
        <w:t>Visual Studio 2017</w:t>
      </w:r>
      <w:r w:rsidR="001D3AEC">
        <w:t>.</w:t>
      </w:r>
    </w:p>
    <w:p w14:paraId="25A3482F" w14:textId="4A5A1655" w:rsidR="00C04807" w:rsidRPr="00D045D2" w:rsidRDefault="00C04807" w:rsidP="00D045D2">
      <w:pPr>
        <w:pStyle w:val="Lb1"/>
      </w:pPr>
      <w:r w:rsidRPr="00D045D2">
        <w:t>Explore the view organization within the Views folder of Visual Studio project</w:t>
      </w:r>
      <w:r w:rsidR="001D3AEC">
        <w:t>.</w:t>
      </w:r>
    </w:p>
    <w:p w14:paraId="0414FBAF" w14:textId="77777777" w:rsidR="00C04807" w:rsidRPr="00D045D2" w:rsidRDefault="00C04807" w:rsidP="00D045D2">
      <w:pPr>
        <w:pStyle w:val="Heading4"/>
      </w:pPr>
      <w:r w:rsidRPr="00D045D2">
        <w:t>Scenario</w:t>
      </w:r>
    </w:p>
    <w:p w14:paraId="34081C6D" w14:textId="77777777" w:rsidR="00C04807" w:rsidRDefault="00C04807" w:rsidP="00D045D2">
      <w:r>
        <w:t>Creating a new MVC application and exploring view organization.</w:t>
      </w:r>
    </w:p>
    <w:p w14:paraId="36374FC0" w14:textId="77777777" w:rsidR="00C04807" w:rsidRPr="00A569B7" w:rsidRDefault="00C04807" w:rsidP="00D045D2">
      <w:pPr>
        <w:pStyle w:val="ProcedureHeading0"/>
      </w:pPr>
      <w:r w:rsidRPr="00A569B7">
        <w:t xml:space="preserve">Task </w:t>
      </w:r>
      <w:r>
        <w:t xml:space="preserve">1: Creating a new project </w:t>
      </w:r>
    </w:p>
    <w:p w14:paraId="02FB3D8A" w14:textId="2AFEE99E" w:rsidR="00C04807" w:rsidRDefault="00C04807" w:rsidP="00445814">
      <w:pPr>
        <w:pStyle w:val="Ln1"/>
      </w:pPr>
      <w:r>
        <w:t xml:space="preserve">Open </w:t>
      </w:r>
      <w:r w:rsidR="00084983">
        <w:rPr>
          <w:b/>
        </w:rPr>
        <w:t>Visual Studio 2017</w:t>
      </w:r>
      <w:r>
        <w:t>.</w:t>
      </w:r>
    </w:p>
    <w:p w14:paraId="7B7480DD" w14:textId="77777777" w:rsidR="00C04807" w:rsidRDefault="00C04807" w:rsidP="00445814">
      <w:pPr>
        <w:pStyle w:val="Ln1"/>
      </w:pPr>
      <w:r>
        <w:t xml:space="preserve">Click </w:t>
      </w:r>
      <w:r w:rsidRPr="00643E23">
        <w:rPr>
          <w:b/>
        </w:rPr>
        <w:t>File</w:t>
      </w:r>
      <w:r w:rsidRPr="0045286B">
        <w:t xml:space="preserve"> &gt; </w:t>
      </w:r>
      <w:r w:rsidRPr="00643E23">
        <w:rPr>
          <w:b/>
        </w:rPr>
        <w:t xml:space="preserve">New </w:t>
      </w:r>
      <w:r w:rsidRPr="0045286B">
        <w:t xml:space="preserve">&gt; </w:t>
      </w:r>
      <w:r w:rsidRPr="00643E23">
        <w:rPr>
          <w:b/>
        </w:rPr>
        <w:t xml:space="preserve">Project </w:t>
      </w:r>
      <w:r>
        <w:t xml:space="preserve">to open a </w:t>
      </w:r>
      <w:r w:rsidRPr="00643E23">
        <w:rPr>
          <w:b/>
        </w:rPr>
        <w:t>New Project</w:t>
      </w:r>
      <w:r>
        <w:t xml:space="preserve"> screen.</w:t>
      </w:r>
    </w:p>
    <w:p w14:paraId="3F80A529" w14:textId="045034E6" w:rsidR="00C04807" w:rsidRDefault="00C04807" w:rsidP="00445814">
      <w:pPr>
        <w:pStyle w:val="Ln1"/>
      </w:pPr>
      <w:r>
        <w:t xml:space="preserve">From </w:t>
      </w:r>
      <w:r w:rsidRPr="00913612">
        <w:rPr>
          <w:b/>
        </w:rPr>
        <w:t>Visual C#</w:t>
      </w:r>
      <w:r>
        <w:t xml:space="preserve"> </w:t>
      </w:r>
      <w:r w:rsidRPr="00913612">
        <w:rPr>
          <w:b/>
        </w:rPr>
        <w:t>&gt; Web</w:t>
      </w:r>
      <w:r>
        <w:t xml:space="preserve">, select </w:t>
      </w:r>
      <w:r w:rsidRPr="007E366B">
        <w:rPr>
          <w:b/>
        </w:rPr>
        <w:t>ASP.NET Web Applicatio</w:t>
      </w:r>
      <w:r w:rsidRPr="00AD62A6">
        <w:rPr>
          <w:b/>
        </w:rPr>
        <w:t>n</w:t>
      </w:r>
      <w:r w:rsidR="00AD62A6" w:rsidRPr="00AD62A6">
        <w:rPr>
          <w:b/>
        </w:rPr>
        <w:t xml:space="preserve"> (.NET Framework)</w:t>
      </w:r>
    </w:p>
    <w:p w14:paraId="454CDEA6" w14:textId="616A7258" w:rsidR="00C04807" w:rsidRDefault="00567C7A" w:rsidP="00790AE8">
      <w:pPr>
        <w:pStyle w:val="Art"/>
        <w:ind w:left="1224"/>
      </w:pPr>
      <w:r w:rsidRPr="00567C7A">
        <w:rPr>
          <w:noProof/>
          <w:lang w:eastAsia="en-US"/>
        </w:rPr>
        <w:drawing>
          <wp:inline distT="0" distB="0" distL="0" distR="0" wp14:anchorId="4BB17C33" wp14:editId="72F68F62">
            <wp:extent cx="4349974" cy="281319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9974" cy="2813195"/>
                    </a:xfrm>
                    <a:prstGeom prst="rect">
                      <a:avLst/>
                    </a:prstGeom>
                  </pic:spPr>
                </pic:pic>
              </a:graphicData>
            </a:graphic>
          </wp:inline>
        </w:drawing>
      </w:r>
    </w:p>
    <w:p w14:paraId="5EC84469" w14:textId="77777777" w:rsidR="00C04807" w:rsidRPr="00EA6B77" w:rsidRDefault="00C04807" w:rsidP="00445814">
      <w:pPr>
        <w:pStyle w:val="Ln1"/>
      </w:pPr>
      <w:r w:rsidRPr="00EA6B77">
        <w:t xml:space="preserve">Name the project </w:t>
      </w:r>
      <w:r w:rsidRPr="0045286B">
        <w:rPr>
          <w:i/>
        </w:rPr>
        <w:t>ViewsLab</w:t>
      </w:r>
      <w:r w:rsidRPr="00EA6B77">
        <w:t xml:space="preserve"> and click </w:t>
      </w:r>
      <w:r w:rsidRPr="0045286B">
        <w:rPr>
          <w:b/>
        </w:rPr>
        <w:t>OK</w:t>
      </w:r>
      <w:r w:rsidRPr="00EA6B77">
        <w:t>.</w:t>
      </w:r>
    </w:p>
    <w:p w14:paraId="36D8DB0D" w14:textId="3130AB84" w:rsidR="00C04807" w:rsidRDefault="00C04807" w:rsidP="00445814">
      <w:pPr>
        <w:pStyle w:val="Ln1"/>
      </w:pPr>
      <w:r>
        <w:t xml:space="preserve">In the </w:t>
      </w:r>
      <w:r w:rsidRPr="007E366B">
        <w:rPr>
          <w:b/>
        </w:rPr>
        <w:t>ASP.NET Templates</w:t>
      </w:r>
      <w:r>
        <w:t>, s</w:t>
      </w:r>
      <w:r w:rsidRPr="00EA6B77">
        <w:t xml:space="preserve">elect </w:t>
      </w:r>
      <w:r w:rsidR="00B44A0C">
        <w:rPr>
          <w:b/>
        </w:rPr>
        <w:t>MVC</w:t>
      </w:r>
      <w:r w:rsidRPr="00EA6B77">
        <w:t xml:space="preserve"> template.</w:t>
      </w:r>
      <w:r w:rsidR="0023729A">
        <w:t xml:space="preserve"> </w:t>
      </w:r>
      <w:r w:rsidRPr="00EA6B77">
        <w:t xml:space="preserve">For now, </w:t>
      </w:r>
      <w:r w:rsidR="00981EAD">
        <w:t>you</w:t>
      </w:r>
      <w:r w:rsidRPr="00EA6B77">
        <w:t xml:space="preserve"> will </w:t>
      </w:r>
      <w:r>
        <w:t xml:space="preserve">clear the </w:t>
      </w:r>
      <w:r w:rsidRPr="0023729A">
        <w:rPr>
          <w:b/>
        </w:rPr>
        <w:t xml:space="preserve">Host in the cloud </w:t>
      </w:r>
      <w:r>
        <w:t>check</w:t>
      </w:r>
      <w:r w:rsidR="00401894">
        <w:t xml:space="preserve"> </w:t>
      </w:r>
      <w:r>
        <w:t>box</w:t>
      </w:r>
      <w:r w:rsidRPr="00EA6B77">
        <w:t>.</w:t>
      </w:r>
    </w:p>
    <w:p w14:paraId="0C9C5311" w14:textId="77777777" w:rsidR="00D045D2" w:rsidRDefault="00D045D2">
      <w:pPr>
        <w:spacing w:after="0" w:line="240" w:lineRule="auto"/>
        <w:ind w:left="0"/>
        <w:contextualSpacing w:val="0"/>
      </w:pPr>
      <w:r>
        <w:br w:type="page"/>
      </w:r>
    </w:p>
    <w:p w14:paraId="38585F62" w14:textId="100E388E" w:rsidR="00C04807" w:rsidRPr="00EA6B77" w:rsidRDefault="00C04807" w:rsidP="00445814">
      <w:pPr>
        <w:pStyle w:val="Ln1"/>
      </w:pPr>
      <w:r w:rsidRPr="00EA6B77">
        <w:lastRenderedPageBreak/>
        <w:t xml:space="preserve">Click </w:t>
      </w:r>
      <w:r w:rsidRPr="0045286B">
        <w:rPr>
          <w:b/>
        </w:rPr>
        <w:t>OK</w:t>
      </w:r>
      <w:r w:rsidRPr="00EA6B77">
        <w:t>.</w:t>
      </w:r>
    </w:p>
    <w:p w14:paraId="59B2FDF9" w14:textId="35C72E2B" w:rsidR="00E45295" w:rsidRDefault="00B44A0C" w:rsidP="002E1D4A">
      <w:pPr>
        <w:pStyle w:val="Art"/>
        <w:ind w:left="1224"/>
      </w:pPr>
      <w:r w:rsidRPr="00B44A0C">
        <w:rPr>
          <w:noProof/>
          <w:lang w:eastAsia="en-US"/>
        </w:rPr>
        <w:drawing>
          <wp:inline distT="0" distB="0" distL="0" distR="0" wp14:anchorId="3542FE8A" wp14:editId="5E2874AA">
            <wp:extent cx="4373880" cy="3408724"/>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7274" cy="3411369"/>
                    </a:xfrm>
                    <a:prstGeom prst="rect">
                      <a:avLst/>
                    </a:prstGeom>
                  </pic:spPr>
                </pic:pic>
              </a:graphicData>
            </a:graphic>
          </wp:inline>
        </w:drawing>
      </w:r>
    </w:p>
    <w:p w14:paraId="3B1D5FBE" w14:textId="77777777" w:rsidR="0023729A" w:rsidRDefault="00C04807" w:rsidP="00445814">
      <w:pPr>
        <w:pStyle w:val="Ln1"/>
      </w:pPr>
      <w:r>
        <w:t>Double-click any controller class or a view to see its codebase.</w:t>
      </w:r>
    </w:p>
    <w:p w14:paraId="22A5CD8C" w14:textId="55308EEC" w:rsidR="00C04807" w:rsidRDefault="00C04807" w:rsidP="007E366B">
      <w:pPr>
        <w:ind w:left="1080"/>
      </w:pPr>
      <w:r w:rsidRPr="002F22FE">
        <w:rPr>
          <w:lang w:bidi="en-US"/>
        </w:rPr>
        <w:t xml:space="preserve">Note that </w:t>
      </w:r>
      <w:r w:rsidR="00981EAD">
        <w:rPr>
          <w:lang w:bidi="en-US"/>
        </w:rPr>
        <w:t>you</w:t>
      </w:r>
      <w:r w:rsidRPr="002F22FE">
        <w:rPr>
          <w:lang w:bidi="en-US"/>
        </w:rPr>
        <w:t xml:space="preserve"> have </w:t>
      </w:r>
      <w:r w:rsidR="00643AB7">
        <w:rPr>
          <w:lang w:bidi="en-US"/>
        </w:rPr>
        <w:t>multiple</w:t>
      </w:r>
      <w:r w:rsidRPr="002F22FE">
        <w:rPr>
          <w:lang w:bidi="en-US"/>
        </w:rPr>
        <w:t xml:space="preserve"> controllers included in the project by default</w:t>
      </w:r>
      <w:r>
        <w:rPr>
          <w:lang w:bidi="en-US"/>
        </w:rPr>
        <w:t>:</w:t>
      </w:r>
    </w:p>
    <w:p w14:paraId="4DCB412F" w14:textId="017B4844" w:rsidR="00C04807" w:rsidRPr="00401894" w:rsidRDefault="00C04807" w:rsidP="007E366B">
      <w:pPr>
        <w:pStyle w:val="Lb2"/>
      </w:pPr>
      <w:r w:rsidRPr="00401894">
        <w:rPr>
          <w:b/>
        </w:rPr>
        <w:t>AccountController</w:t>
      </w:r>
      <w:r w:rsidRPr="00401894">
        <w:t xml:space="preserve"> handles user account-related events.</w:t>
      </w:r>
    </w:p>
    <w:p w14:paraId="004F1B4C" w14:textId="77777777" w:rsidR="0023729A" w:rsidRPr="00FE1534" w:rsidRDefault="00C04807" w:rsidP="007E366B">
      <w:pPr>
        <w:pStyle w:val="Lb2"/>
      </w:pPr>
      <w:r w:rsidRPr="00401894">
        <w:rPr>
          <w:b/>
        </w:rPr>
        <w:t>HomeController</w:t>
      </w:r>
      <w:r w:rsidRPr="007E366B">
        <w:t xml:space="preserve"> </w:t>
      </w:r>
      <w:r w:rsidRPr="00FE1534">
        <w:t>handles the default first view of the web application.</w:t>
      </w:r>
    </w:p>
    <w:p w14:paraId="0A6FA1AE" w14:textId="08D51D3F" w:rsidR="00C04807" w:rsidRDefault="00C04807" w:rsidP="007E366B">
      <w:pPr>
        <w:ind w:left="1080"/>
        <w:rPr>
          <w:lang w:bidi="en-US"/>
        </w:rPr>
      </w:pPr>
      <w:r w:rsidRPr="002F22FE">
        <w:rPr>
          <w:lang w:bidi="en-US"/>
        </w:rPr>
        <w:t xml:space="preserve">Another important thing to notice here is that all views </w:t>
      </w:r>
      <w:r w:rsidR="00401894">
        <w:rPr>
          <w:lang w:bidi="en-US"/>
        </w:rPr>
        <w:t xml:space="preserve">are </w:t>
      </w:r>
      <w:r w:rsidRPr="002F22FE">
        <w:rPr>
          <w:lang w:bidi="en-US"/>
        </w:rPr>
        <w:t>used by</w:t>
      </w:r>
      <w:r>
        <w:rPr>
          <w:lang w:bidi="en-US"/>
        </w:rPr>
        <w:t>:</w:t>
      </w:r>
    </w:p>
    <w:p w14:paraId="779A463B" w14:textId="1EC11127" w:rsidR="00C04807" w:rsidRPr="00401894" w:rsidRDefault="00C04807" w:rsidP="007E366B">
      <w:pPr>
        <w:pStyle w:val="Lb2"/>
      </w:pPr>
      <w:r w:rsidRPr="00401894">
        <w:t xml:space="preserve">AccountController are included in </w:t>
      </w:r>
      <w:r w:rsidRPr="00F27B35">
        <w:rPr>
          <w:b/>
        </w:rPr>
        <w:t>Views</w:t>
      </w:r>
      <w:r w:rsidRPr="00401894">
        <w:t xml:space="preserve"> &gt; </w:t>
      </w:r>
      <w:r w:rsidRPr="00F27B35">
        <w:rPr>
          <w:b/>
        </w:rPr>
        <w:t>Account folder</w:t>
      </w:r>
      <w:r w:rsidRPr="00401894">
        <w:t>.</w:t>
      </w:r>
    </w:p>
    <w:p w14:paraId="74854436" w14:textId="10770421" w:rsidR="00C04807" w:rsidRDefault="00C04807" w:rsidP="007E366B">
      <w:pPr>
        <w:pStyle w:val="Lb2"/>
        <w:rPr>
          <w:lang w:bidi="en-US"/>
        </w:rPr>
      </w:pPr>
      <w:r w:rsidRPr="00D045D2">
        <w:t>Si</w:t>
      </w:r>
      <w:r w:rsidRPr="002F22FE">
        <w:rPr>
          <w:lang w:bidi="en-US"/>
        </w:rPr>
        <w:t xml:space="preserve">milarly, views used by HomeController are in </w:t>
      </w:r>
      <w:r w:rsidRPr="00E41604">
        <w:rPr>
          <w:b/>
          <w:lang w:bidi="en-US"/>
        </w:rPr>
        <w:t>Views</w:t>
      </w:r>
      <w:r w:rsidRPr="002F22FE">
        <w:rPr>
          <w:lang w:bidi="en-US"/>
        </w:rPr>
        <w:t xml:space="preserve"> </w:t>
      </w:r>
      <w:r>
        <w:rPr>
          <w:lang w:bidi="en-US"/>
        </w:rPr>
        <w:t>&gt;</w:t>
      </w:r>
      <w:r w:rsidRPr="002F22FE">
        <w:rPr>
          <w:lang w:bidi="en-US"/>
        </w:rPr>
        <w:t xml:space="preserve"> </w:t>
      </w:r>
      <w:r w:rsidRPr="00E41604">
        <w:rPr>
          <w:b/>
          <w:lang w:bidi="en-US"/>
        </w:rPr>
        <w:t>Home</w:t>
      </w:r>
      <w:r w:rsidRPr="002F22FE">
        <w:rPr>
          <w:lang w:bidi="en-US"/>
        </w:rPr>
        <w:t xml:space="preserve"> folder.</w:t>
      </w:r>
    </w:p>
    <w:p w14:paraId="3796B258" w14:textId="75317EBC" w:rsidR="00C04807" w:rsidRPr="00F27B35" w:rsidRDefault="00C04807" w:rsidP="007E366B">
      <w:pPr>
        <w:ind w:left="1080"/>
      </w:pPr>
      <w:r w:rsidRPr="00FE1534">
        <w:t>This default convention can be overridden.</w:t>
      </w:r>
    </w:p>
    <w:p w14:paraId="6CC48A5B" w14:textId="2E8DF2E0" w:rsidR="0066499D" w:rsidRDefault="002E1D4A" w:rsidP="0066499D">
      <w:pPr>
        <w:pStyle w:val="Art"/>
        <w:keepNext/>
        <w:ind w:left="1584"/>
      </w:pPr>
      <w:r>
        <w:rPr>
          <w:noProof/>
          <w:lang w:eastAsia="en-US"/>
        </w:rPr>
        <w:lastRenderedPageBreak/>
        <w:drawing>
          <wp:inline distT="0" distB="0" distL="0" distR="0" wp14:anchorId="56C428AA" wp14:editId="48852CA2">
            <wp:extent cx="2832776" cy="5617675"/>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5793" cy="5623657"/>
                    </a:xfrm>
                    <a:prstGeom prst="rect">
                      <a:avLst/>
                    </a:prstGeom>
                    <a:noFill/>
                    <a:ln>
                      <a:noFill/>
                    </a:ln>
                  </pic:spPr>
                </pic:pic>
              </a:graphicData>
            </a:graphic>
          </wp:inline>
        </w:drawing>
      </w:r>
    </w:p>
    <w:p w14:paraId="1E5D2BA7" w14:textId="77777777" w:rsidR="00C04807" w:rsidRPr="00D045D2" w:rsidRDefault="00C04807" w:rsidP="00D045D2">
      <w:pPr>
        <w:pStyle w:val="Note"/>
      </w:pPr>
      <w:r w:rsidRPr="00D045D2">
        <w:rPr>
          <w:b/>
        </w:rPr>
        <w:t>Note:</w:t>
      </w:r>
      <w:r w:rsidRPr="00D045D2">
        <w:t xml:space="preserve"> </w:t>
      </w:r>
      <w:r w:rsidRPr="00D045D2">
        <w:rPr>
          <w:b/>
        </w:rPr>
        <w:t>Internet application</w:t>
      </w:r>
      <w:r w:rsidRPr="00D045D2">
        <w:t xml:space="preserve"> template by default includes a number of views, especially under </w:t>
      </w:r>
      <w:r w:rsidRPr="00D045D2">
        <w:rPr>
          <w:b/>
        </w:rPr>
        <w:t>Account folder</w:t>
      </w:r>
      <w:r w:rsidRPr="00D045D2">
        <w:t>. It is because most of the user management functionalities are included by default, and should be good enough for most user authentication scenarios.</w:t>
      </w:r>
    </w:p>
    <w:p w14:paraId="2C476D84" w14:textId="77777777" w:rsidR="00E52901" w:rsidRDefault="00E52901" w:rsidP="0023729A">
      <w:pPr>
        <w:tabs>
          <w:tab w:val="num" w:pos="720"/>
        </w:tabs>
        <w:spacing w:after="0" w:line="240" w:lineRule="auto"/>
        <w:ind w:hanging="360"/>
        <w:rPr>
          <w:rFonts w:ascii="Arial" w:hAnsi="Arial" w:cs="Tahoma"/>
          <w:b/>
          <w:iCs/>
          <w:kern w:val="32"/>
          <w:sz w:val="34"/>
          <w:szCs w:val="20"/>
        </w:rPr>
      </w:pPr>
      <w:bookmarkStart w:id="9" w:name="_Toc343250600"/>
      <w:r>
        <w:br w:type="page"/>
      </w:r>
    </w:p>
    <w:p w14:paraId="3ED9B0FB" w14:textId="7702495C" w:rsidR="00E52901" w:rsidRDefault="00C04807" w:rsidP="00C843DA">
      <w:pPr>
        <w:pStyle w:val="Heading2TU"/>
      </w:pPr>
      <w:bookmarkStart w:id="10" w:name="_Toc478756267"/>
      <w:r w:rsidRPr="00D045D2">
        <w:lastRenderedPageBreak/>
        <w:t>Exercise 2: View Creation and Data Passage</w:t>
      </w:r>
      <w:bookmarkEnd w:id="9"/>
      <w:bookmarkEnd w:id="10"/>
    </w:p>
    <w:p w14:paraId="4B30D999" w14:textId="4A97DBD7" w:rsidR="00C04807" w:rsidRPr="00D045D2" w:rsidRDefault="00C04807" w:rsidP="00D045D2">
      <w:r w:rsidRPr="00D045D2">
        <w:t>In the typical workflow of an MVC Web application, controller action methods handle an incoming Web request. These action methods use the incoming parameter values to execute application code, and retrieve or update data model objects from a database. They then select a view that renders a response to a browser.</w:t>
      </w:r>
    </w:p>
    <w:p w14:paraId="2C189E39" w14:textId="77777777" w:rsidR="00C04807" w:rsidRPr="00D045D2" w:rsidRDefault="00C04807" w:rsidP="00D045D2">
      <w:r w:rsidRPr="00D045D2">
        <w:t xml:space="preserve">In an MVC application, the views are the components responsible for displaying the application's user interface. Views are intended exclusively for encapsulating presentation logic. They should not contain any application logic or database retrieval code. Views render the appropriate UI by using this </w:t>
      </w:r>
      <w:r w:rsidRPr="007E366B">
        <w:rPr>
          <w:b/>
        </w:rPr>
        <w:t>View Data class</w:t>
      </w:r>
      <w:r w:rsidRPr="00D045D2">
        <w:t>, which is a MVC view-related data object that the controller provides when it calls the method to render the view.</w:t>
      </w:r>
    </w:p>
    <w:p w14:paraId="477AA9CD" w14:textId="77777777" w:rsidR="00C04807" w:rsidRPr="00D045D2" w:rsidRDefault="00C04807" w:rsidP="00D045D2">
      <w:r w:rsidRPr="00D045D2">
        <w:t>If ASPX view engine is used, the views use .aspx, .ascx, and .master files, as well as any other files that are related to rendering views. Views use .cshtml or .vbhtml if Razor engine is used. The Views folder contains a folder for each controller that is named with the controller prefix.</w:t>
      </w:r>
    </w:p>
    <w:p w14:paraId="47D1070C" w14:textId="77777777" w:rsidR="00C04807" w:rsidRPr="00D045D2" w:rsidRDefault="00C04807" w:rsidP="00D045D2">
      <w:pPr>
        <w:pStyle w:val="Heading4"/>
      </w:pPr>
      <w:r w:rsidRPr="00D045D2">
        <w:t>Objectives</w:t>
      </w:r>
    </w:p>
    <w:p w14:paraId="39082E94" w14:textId="77777777" w:rsidR="00C04807" w:rsidRPr="00D045D2" w:rsidRDefault="00C04807" w:rsidP="00D045D2">
      <w:r w:rsidRPr="00D045D2">
        <w:t>In this exercise, you will:</w:t>
      </w:r>
    </w:p>
    <w:p w14:paraId="09EFA7BB" w14:textId="77777777" w:rsidR="00C04807" w:rsidRPr="00D045D2" w:rsidRDefault="00C04807" w:rsidP="00D045D2">
      <w:pPr>
        <w:pStyle w:val="Lb1"/>
      </w:pPr>
      <w:r w:rsidRPr="00D045D2">
        <w:t>Explore Views</w:t>
      </w:r>
    </w:p>
    <w:p w14:paraId="4A025ABE" w14:textId="73B7B6B6" w:rsidR="00C04807" w:rsidRPr="00D045D2" w:rsidRDefault="00C04807" w:rsidP="00D045D2">
      <w:pPr>
        <w:pStyle w:val="Lb1"/>
      </w:pPr>
      <w:r w:rsidRPr="00D045D2">
        <w:t>Explore Razor view engine</w:t>
      </w:r>
    </w:p>
    <w:p w14:paraId="57601280" w14:textId="77777777" w:rsidR="00C04807" w:rsidRPr="00D045D2" w:rsidRDefault="00C04807" w:rsidP="00D045D2">
      <w:pPr>
        <w:pStyle w:val="Heading4"/>
      </w:pPr>
      <w:r w:rsidRPr="00D045D2">
        <w:t>Scenario</w:t>
      </w:r>
    </w:p>
    <w:p w14:paraId="1BB28C6C" w14:textId="77777777" w:rsidR="00C04807" w:rsidRDefault="00C04807" w:rsidP="00D045D2">
      <w:r>
        <w:t>Razor is the default view engine but MVC supports multiple view engines.</w:t>
      </w:r>
    </w:p>
    <w:p w14:paraId="290288CF" w14:textId="77777777" w:rsidR="00D045D2" w:rsidRDefault="00D045D2">
      <w:pPr>
        <w:spacing w:after="0" w:line="240" w:lineRule="auto"/>
        <w:ind w:left="0"/>
        <w:contextualSpacing w:val="0"/>
        <w:rPr>
          <w:rFonts w:ascii="Segoe UI Semibold" w:hAnsi="Segoe UI Semibold"/>
          <w:bCs/>
          <w:color w:val="000000" w:themeColor="text1"/>
          <w:sz w:val="24"/>
          <w:szCs w:val="24"/>
        </w:rPr>
      </w:pPr>
      <w:r>
        <w:br w:type="page"/>
      </w:r>
    </w:p>
    <w:p w14:paraId="2BC1CF7F" w14:textId="139A7EE3" w:rsidR="00C04807" w:rsidRPr="00D045D2" w:rsidRDefault="00C04807" w:rsidP="00D045D2">
      <w:pPr>
        <w:pStyle w:val="ProcedureHeading0"/>
      </w:pPr>
      <w:r w:rsidRPr="00D045D2">
        <w:lastRenderedPageBreak/>
        <w:t xml:space="preserve">Task </w:t>
      </w:r>
      <w:r w:rsidR="00A17F86" w:rsidRPr="00D045D2">
        <w:t>1: Exploring Razor</w:t>
      </w:r>
    </w:p>
    <w:p w14:paraId="454200D2" w14:textId="5C947DE6" w:rsidR="00C04807" w:rsidRPr="00C843DA" w:rsidRDefault="00C04807" w:rsidP="00445814">
      <w:pPr>
        <w:pStyle w:val="Ln1"/>
        <w:numPr>
          <w:ilvl w:val="0"/>
          <w:numId w:val="32"/>
        </w:numPr>
      </w:pPr>
      <w:r w:rsidRPr="00C843DA">
        <w:t xml:space="preserve">Click </w:t>
      </w:r>
      <w:r w:rsidRPr="007E366B">
        <w:rPr>
          <w:b/>
        </w:rPr>
        <w:t xml:space="preserve">Views </w:t>
      </w:r>
      <w:r w:rsidRPr="00C843DA">
        <w:t xml:space="preserve">&gt; </w:t>
      </w:r>
      <w:r w:rsidRPr="007E366B">
        <w:rPr>
          <w:b/>
        </w:rPr>
        <w:t>Home</w:t>
      </w:r>
      <w:r w:rsidRPr="00C843DA">
        <w:t xml:space="preserve"> &gt; </w:t>
      </w:r>
      <w:r w:rsidRPr="007E366B">
        <w:rPr>
          <w:b/>
        </w:rPr>
        <w:t>Index.cshtml</w:t>
      </w:r>
      <w:r w:rsidRPr="00C843DA">
        <w:t>.</w:t>
      </w:r>
      <w:r w:rsidRPr="00C843DA">
        <w:br/>
        <w:t>This is the first view displayed when the application runs.</w:t>
      </w:r>
    </w:p>
    <w:p w14:paraId="42A222F1" w14:textId="77777777" w:rsidR="0066499D" w:rsidRDefault="00D045D2" w:rsidP="0066499D">
      <w:pPr>
        <w:pStyle w:val="Art"/>
        <w:keepNext/>
        <w:ind w:left="1224"/>
      </w:pPr>
      <w:r>
        <w:rPr>
          <w:noProof/>
          <w:lang w:eastAsia="en-US"/>
        </w:rPr>
        <w:drawing>
          <wp:inline distT="0" distB="0" distL="0" distR="0" wp14:anchorId="28B3450C" wp14:editId="41C95DA1">
            <wp:extent cx="4655830" cy="2782956"/>
            <wp:effectExtent l="19050" t="19050" r="1143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1230" cy="2792161"/>
                    </a:xfrm>
                    <a:prstGeom prst="rect">
                      <a:avLst/>
                    </a:prstGeom>
                    <a:noFill/>
                    <a:ln>
                      <a:solidFill>
                        <a:schemeClr val="bg1">
                          <a:lumMod val="85000"/>
                        </a:schemeClr>
                      </a:solidFill>
                    </a:ln>
                  </pic:spPr>
                </pic:pic>
              </a:graphicData>
            </a:graphic>
          </wp:inline>
        </w:drawing>
      </w:r>
    </w:p>
    <w:p w14:paraId="5BB8ADF0" w14:textId="4B0D1CDD" w:rsidR="00C04807" w:rsidRPr="00D045D2" w:rsidRDefault="00C04807" w:rsidP="00D045D2">
      <w:pPr>
        <w:pStyle w:val="Note"/>
      </w:pPr>
      <w:r w:rsidRPr="00D045D2">
        <w:rPr>
          <w:b/>
        </w:rPr>
        <w:t>Note</w:t>
      </w:r>
      <w:r w:rsidR="00E52901" w:rsidRPr="00D045D2">
        <w:rPr>
          <w:b/>
        </w:rPr>
        <w:t>:</w:t>
      </w:r>
      <w:r w:rsidR="00E52901" w:rsidRPr="00D045D2">
        <w:t xml:space="preserve"> The Index</w:t>
      </w:r>
      <w:r w:rsidRPr="00D045D2">
        <w:t xml:space="preserve"> view is created by default.</w:t>
      </w:r>
    </w:p>
    <w:p w14:paraId="56F5B68A" w14:textId="21855808" w:rsidR="00C04807" w:rsidRDefault="00C04807" w:rsidP="00445814">
      <w:pPr>
        <w:pStyle w:val="Ln1"/>
      </w:pPr>
      <w:r>
        <w:t xml:space="preserve">To create a view, you either need to do it through </w:t>
      </w:r>
      <w:r w:rsidRPr="0045286B">
        <w:rPr>
          <w:b/>
        </w:rPr>
        <w:t>Solution Explorer</w:t>
      </w:r>
      <w:r>
        <w:t xml:space="preserve"> or action method code.</w:t>
      </w:r>
      <w:r>
        <w:br/>
        <w:t>When a view is created in the context of action method (by right</w:t>
      </w:r>
      <w:r w:rsidR="00F27B35">
        <w:t>-</w:t>
      </w:r>
      <w:r>
        <w:t>clicking</w:t>
      </w:r>
      <w:r w:rsidR="00F27B35">
        <w:t xml:space="preserve"> </w:t>
      </w:r>
      <w:r>
        <w:t xml:space="preserve">action method signature), the view is created specifically for that particular action method. Let us create a view through </w:t>
      </w:r>
      <w:r w:rsidRPr="0045286B">
        <w:rPr>
          <w:b/>
        </w:rPr>
        <w:t>Solution Explorer</w:t>
      </w:r>
      <w:r>
        <w:t>.</w:t>
      </w:r>
    </w:p>
    <w:p w14:paraId="31E809E5" w14:textId="77777777" w:rsidR="00991F7A" w:rsidRDefault="00C04807" w:rsidP="009A5929">
      <w:pPr>
        <w:pStyle w:val="Ln1"/>
      </w:pPr>
      <w:r>
        <w:t xml:space="preserve">From the </w:t>
      </w:r>
      <w:r w:rsidRPr="007E366B">
        <w:rPr>
          <w:b/>
        </w:rPr>
        <w:t>Views</w:t>
      </w:r>
      <w:r w:rsidRPr="00C04807">
        <w:t xml:space="preserve"> folder</w:t>
      </w:r>
      <w:r>
        <w:t xml:space="preserve">, right-click </w:t>
      </w:r>
      <w:r w:rsidRPr="007E366B">
        <w:rPr>
          <w:b/>
        </w:rPr>
        <w:t>Home</w:t>
      </w:r>
      <w:r w:rsidRPr="0045286B">
        <w:t xml:space="preserve"> folder &gt;</w:t>
      </w:r>
      <w:r>
        <w:t xml:space="preserve"> </w:t>
      </w:r>
      <w:r w:rsidRPr="007E366B">
        <w:rPr>
          <w:b/>
        </w:rPr>
        <w:t xml:space="preserve">Add </w:t>
      </w:r>
      <w:r w:rsidRPr="0045286B">
        <w:t xml:space="preserve">&gt; </w:t>
      </w:r>
      <w:r w:rsidRPr="007E366B">
        <w:rPr>
          <w:b/>
        </w:rPr>
        <w:t>View</w:t>
      </w:r>
      <w:r w:rsidR="00F27B35">
        <w:t>.</w:t>
      </w:r>
      <w:r w:rsidR="009A5929">
        <w:t xml:space="preserve"> This will open the view </w:t>
      </w:r>
      <w:r w:rsidR="00991F7A">
        <w:t>scaffolding</w:t>
      </w:r>
      <w:r w:rsidR="009A5929">
        <w:t xml:space="preserve"> window to generate a view</w:t>
      </w:r>
    </w:p>
    <w:p w14:paraId="5A1F26DC" w14:textId="50470C19" w:rsidR="00C04807" w:rsidRPr="00427EDF" w:rsidRDefault="00991F7A" w:rsidP="009A5929">
      <w:pPr>
        <w:pStyle w:val="Ln1"/>
      </w:pPr>
      <w:r>
        <w:t>Fill in the fields like the screenshot below</w:t>
      </w:r>
      <w:r w:rsidR="009A5929">
        <w:br/>
      </w:r>
      <w:r w:rsidR="009A5929" w:rsidRPr="009A5929">
        <w:rPr>
          <w:noProof/>
          <w:lang w:eastAsia="en-US"/>
        </w:rPr>
        <w:drawing>
          <wp:inline distT="0" distB="0" distL="0" distR="0" wp14:anchorId="406D2B1E" wp14:editId="371BFC89">
            <wp:extent cx="3708591" cy="236232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8591" cy="2362321"/>
                    </a:xfrm>
                    <a:prstGeom prst="rect">
                      <a:avLst/>
                    </a:prstGeom>
                  </pic:spPr>
                </pic:pic>
              </a:graphicData>
            </a:graphic>
          </wp:inline>
        </w:drawing>
      </w:r>
    </w:p>
    <w:p w14:paraId="7822ACB8" w14:textId="0172FDBB" w:rsidR="00C04807" w:rsidRDefault="00C04807" w:rsidP="00445814">
      <w:pPr>
        <w:pStyle w:val="Ln1"/>
      </w:pPr>
      <w:r>
        <w:lastRenderedPageBreak/>
        <w:t>The view created looks like</w:t>
      </w:r>
      <w:r w:rsidR="00106589">
        <w:t xml:space="preserve"> below</w:t>
      </w:r>
      <w:r>
        <w:t xml:space="preserve">. </w:t>
      </w:r>
      <w:r w:rsidR="00F27B35">
        <w:t>It is v</w:t>
      </w:r>
      <w:r>
        <w:t>ery different from the Index view:</w:t>
      </w:r>
      <w:r w:rsidR="009A5929">
        <w:br/>
      </w:r>
    </w:p>
    <w:p w14:paraId="58186D78" w14:textId="1A7AFE52" w:rsidR="0066499D" w:rsidRDefault="00445A4B" w:rsidP="0066499D">
      <w:pPr>
        <w:pStyle w:val="Art"/>
        <w:keepNext/>
        <w:ind w:left="1224"/>
      </w:pPr>
      <w:r w:rsidRPr="00445A4B">
        <w:rPr>
          <w:noProof/>
          <w:lang w:eastAsia="en-US"/>
        </w:rPr>
        <w:drawing>
          <wp:inline distT="0" distB="0" distL="0" distR="0" wp14:anchorId="7B7B62A8" wp14:editId="4784C330">
            <wp:extent cx="4127712" cy="158758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7712" cy="1587582"/>
                    </a:xfrm>
                    <a:prstGeom prst="rect">
                      <a:avLst/>
                    </a:prstGeom>
                  </pic:spPr>
                </pic:pic>
              </a:graphicData>
            </a:graphic>
          </wp:inline>
        </w:drawing>
      </w:r>
    </w:p>
    <w:p w14:paraId="40098324" w14:textId="2DBD675C" w:rsidR="00C04807" w:rsidRDefault="00F53D30" w:rsidP="002816BE">
      <w:pPr>
        <w:pStyle w:val="Note"/>
      </w:pPr>
      <w:r w:rsidRPr="00F53D30">
        <w:rPr>
          <w:b/>
        </w:rPr>
        <w:t>Note:</w:t>
      </w:r>
      <w:r w:rsidRPr="00F53D30">
        <w:t xml:space="preserve"> By default, the created view uses a layout for implementing a universal look throughout the website or web application. You can always point to a different layout file globally or per view. The layout specif</w:t>
      </w:r>
      <w:r w:rsidR="0066499D">
        <w:t>ication is located in the</w:t>
      </w:r>
      <w:r w:rsidRPr="00F53D30">
        <w:t xml:space="preserve"> _ViewStart.cshtml file.</w:t>
      </w:r>
    </w:p>
    <w:p w14:paraId="57550DAE" w14:textId="6C187A36" w:rsidR="00C04807" w:rsidRDefault="002816BE" w:rsidP="00445814">
      <w:pPr>
        <w:pStyle w:val="Ln1"/>
      </w:pPr>
      <w:r>
        <w:t>After</w:t>
      </w:r>
      <w:r w:rsidR="00C04807">
        <w:t xml:space="preserve"> the view is created, a controller action method can use it. If you want to return the view, </w:t>
      </w:r>
      <w:r w:rsidR="00C04807">
        <w:rPr>
          <w:b/>
        </w:rPr>
        <w:t>SampleView</w:t>
      </w:r>
      <w:r w:rsidR="00C04807" w:rsidRPr="0045286B">
        <w:rPr>
          <w:b/>
        </w:rPr>
        <w:t>.cshtml</w:t>
      </w:r>
      <w:r w:rsidR="00C04807">
        <w:t xml:space="preserve">, from Index action method of HomeController, you need to ensure that the view file is placed under </w:t>
      </w:r>
      <w:r w:rsidR="00C04807" w:rsidRPr="0045286B">
        <w:rPr>
          <w:b/>
        </w:rPr>
        <w:t>Views &gt; Home folder</w:t>
      </w:r>
      <w:r w:rsidR="00C04807">
        <w:t>.</w:t>
      </w:r>
    </w:p>
    <w:p w14:paraId="165244EB" w14:textId="77777777" w:rsidR="0066499D" w:rsidRDefault="006232B7" w:rsidP="0066499D">
      <w:pPr>
        <w:pStyle w:val="Art"/>
        <w:keepNext/>
        <w:ind w:left="1224"/>
      </w:pPr>
      <w:r>
        <w:rPr>
          <w:noProof/>
          <w:lang w:eastAsia="en-US"/>
        </w:rPr>
        <w:drawing>
          <wp:inline distT="0" distB="0" distL="0" distR="0" wp14:anchorId="3158B476" wp14:editId="0356CB17">
            <wp:extent cx="1383665" cy="1359535"/>
            <wp:effectExtent l="19050" t="19050" r="2603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3665" cy="1359535"/>
                    </a:xfrm>
                    <a:prstGeom prst="rect">
                      <a:avLst/>
                    </a:prstGeom>
                    <a:noFill/>
                    <a:ln>
                      <a:solidFill>
                        <a:schemeClr val="bg1">
                          <a:lumMod val="85000"/>
                        </a:schemeClr>
                      </a:solidFill>
                    </a:ln>
                  </pic:spPr>
                </pic:pic>
              </a:graphicData>
            </a:graphic>
          </wp:inline>
        </w:drawing>
      </w:r>
    </w:p>
    <w:p w14:paraId="7477297F" w14:textId="245B3103" w:rsidR="006232B7" w:rsidRDefault="006232B7" w:rsidP="00445814">
      <w:pPr>
        <w:pStyle w:val="Ln1"/>
      </w:pPr>
      <w:r w:rsidRPr="006232B7">
        <w:t xml:space="preserve">Modify the Index action method to specifically return </w:t>
      </w:r>
      <w:r w:rsidR="003D736E">
        <w:t xml:space="preserve">the </w:t>
      </w:r>
      <w:r w:rsidRPr="006232B7">
        <w:rPr>
          <w:b/>
        </w:rPr>
        <w:t>SampleView</w:t>
      </w:r>
      <w:r w:rsidRPr="006232B7">
        <w:t xml:space="preserve"> view instead of </w:t>
      </w:r>
      <w:r w:rsidR="003D736E">
        <w:t xml:space="preserve">the </w:t>
      </w:r>
      <w:r w:rsidRPr="006232B7">
        <w:rPr>
          <w:b/>
        </w:rPr>
        <w:t>Index</w:t>
      </w:r>
      <w:r w:rsidRPr="006232B7">
        <w:t xml:space="preserve"> view.</w:t>
      </w:r>
    </w:p>
    <w:p w14:paraId="4186D987" w14:textId="77777777" w:rsidR="0066499D" w:rsidRDefault="006232B7" w:rsidP="0066499D">
      <w:pPr>
        <w:pStyle w:val="Art"/>
        <w:keepNext/>
        <w:ind w:left="1224"/>
      </w:pPr>
      <w:r>
        <w:rPr>
          <w:noProof/>
          <w:lang w:eastAsia="en-US"/>
        </w:rPr>
        <w:drawing>
          <wp:inline distT="0" distB="0" distL="0" distR="0" wp14:anchorId="37EBD735" wp14:editId="5718FCA3">
            <wp:extent cx="3249295" cy="1377950"/>
            <wp:effectExtent l="19050" t="19050" r="2730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9295" cy="1377950"/>
                    </a:xfrm>
                    <a:prstGeom prst="rect">
                      <a:avLst/>
                    </a:prstGeom>
                    <a:noFill/>
                    <a:ln>
                      <a:solidFill>
                        <a:schemeClr val="bg1">
                          <a:lumMod val="85000"/>
                        </a:schemeClr>
                      </a:solidFill>
                    </a:ln>
                  </pic:spPr>
                </pic:pic>
              </a:graphicData>
            </a:graphic>
          </wp:inline>
        </w:drawing>
      </w:r>
    </w:p>
    <w:p w14:paraId="01C2C13E" w14:textId="02B9ABEF" w:rsidR="006232B7" w:rsidRDefault="006232B7" w:rsidP="00445814">
      <w:pPr>
        <w:pStyle w:val="Ln1"/>
      </w:pPr>
      <w:r w:rsidRPr="006232B7">
        <w:t xml:space="preserve">Run the application. The default view should now return </w:t>
      </w:r>
      <w:r w:rsidR="003D736E">
        <w:t xml:space="preserve">the </w:t>
      </w:r>
      <w:r w:rsidRPr="006232B7">
        <w:rPr>
          <w:b/>
        </w:rPr>
        <w:t xml:space="preserve">SampleView </w:t>
      </w:r>
      <w:r w:rsidRPr="006232B7">
        <w:t xml:space="preserve">view as shown </w:t>
      </w:r>
      <w:r w:rsidR="00E45295">
        <w:t>below</w:t>
      </w:r>
      <w:r w:rsidRPr="006232B7">
        <w:t>:</w:t>
      </w:r>
    </w:p>
    <w:p w14:paraId="6A925219" w14:textId="77777777" w:rsidR="0066499D" w:rsidRDefault="006232B7" w:rsidP="0066499D">
      <w:pPr>
        <w:pStyle w:val="Art"/>
        <w:keepNext/>
        <w:ind w:left="1224"/>
      </w:pPr>
      <w:r>
        <w:rPr>
          <w:noProof/>
          <w:lang w:eastAsia="en-US"/>
        </w:rPr>
        <w:lastRenderedPageBreak/>
        <w:drawing>
          <wp:inline distT="0" distB="0" distL="0" distR="0" wp14:anchorId="6F3DF902" wp14:editId="25E095D1">
            <wp:extent cx="4535805" cy="694690"/>
            <wp:effectExtent l="19050" t="19050" r="1714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5805" cy="694690"/>
                    </a:xfrm>
                    <a:prstGeom prst="rect">
                      <a:avLst/>
                    </a:prstGeom>
                    <a:noFill/>
                    <a:ln>
                      <a:solidFill>
                        <a:schemeClr val="bg1">
                          <a:lumMod val="85000"/>
                        </a:schemeClr>
                      </a:solidFill>
                    </a:ln>
                  </pic:spPr>
                </pic:pic>
              </a:graphicData>
            </a:graphic>
          </wp:inline>
        </w:drawing>
      </w:r>
    </w:p>
    <w:p w14:paraId="60899D0E" w14:textId="49BED7DE" w:rsidR="00C04807" w:rsidRPr="006232B7" w:rsidRDefault="006232B7" w:rsidP="00C843DA">
      <w:pPr>
        <w:ind w:left="1080"/>
      </w:pPr>
      <w:r w:rsidRPr="006232B7">
        <w:t xml:space="preserve">Controller manipulates a model and selects a view to display the model. Hence, it needs to pass the model data to the view to display it. There are several ways to do so. One way is to use </w:t>
      </w:r>
      <w:r w:rsidRPr="006232B7">
        <w:rPr>
          <w:b/>
        </w:rPr>
        <w:t>ViewData</w:t>
      </w:r>
      <w:r w:rsidRPr="006232B7">
        <w:t>. ViewData is a container to pass data from a Controller to View.</w:t>
      </w:r>
    </w:p>
    <w:p w14:paraId="34BE4667" w14:textId="7AB85B91" w:rsidR="00C04807" w:rsidRDefault="00C04807" w:rsidP="00445814">
      <w:pPr>
        <w:pStyle w:val="Ln1"/>
      </w:pPr>
      <w:r>
        <w:t xml:space="preserve">Modify the </w:t>
      </w:r>
      <w:r w:rsidRPr="0045286B">
        <w:rPr>
          <w:b/>
        </w:rPr>
        <w:t>Index</w:t>
      </w:r>
      <w:r>
        <w:t xml:space="preserve"> method of </w:t>
      </w:r>
      <w:r w:rsidRPr="0045286B">
        <w:rPr>
          <w:b/>
        </w:rPr>
        <w:t>HomeController</w:t>
      </w:r>
      <w:r>
        <w:t xml:space="preserve"> as shown</w:t>
      </w:r>
      <w:r w:rsidR="00106589">
        <w:t xml:space="preserve"> below.</w:t>
      </w:r>
    </w:p>
    <w:p w14:paraId="0D9DC875" w14:textId="1EFA56FE" w:rsidR="00106589" w:rsidRDefault="00106589" w:rsidP="00106589">
      <w:pPr>
        <w:pStyle w:val="Ln1"/>
        <w:numPr>
          <w:ilvl w:val="0"/>
          <w:numId w:val="0"/>
        </w:numPr>
        <w:ind w:left="1080"/>
      </w:pPr>
      <w:r>
        <w:rPr>
          <w:noProof/>
          <w:lang w:eastAsia="en-US"/>
        </w:rPr>
        <w:drawing>
          <wp:inline distT="0" distB="0" distL="0" distR="0" wp14:anchorId="007F7CFA" wp14:editId="35EA315A">
            <wp:extent cx="3469005" cy="1073150"/>
            <wp:effectExtent l="19050" t="19050" r="17145"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9005" cy="1073150"/>
                    </a:xfrm>
                    <a:prstGeom prst="rect">
                      <a:avLst/>
                    </a:prstGeom>
                    <a:noFill/>
                    <a:ln>
                      <a:solidFill>
                        <a:schemeClr val="bg1">
                          <a:lumMod val="85000"/>
                        </a:schemeClr>
                      </a:solidFill>
                    </a:ln>
                  </pic:spPr>
                </pic:pic>
              </a:graphicData>
            </a:graphic>
          </wp:inline>
        </w:drawing>
      </w:r>
    </w:p>
    <w:p w14:paraId="230938DC" w14:textId="0F53E5A0" w:rsidR="00106589" w:rsidRPr="006232B7" w:rsidRDefault="00106589" w:rsidP="00106589">
      <w:pPr>
        <w:ind w:left="1080"/>
      </w:pPr>
      <w:r w:rsidRPr="006232B7">
        <w:t xml:space="preserve">A simpler way to pass data is to use </w:t>
      </w:r>
      <w:r w:rsidRPr="006232B7">
        <w:rPr>
          <w:b/>
        </w:rPr>
        <w:t>ViewBag</w:t>
      </w:r>
      <w:r w:rsidRPr="006232B7">
        <w:t xml:space="preserve">. ViewBag is a dynamic wrapper around ViewData. Since it is dynamic, it only supports keys that form a valid identifier in the language. For example, My Message is not a valid key, but </w:t>
      </w:r>
      <w:r w:rsidRPr="006232B7">
        <w:rPr>
          <w:i/>
        </w:rPr>
        <w:t>MyMessage</w:t>
      </w:r>
      <w:r w:rsidRPr="006232B7">
        <w:t xml:space="preserve"> will work.</w:t>
      </w:r>
    </w:p>
    <w:p w14:paraId="37D44D6C" w14:textId="09964F61" w:rsidR="00C04807" w:rsidRDefault="00C04807" w:rsidP="00303D7F">
      <w:pPr>
        <w:pStyle w:val="Ln1"/>
        <w:keepNext/>
        <w:ind w:left="1224"/>
      </w:pPr>
      <w:r>
        <w:t xml:space="preserve">Print passed data in </w:t>
      </w:r>
      <w:r w:rsidRPr="00FC7DE7">
        <w:rPr>
          <w:b/>
        </w:rPr>
        <w:t>Index.cshtml</w:t>
      </w:r>
      <w:r w:rsidR="00FC7DE7" w:rsidRPr="00FC7DE7">
        <w:rPr>
          <w:b/>
        </w:rPr>
        <w:t xml:space="preserve"> </w:t>
      </w:r>
      <w:r w:rsidR="00FC7DE7">
        <w:t>by a</w:t>
      </w:r>
      <w:r>
        <w:t xml:space="preserve">ccess </w:t>
      </w:r>
      <w:r w:rsidRPr="00FC7DE7">
        <w:rPr>
          <w:b/>
        </w:rPr>
        <w:t>ViewBag</w:t>
      </w:r>
      <w:r>
        <w:t xml:space="preserve"> data in the view.</w:t>
      </w:r>
    </w:p>
    <w:p w14:paraId="216FD6E1" w14:textId="77777777" w:rsidR="0066499D" w:rsidRDefault="006232B7" w:rsidP="0066499D">
      <w:pPr>
        <w:pStyle w:val="Art"/>
        <w:keepNext/>
        <w:ind w:left="1224"/>
      </w:pPr>
      <w:r>
        <w:rPr>
          <w:noProof/>
          <w:lang w:eastAsia="en-US"/>
        </w:rPr>
        <w:drawing>
          <wp:inline distT="0" distB="0" distL="0" distR="0" wp14:anchorId="3975582A" wp14:editId="76F427E9">
            <wp:extent cx="2395855" cy="274320"/>
            <wp:effectExtent l="19050" t="19050" r="2349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5855" cy="274320"/>
                    </a:xfrm>
                    <a:prstGeom prst="rect">
                      <a:avLst/>
                    </a:prstGeom>
                    <a:noFill/>
                    <a:ln>
                      <a:solidFill>
                        <a:schemeClr val="bg1">
                          <a:lumMod val="85000"/>
                        </a:schemeClr>
                      </a:solidFill>
                    </a:ln>
                  </pic:spPr>
                </pic:pic>
              </a:graphicData>
            </a:graphic>
          </wp:inline>
        </w:drawing>
      </w:r>
    </w:p>
    <w:p w14:paraId="3C54D64A" w14:textId="552663FE" w:rsidR="00B653C4" w:rsidRDefault="00A17F86" w:rsidP="00445814">
      <w:pPr>
        <w:pStyle w:val="Ln1"/>
      </w:pPr>
      <w:r>
        <w:t xml:space="preserve">As you may already have noticed, you can add </w:t>
      </w:r>
      <w:r w:rsidRPr="006A2BCD">
        <w:rPr>
          <w:b/>
        </w:rPr>
        <w:t>C#</w:t>
      </w:r>
      <w:r>
        <w:t xml:space="preserve"> syntax code to a page by using th</w:t>
      </w:r>
      <w:r w:rsidR="00B653C4">
        <w:t xml:space="preserve">e </w:t>
      </w:r>
      <w:r w:rsidR="00B653C4" w:rsidRPr="006A2BCD">
        <w:rPr>
          <w:b/>
        </w:rPr>
        <w:t>@</w:t>
      </w:r>
      <w:r w:rsidR="00B653C4">
        <w:t xml:space="preserve"> character. This is called</w:t>
      </w:r>
      <w:r>
        <w:t xml:space="preserve"> Razor syntax.</w:t>
      </w:r>
      <w:r w:rsidR="00B653C4">
        <w:t xml:space="preserve"> The </w:t>
      </w:r>
      <w:r w:rsidR="006A2BCD" w:rsidRPr="006A2BCD">
        <w:t>@</w:t>
      </w:r>
      <w:r w:rsidR="00B653C4">
        <w:t xml:space="preserve"> character starts inline expressions, single statement blocks, and multi-statement blocks:</w:t>
      </w:r>
    </w:p>
    <w:p w14:paraId="686EB6E7" w14:textId="77777777" w:rsidR="00B653C4" w:rsidRPr="00B653C4" w:rsidRDefault="00B653C4" w:rsidP="00C843DA">
      <w:pPr>
        <w:pStyle w:val="Code"/>
        <w:tabs>
          <w:tab w:val="num" w:pos="720"/>
        </w:tabs>
        <w:ind w:left="1440" w:hanging="360"/>
        <w:rPr>
          <w:color w:val="00B050"/>
          <w:lang w:eastAsia="en-US"/>
        </w:rPr>
      </w:pPr>
      <w:r w:rsidRPr="00B653C4">
        <w:rPr>
          <w:color w:val="00B050"/>
          <w:lang w:eastAsia="en-US"/>
        </w:rPr>
        <w:t>&lt;!-- Single statement blocks  --&gt;</w:t>
      </w:r>
    </w:p>
    <w:p w14:paraId="7A6BB0A7" w14:textId="77777777" w:rsidR="00B653C4" w:rsidRPr="00B653C4" w:rsidRDefault="00B653C4" w:rsidP="00C843DA">
      <w:pPr>
        <w:pStyle w:val="Code"/>
        <w:tabs>
          <w:tab w:val="num" w:pos="720"/>
        </w:tabs>
        <w:ind w:left="1440" w:hanging="360"/>
        <w:rPr>
          <w:lang w:eastAsia="en-US"/>
        </w:rPr>
      </w:pPr>
      <w:r w:rsidRPr="00B653C4">
        <w:rPr>
          <w:lang w:eastAsia="en-US"/>
        </w:rPr>
        <w:t>@{ var total = 7; }</w:t>
      </w:r>
    </w:p>
    <w:p w14:paraId="1064F6B9" w14:textId="77777777" w:rsidR="00B653C4" w:rsidRPr="00B653C4" w:rsidRDefault="00B653C4" w:rsidP="00C843DA">
      <w:pPr>
        <w:pStyle w:val="Code"/>
        <w:tabs>
          <w:tab w:val="num" w:pos="720"/>
        </w:tabs>
        <w:ind w:left="1440" w:hanging="360"/>
        <w:rPr>
          <w:lang w:eastAsia="en-US"/>
        </w:rPr>
      </w:pPr>
      <w:r w:rsidRPr="00B653C4">
        <w:rPr>
          <w:lang w:eastAsia="en-US"/>
        </w:rPr>
        <w:t>@{ var myMessage = "Hello World"; }</w:t>
      </w:r>
    </w:p>
    <w:p w14:paraId="0C59DB05" w14:textId="77777777" w:rsidR="00B653C4" w:rsidRPr="00B653C4" w:rsidRDefault="00B653C4" w:rsidP="00C843DA">
      <w:pPr>
        <w:pStyle w:val="Code"/>
        <w:tabs>
          <w:tab w:val="num" w:pos="720"/>
        </w:tabs>
        <w:ind w:left="1440" w:hanging="360"/>
        <w:rPr>
          <w:lang w:eastAsia="en-US"/>
        </w:rPr>
      </w:pPr>
    </w:p>
    <w:p w14:paraId="6E34110D" w14:textId="77777777" w:rsidR="00B653C4" w:rsidRPr="00B653C4" w:rsidRDefault="00B653C4" w:rsidP="00C843DA">
      <w:pPr>
        <w:pStyle w:val="Code"/>
        <w:tabs>
          <w:tab w:val="num" w:pos="720"/>
        </w:tabs>
        <w:ind w:left="1440" w:hanging="360"/>
        <w:rPr>
          <w:color w:val="00B050"/>
          <w:lang w:eastAsia="en-US"/>
        </w:rPr>
      </w:pPr>
      <w:r w:rsidRPr="00B653C4">
        <w:rPr>
          <w:color w:val="00B050"/>
          <w:lang w:eastAsia="en-US"/>
        </w:rPr>
        <w:t>&lt;!-- Inline expressions --&gt;</w:t>
      </w:r>
    </w:p>
    <w:p w14:paraId="5E7F0F70" w14:textId="77777777" w:rsidR="00B653C4" w:rsidRPr="00B653C4" w:rsidRDefault="00B653C4" w:rsidP="00C843DA">
      <w:pPr>
        <w:pStyle w:val="Code"/>
        <w:tabs>
          <w:tab w:val="num" w:pos="720"/>
        </w:tabs>
        <w:ind w:left="1440" w:hanging="360"/>
        <w:rPr>
          <w:lang w:eastAsia="en-US"/>
        </w:rPr>
      </w:pPr>
      <w:r w:rsidRPr="00B653C4">
        <w:rPr>
          <w:lang w:eastAsia="en-US"/>
        </w:rPr>
        <w:t>&lt;p&gt;The value of your account is: @total &lt;/p&gt;</w:t>
      </w:r>
    </w:p>
    <w:p w14:paraId="4B80354C" w14:textId="77777777" w:rsidR="00B653C4" w:rsidRPr="00B653C4" w:rsidRDefault="00B653C4" w:rsidP="00C843DA">
      <w:pPr>
        <w:pStyle w:val="Code"/>
        <w:tabs>
          <w:tab w:val="num" w:pos="720"/>
        </w:tabs>
        <w:ind w:left="1440" w:hanging="360"/>
        <w:rPr>
          <w:lang w:eastAsia="en-US"/>
        </w:rPr>
      </w:pPr>
      <w:r w:rsidRPr="00B653C4">
        <w:rPr>
          <w:lang w:eastAsia="en-US"/>
        </w:rPr>
        <w:t>&lt;p&gt;The value of myMessage is: @myMessage&lt;/p&gt;</w:t>
      </w:r>
    </w:p>
    <w:p w14:paraId="108976E2" w14:textId="77777777" w:rsidR="00B653C4" w:rsidRPr="00B653C4" w:rsidRDefault="00B653C4" w:rsidP="00C843DA">
      <w:pPr>
        <w:pStyle w:val="Code"/>
        <w:tabs>
          <w:tab w:val="num" w:pos="720"/>
        </w:tabs>
        <w:ind w:left="1440" w:hanging="360"/>
        <w:rPr>
          <w:lang w:eastAsia="en-US"/>
        </w:rPr>
      </w:pPr>
    </w:p>
    <w:p w14:paraId="04A28084" w14:textId="77777777" w:rsidR="00B653C4" w:rsidRPr="00B653C4" w:rsidRDefault="00B653C4" w:rsidP="00C843DA">
      <w:pPr>
        <w:pStyle w:val="Code"/>
        <w:tabs>
          <w:tab w:val="num" w:pos="720"/>
        </w:tabs>
        <w:ind w:left="1440" w:hanging="360"/>
        <w:rPr>
          <w:color w:val="00B050"/>
          <w:lang w:eastAsia="en-US"/>
        </w:rPr>
      </w:pPr>
      <w:r w:rsidRPr="00B653C4">
        <w:rPr>
          <w:color w:val="00B050"/>
          <w:lang w:eastAsia="en-US"/>
        </w:rPr>
        <w:t>&lt;!-- Multi-statement block --&gt;</w:t>
      </w:r>
    </w:p>
    <w:p w14:paraId="6928F535" w14:textId="77777777" w:rsidR="00B653C4" w:rsidRPr="00B653C4" w:rsidRDefault="00B653C4" w:rsidP="00C843DA">
      <w:pPr>
        <w:pStyle w:val="Code"/>
        <w:tabs>
          <w:tab w:val="num" w:pos="720"/>
        </w:tabs>
        <w:ind w:left="1440" w:hanging="360"/>
        <w:rPr>
          <w:lang w:eastAsia="en-US"/>
        </w:rPr>
      </w:pPr>
      <w:r w:rsidRPr="00B653C4">
        <w:rPr>
          <w:lang w:eastAsia="en-US"/>
        </w:rPr>
        <w:t>@{</w:t>
      </w:r>
    </w:p>
    <w:p w14:paraId="6353E75D" w14:textId="77777777" w:rsidR="00B653C4" w:rsidRPr="00B653C4" w:rsidRDefault="00B653C4" w:rsidP="00C843DA">
      <w:pPr>
        <w:pStyle w:val="Code"/>
        <w:tabs>
          <w:tab w:val="num" w:pos="720"/>
        </w:tabs>
        <w:ind w:left="1440" w:hanging="360"/>
        <w:rPr>
          <w:lang w:eastAsia="en-US"/>
        </w:rPr>
      </w:pPr>
      <w:r w:rsidRPr="00B653C4">
        <w:rPr>
          <w:lang w:eastAsia="en-US"/>
        </w:rPr>
        <w:t xml:space="preserve">    var greeting = "Welcome to our site!";</w:t>
      </w:r>
    </w:p>
    <w:p w14:paraId="24DFD751" w14:textId="77777777" w:rsidR="00B653C4" w:rsidRPr="00B653C4" w:rsidRDefault="00B653C4" w:rsidP="00C843DA">
      <w:pPr>
        <w:pStyle w:val="Code"/>
        <w:tabs>
          <w:tab w:val="num" w:pos="720"/>
        </w:tabs>
        <w:ind w:left="1440" w:hanging="360"/>
        <w:rPr>
          <w:lang w:eastAsia="en-US"/>
        </w:rPr>
      </w:pPr>
      <w:r w:rsidRPr="00B653C4">
        <w:rPr>
          <w:lang w:eastAsia="en-US"/>
        </w:rPr>
        <w:t xml:space="preserve">    var weekDay = DateTime.Now.DayOfWeek;</w:t>
      </w:r>
    </w:p>
    <w:p w14:paraId="3A5413EB" w14:textId="77777777" w:rsidR="00B653C4" w:rsidRPr="00B653C4" w:rsidRDefault="00B653C4" w:rsidP="00C843DA">
      <w:pPr>
        <w:pStyle w:val="Code"/>
        <w:tabs>
          <w:tab w:val="num" w:pos="720"/>
        </w:tabs>
        <w:ind w:left="1440" w:hanging="360"/>
        <w:rPr>
          <w:lang w:eastAsia="en-US"/>
        </w:rPr>
      </w:pPr>
      <w:r w:rsidRPr="00B653C4">
        <w:rPr>
          <w:lang w:eastAsia="en-US"/>
        </w:rPr>
        <w:t xml:space="preserve">    var greetingMessage = greeting + " Today is: " + weekDay;</w:t>
      </w:r>
    </w:p>
    <w:p w14:paraId="468D01E0" w14:textId="77777777" w:rsidR="00B653C4" w:rsidRPr="00B653C4" w:rsidRDefault="00B653C4" w:rsidP="00C843DA">
      <w:pPr>
        <w:pStyle w:val="Code"/>
        <w:tabs>
          <w:tab w:val="num" w:pos="720"/>
        </w:tabs>
        <w:ind w:left="1440" w:hanging="360"/>
        <w:rPr>
          <w:lang w:eastAsia="en-US"/>
        </w:rPr>
      </w:pPr>
      <w:r w:rsidRPr="00B653C4">
        <w:rPr>
          <w:lang w:eastAsia="en-US"/>
        </w:rPr>
        <w:t>}</w:t>
      </w:r>
    </w:p>
    <w:p w14:paraId="4B4D381A" w14:textId="1D4B7240" w:rsidR="00B653C4" w:rsidRDefault="00B653C4" w:rsidP="00C843DA">
      <w:pPr>
        <w:pStyle w:val="Code"/>
        <w:tabs>
          <w:tab w:val="num" w:pos="720"/>
        </w:tabs>
        <w:ind w:left="1440" w:hanging="360"/>
      </w:pPr>
      <w:r w:rsidRPr="00B653C4">
        <w:rPr>
          <w:lang w:eastAsia="en-US"/>
        </w:rPr>
        <w:t>&lt;p&gt;The greeting is: @greetingMessage&lt;/p&gt;</w:t>
      </w:r>
    </w:p>
    <w:p w14:paraId="57A79330" w14:textId="16BC2096" w:rsidR="00B653C4" w:rsidRDefault="00E52901" w:rsidP="00445814">
      <w:pPr>
        <w:pStyle w:val="Ln1"/>
      </w:pPr>
      <w:r>
        <w:t xml:space="preserve">Open the </w:t>
      </w:r>
      <w:r w:rsidRPr="00E52901">
        <w:rPr>
          <w:b/>
        </w:rPr>
        <w:t>About.cshtml</w:t>
      </w:r>
      <w:r>
        <w:t xml:space="preserve"> file under </w:t>
      </w:r>
      <w:r w:rsidR="006A2BCD">
        <w:t xml:space="preserve">the </w:t>
      </w:r>
      <w:r w:rsidRPr="00E52901">
        <w:rPr>
          <w:b/>
        </w:rPr>
        <w:t>Views\Home</w:t>
      </w:r>
      <w:r>
        <w:t xml:space="preserve"> folder. And type the following code:</w:t>
      </w:r>
    </w:p>
    <w:p w14:paraId="572D68E0" w14:textId="77777777" w:rsidR="00E52901" w:rsidRPr="00E52901" w:rsidRDefault="00E52901" w:rsidP="00C843DA">
      <w:pPr>
        <w:pStyle w:val="Code"/>
        <w:tabs>
          <w:tab w:val="num" w:pos="720"/>
        </w:tabs>
        <w:ind w:left="1440" w:hanging="360"/>
        <w:rPr>
          <w:lang w:eastAsia="en-US"/>
        </w:rPr>
      </w:pPr>
      <w:r w:rsidRPr="00E52901">
        <w:rPr>
          <w:lang w:eastAsia="en-US"/>
        </w:rPr>
        <w:t>@for (int i = 0; i &lt; 5; i++)</w:t>
      </w:r>
    </w:p>
    <w:p w14:paraId="041D4BA5" w14:textId="77777777" w:rsidR="00E52901" w:rsidRPr="00E52901" w:rsidRDefault="00E52901" w:rsidP="00C843DA">
      <w:pPr>
        <w:pStyle w:val="Code"/>
        <w:tabs>
          <w:tab w:val="num" w:pos="720"/>
        </w:tabs>
        <w:ind w:left="1440" w:hanging="360"/>
        <w:rPr>
          <w:lang w:eastAsia="en-US"/>
        </w:rPr>
      </w:pPr>
      <w:r w:rsidRPr="00E52901">
        <w:rPr>
          <w:lang w:eastAsia="en-US"/>
        </w:rPr>
        <w:t>{</w:t>
      </w:r>
    </w:p>
    <w:p w14:paraId="72EBAC7D" w14:textId="77777777" w:rsidR="00E52901" w:rsidRPr="00E52901" w:rsidRDefault="00E52901" w:rsidP="00C843DA">
      <w:pPr>
        <w:pStyle w:val="Code"/>
        <w:tabs>
          <w:tab w:val="num" w:pos="720"/>
        </w:tabs>
        <w:ind w:left="1440" w:hanging="360"/>
        <w:rPr>
          <w:lang w:eastAsia="en-US"/>
        </w:rPr>
      </w:pPr>
      <w:r w:rsidRPr="00E52901">
        <w:rPr>
          <w:lang w:eastAsia="en-US"/>
        </w:rPr>
        <w:t xml:space="preserve">    &lt;blockquote&gt;Message @i&lt;/blockquote&gt;</w:t>
      </w:r>
    </w:p>
    <w:p w14:paraId="7A633280" w14:textId="35AFE597" w:rsidR="00E52901" w:rsidRPr="00E52901" w:rsidRDefault="00E52901" w:rsidP="00C843DA">
      <w:pPr>
        <w:pStyle w:val="Code"/>
        <w:tabs>
          <w:tab w:val="num" w:pos="720"/>
        </w:tabs>
        <w:ind w:left="1440" w:hanging="360"/>
        <w:rPr>
          <w:b/>
          <w:bCs/>
          <w:lang w:eastAsia="en-US"/>
        </w:rPr>
      </w:pPr>
      <w:r w:rsidRPr="00E52901">
        <w:rPr>
          <w:lang w:eastAsia="en-US"/>
        </w:rPr>
        <w:lastRenderedPageBreak/>
        <w:t>}</w:t>
      </w:r>
    </w:p>
    <w:p w14:paraId="71A48AAE" w14:textId="795F2F0C" w:rsidR="00E52901" w:rsidRDefault="006A2BCD" w:rsidP="00445814">
      <w:pPr>
        <w:pStyle w:val="Ln1"/>
      </w:pPr>
      <w:r>
        <w:t xml:space="preserve">Start debugging by clicking </w:t>
      </w:r>
      <w:r w:rsidR="00E52901">
        <w:t xml:space="preserve">the </w:t>
      </w:r>
      <w:r w:rsidR="00E52901" w:rsidRPr="00D96927">
        <w:rPr>
          <w:b/>
        </w:rPr>
        <w:t xml:space="preserve">IIS Express </w:t>
      </w:r>
      <w:r w:rsidR="00E52901" w:rsidRPr="006A2BCD">
        <w:t>button</w:t>
      </w:r>
      <w:r w:rsidR="00E52901">
        <w:t>. N</w:t>
      </w:r>
      <w:r w:rsidR="00D96927">
        <w:t>otice the simplicity of Razor for</w:t>
      </w:r>
      <w:r w:rsidR="00E52901">
        <w:t xml:space="preserve"> render</w:t>
      </w:r>
      <w:r w:rsidR="00D96927">
        <w:t>ing the list on the page:</w:t>
      </w:r>
    </w:p>
    <w:p w14:paraId="15931A27" w14:textId="42C93F20" w:rsidR="00E52901" w:rsidRDefault="00CA2492" w:rsidP="00106589">
      <w:pPr>
        <w:pStyle w:val="Art"/>
        <w:keepNext/>
        <w:ind w:left="1224"/>
      </w:pPr>
      <w:r>
        <w:rPr>
          <w:noProof/>
          <w:lang w:eastAsia="en-US"/>
        </w:rPr>
        <w:drawing>
          <wp:inline distT="0" distB="0" distL="0" distR="0" wp14:anchorId="122A6A12" wp14:editId="65B88205">
            <wp:extent cx="4762831" cy="3462424"/>
            <wp:effectExtent l="19050" t="19050" r="1905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1381" cy="3468640"/>
                    </a:xfrm>
                    <a:prstGeom prst="rect">
                      <a:avLst/>
                    </a:prstGeom>
                    <a:ln>
                      <a:solidFill>
                        <a:schemeClr val="bg1">
                          <a:lumMod val="85000"/>
                        </a:schemeClr>
                      </a:solidFill>
                    </a:ln>
                  </pic:spPr>
                </pic:pic>
              </a:graphicData>
            </a:graphic>
          </wp:inline>
        </w:drawing>
      </w:r>
    </w:p>
    <w:p w14:paraId="02FA8B60" w14:textId="77777777" w:rsidR="00E52901" w:rsidRDefault="00E52901" w:rsidP="00445814">
      <w:pPr>
        <w:pStyle w:val="Ln1"/>
        <w:numPr>
          <w:ilvl w:val="0"/>
          <w:numId w:val="0"/>
        </w:numPr>
        <w:ind w:left="1080"/>
      </w:pPr>
    </w:p>
    <w:p w14:paraId="5E81A0BE" w14:textId="77777777" w:rsidR="00D96927" w:rsidRDefault="00D96927">
      <w:pPr>
        <w:spacing w:after="0" w:line="240" w:lineRule="auto"/>
        <w:ind w:left="0"/>
        <w:rPr>
          <w:rFonts w:ascii="Arial" w:hAnsi="Arial" w:cs="Tahoma"/>
          <w:b/>
          <w:bCs/>
          <w:kern w:val="32"/>
          <w:sz w:val="36"/>
          <w:szCs w:val="32"/>
        </w:rPr>
      </w:pPr>
      <w:bookmarkStart w:id="11" w:name="_Toc343250601"/>
      <w:r>
        <w:br w:type="page"/>
      </w:r>
    </w:p>
    <w:p w14:paraId="731CCFA3" w14:textId="4EB68EFE" w:rsidR="00C04807" w:rsidRPr="00F5010D" w:rsidRDefault="00C04807" w:rsidP="00F5010D">
      <w:pPr>
        <w:pStyle w:val="Heading2TU"/>
      </w:pPr>
      <w:bookmarkStart w:id="12" w:name="_Toc478756268"/>
      <w:r w:rsidRPr="00F5010D">
        <w:lastRenderedPageBreak/>
        <w:t>Exercise 3: Strongly Typed Views</w:t>
      </w:r>
      <w:bookmarkEnd w:id="11"/>
      <w:bookmarkEnd w:id="12"/>
    </w:p>
    <w:p w14:paraId="335689A4" w14:textId="77777777" w:rsidR="00C04807" w:rsidRPr="00F5010D" w:rsidRDefault="00C04807" w:rsidP="00F5010D">
      <w:pPr>
        <w:pStyle w:val="Heading4"/>
      </w:pPr>
      <w:r w:rsidRPr="00F5010D">
        <w:t>Objectives</w:t>
      </w:r>
    </w:p>
    <w:p w14:paraId="19EB21F0" w14:textId="77777777" w:rsidR="00C04807" w:rsidRPr="00805264" w:rsidRDefault="00C04807" w:rsidP="00F5010D">
      <w:r w:rsidRPr="00805264">
        <w:t>In this exercise, you will:</w:t>
      </w:r>
    </w:p>
    <w:p w14:paraId="6C81A0FE" w14:textId="206F8657" w:rsidR="00C04807" w:rsidRPr="00F5010D" w:rsidRDefault="00C04807" w:rsidP="00F5010D">
      <w:pPr>
        <w:pStyle w:val="Lb1"/>
      </w:pPr>
      <w:r w:rsidRPr="00F5010D">
        <w:t>Learn how to create strongly typed view against a model</w:t>
      </w:r>
      <w:r w:rsidR="006A2BCD">
        <w:t>.</w:t>
      </w:r>
    </w:p>
    <w:p w14:paraId="3B3F208A" w14:textId="77777777" w:rsidR="00C04807" w:rsidRPr="00F5010D" w:rsidRDefault="00C04807" w:rsidP="00F5010D">
      <w:pPr>
        <w:pStyle w:val="Heading4"/>
      </w:pPr>
      <w:r w:rsidRPr="00F5010D">
        <w:t>Scenario</w:t>
      </w:r>
    </w:p>
    <w:p w14:paraId="7FD012EA" w14:textId="3D08FA09" w:rsidR="00C04807" w:rsidRDefault="00C04807" w:rsidP="00F5010D">
      <w:r>
        <w:t xml:space="preserve">Strongly typed views allow for easier binding to models </w:t>
      </w:r>
      <w:r w:rsidR="00220992">
        <w:t>through the controllers.</w:t>
      </w:r>
    </w:p>
    <w:p w14:paraId="6C729178" w14:textId="02613494" w:rsidR="00C04807" w:rsidRPr="00F5010D" w:rsidRDefault="00C04807" w:rsidP="00F5010D">
      <w:pPr>
        <w:pStyle w:val="ProcedureHeading0"/>
      </w:pPr>
      <w:r w:rsidRPr="00F5010D">
        <w:t xml:space="preserve">Task 1: </w:t>
      </w:r>
      <w:r w:rsidR="006A2BCD">
        <w:t xml:space="preserve">Create </w:t>
      </w:r>
      <w:r w:rsidR="0028221B">
        <w:t>a model and bind i</w:t>
      </w:r>
      <w:r w:rsidR="0028221B" w:rsidRPr="00F5010D">
        <w:t>t to a view</w:t>
      </w:r>
    </w:p>
    <w:p w14:paraId="323C157C" w14:textId="0595C826" w:rsidR="00A61AB4" w:rsidRPr="00F5010D" w:rsidRDefault="00A61AB4" w:rsidP="00445814">
      <w:pPr>
        <w:pStyle w:val="Ln1"/>
        <w:numPr>
          <w:ilvl w:val="0"/>
          <w:numId w:val="33"/>
        </w:numPr>
      </w:pPr>
      <w:r w:rsidRPr="00F5010D">
        <w:t xml:space="preserve">With the </w:t>
      </w:r>
      <w:r w:rsidRPr="00445814">
        <w:rPr>
          <w:b/>
        </w:rPr>
        <w:t>ViewsLab</w:t>
      </w:r>
      <w:r w:rsidR="006A2BCD">
        <w:t xml:space="preserve"> project created earlier, right-click </w:t>
      </w:r>
      <w:r w:rsidRPr="00F5010D">
        <w:t xml:space="preserve">the </w:t>
      </w:r>
      <w:r w:rsidRPr="006A2BCD">
        <w:rPr>
          <w:b/>
        </w:rPr>
        <w:t>Models</w:t>
      </w:r>
      <w:r w:rsidRPr="00F5010D">
        <w:t xml:space="preserve"> folder and </w:t>
      </w:r>
      <w:r w:rsidRPr="00445814">
        <w:rPr>
          <w:b/>
        </w:rPr>
        <w:t xml:space="preserve">Add </w:t>
      </w:r>
      <w:r w:rsidR="0027432B">
        <w:t>&gt;</w:t>
      </w:r>
      <w:r w:rsidRPr="00445814">
        <w:rPr>
          <w:b/>
        </w:rPr>
        <w:t xml:space="preserve"> New Item</w:t>
      </w:r>
      <w:r w:rsidRPr="00F5010D">
        <w:t>.</w:t>
      </w:r>
    </w:p>
    <w:p w14:paraId="0243892E" w14:textId="3FD2DE49" w:rsidR="00C04807" w:rsidRPr="00F5010D" w:rsidRDefault="00A61AB4" w:rsidP="00445814">
      <w:pPr>
        <w:pStyle w:val="Ln1"/>
        <w:numPr>
          <w:ilvl w:val="0"/>
          <w:numId w:val="33"/>
        </w:numPr>
      </w:pPr>
      <w:r w:rsidRPr="00F5010D">
        <w:t xml:space="preserve">Choose </w:t>
      </w:r>
      <w:r w:rsidRPr="00445814">
        <w:rPr>
          <w:b/>
        </w:rPr>
        <w:t>Class</w:t>
      </w:r>
      <w:r w:rsidRPr="00F5010D">
        <w:t xml:space="preserve"> from available templates and name it </w:t>
      </w:r>
      <w:r w:rsidRPr="00445814">
        <w:rPr>
          <w:b/>
        </w:rPr>
        <w:t>MovieModel</w:t>
      </w:r>
      <w:r w:rsidR="00225E1E" w:rsidRPr="00445814">
        <w:rPr>
          <w:b/>
        </w:rPr>
        <w:t>M</w:t>
      </w:r>
      <w:r w:rsidRPr="00445814">
        <w:rPr>
          <w:b/>
        </w:rPr>
        <w:t>.cs</w:t>
      </w:r>
    </w:p>
    <w:p w14:paraId="73F2626E" w14:textId="6F39178E" w:rsidR="00C04807" w:rsidRPr="00F5010D" w:rsidRDefault="00A61AB4" w:rsidP="00445814">
      <w:pPr>
        <w:pStyle w:val="Ln1"/>
        <w:numPr>
          <w:ilvl w:val="0"/>
          <w:numId w:val="33"/>
        </w:numPr>
      </w:pPr>
      <w:r w:rsidRPr="00F5010D">
        <w:t>Remove all code snippets and paste the following code:</w:t>
      </w:r>
    </w:p>
    <w:p w14:paraId="0FF1093B" w14:textId="77777777" w:rsidR="00A61AB4" w:rsidRDefault="00A61AB4" w:rsidP="00F5010D">
      <w:pPr>
        <w:pStyle w:val="Code"/>
        <w:ind w:left="1080"/>
      </w:pPr>
      <w:r>
        <w:t>using System;</w:t>
      </w:r>
    </w:p>
    <w:p w14:paraId="2CFBE411" w14:textId="77777777" w:rsidR="00A61AB4" w:rsidRDefault="00A61AB4" w:rsidP="00F5010D">
      <w:pPr>
        <w:pStyle w:val="Code"/>
        <w:ind w:left="1080"/>
      </w:pPr>
      <w:r>
        <w:t>using System.Collections.Generic;</w:t>
      </w:r>
    </w:p>
    <w:p w14:paraId="56692C87" w14:textId="77777777" w:rsidR="00A61AB4" w:rsidRDefault="00A61AB4" w:rsidP="00F5010D">
      <w:pPr>
        <w:pStyle w:val="Code"/>
        <w:ind w:left="1080"/>
      </w:pPr>
      <w:r>
        <w:t>using System.Linq;</w:t>
      </w:r>
    </w:p>
    <w:p w14:paraId="1BDE1468" w14:textId="77777777" w:rsidR="00A61AB4" w:rsidRDefault="00A61AB4" w:rsidP="00F5010D">
      <w:pPr>
        <w:pStyle w:val="Code"/>
        <w:ind w:left="1080"/>
      </w:pPr>
      <w:r>
        <w:t>using System.Threading.Tasks;</w:t>
      </w:r>
    </w:p>
    <w:p w14:paraId="6B32192E" w14:textId="77777777" w:rsidR="00A61AB4" w:rsidRDefault="00A61AB4" w:rsidP="00F5010D">
      <w:pPr>
        <w:pStyle w:val="Code"/>
        <w:ind w:left="1080"/>
      </w:pPr>
    </w:p>
    <w:p w14:paraId="7BFCD98A" w14:textId="77777777" w:rsidR="00A61AB4" w:rsidRDefault="00A61AB4" w:rsidP="00F5010D">
      <w:pPr>
        <w:pStyle w:val="Code"/>
        <w:ind w:left="1080"/>
      </w:pPr>
      <w:r>
        <w:t>namespace ViewsLab.Models</w:t>
      </w:r>
    </w:p>
    <w:p w14:paraId="2E328FA0" w14:textId="77777777" w:rsidR="00A61AB4" w:rsidRDefault="00A61AB4" w:rsidP="00F5010D">
      <w:pPr>
        <w:pStyle w:val="Code"/>
        <w:ind w:left="1080"/>
      </w:pPr>
      <w:r>
        <w:t>{</w:t>
      </w:r>
    </w:p>
    <w:p w14:paraId="64BCB6C7" w14:textId="77777777" w:rsidR="00A61AB4" w:rsidRDefault="00A61AB4" w:rsidP="00F5010D">
      <w:pPr>
        <w:pStyle w:val="Code"/>
        <w:ind w:left="1080"/>
      </w:pPr>
      <w:r>
        <w:t xml:space="preserve">    public class Movie</w:t>
      </w:r>
    </w:p>
    <w:p w14:paraId="36BCDF56" w14:textId="77777777" w:rsidR="00A61AB4" w:rsidRDefault="00A61AB4" w:rsidP="00F5010D">
      <w:pPr>
        <w:pStyle w:val="Code"/>
        <w:ind w:left="1080"/>
      </w:pPr>
      <w:r>
        <w:t xml:space="preserve">    {</w:t>
      </w:r>
    </w:p>
    <w:p w14:paraId="06D0C76E" w14:textId="77777777" w:rsidR="00A61AB4" w:rsidRDefault="00A61AB4" w:rsidP="00F5010D">
      <w:pPr>
        <w:pStyle w:val="Code"/>
        <w:ind w:left="1080"/>
      </w:pPr>
      <w:r>
        <w:t xml:space="preserve">        public int ID { get; set; }</w:t>
      </w:r>
    </w:p>
    <w:p w14:paraId="127F6AA1" w14:textId="77777777" w:rsidR="00A61AB4" w:rsidRDefault="00A61AB4" w:rsidP="00F5010D">
      <w:pPr>
        <w:pStyle w:val="Code"/>
        <w:ind w:left="1080"/>
      </w:pPr>
      <w:r>
        <w:t xml:space="preserve">        public string Title { get; set; }</w:t>
      </w:r>
    </w:p>
    <w:p w14:paraId="3D2A67A6" w14:textId="77777777" w:rsidR="00A61AB4" w:rsidRDefault="00A61AB4" w:rsidP="00F5010D">
      <w:pPr>
        <w:pStyle w:val="Code"/>
        <w:ind w:left="1080"/>
      </w:pPr>
      <w:r>
        <w:t xml:space="preserve">        public DateTime ReleaseDate { get; set; }</w:t>
      </w:r>
    </w:p>
    <w:p w14:paraId="1418D148" w14:textId="77777777" w:rsidR="00A61AB4" w:rsidRDefault="00A61AB4" w:rsidP="00F5010D">
      <w:pPr>
        <w:pStyle w:val="Code"/>
        <w:ind w:left="1080"/>
      </w:pPr>
      <w:r>
        <w:t xml:space="preserve">    }</w:t>
      </w:r>
    </w:p>
    <w:p w14:paraId="7C498CE8" w14:textId="532AC9B0" w:rsidR="00A61AB4" w:rsidRDefault="00A61AB4" w:rsidP="00F5010D">
      <w:pPr>
        <w:pStyle w:val="Code"/>
        <w:ind w:left="1080"/>
      </w:pPr>
      <w:r>
        <w:t>}</w:t>
      </w:r>
    </w:p>
    <w:p w14:paraId="05C47498" w14:textId="62732AC0" w:rsidR="00C04807" w:rsidRDefault="00C04807" w:rsidP="00445814">
      <w:pPr>
        <w:pStyle w:val="Ln1"/>
      </w:pPr>
      <w:r>
        <w:t xml:space="preserve">Open </w:t>
      </w:r>
      <w:r w:rsidRPr="0045286B">
        <w:rPr>
          <w:b/>
        </w:rPr>
        <w:t>HomeController.cs</w:t>
      </w:r>
      <w:r w:rsidR="006A2BCD">
        <w:t xml:space="preserve">, and </w:t>
      </w:r>
      <w:r w:rsidR="00D96927">
        <w:t xml:space="preserve">change the </w:t>
      </w:r>
      <w:commentRangeStart w:id="13"/>
      <w:r w:rsidR="00D96927">
        <w:t>About action method as follow</w:t>
      </w:r>
      <w:commentRangeEnd w:id="13"/>
      <w:r w:rsidR="007E366B">
        <w:t>s</w:t>
      </w:r>
      <w:r w:rsidR="006A2BCD">
        <w:rPr>
          <w:rStyle w:val="CommentReference"/>
        </w:rPr>
        <w:commentReference w:id="13"/>
      </w:r>
      <w:r>
        <w:t xml:space="preserve">. </w:t>
      </w:r>
      <w:r>
        <w:br/>
      </w:r>
      <w:r w:rsidR="00D96927">
        <w:t xml:space="preserve">First </w:t>
      </w:r>
      <w:r w:rsidR="00981EAD">
        <w:t>you</w:t>
      </w:r>
      <w:r w:rsidR="00D96927">
        <w:t xml:space="preserve"> create a movie object and then </w:t>
      </w:r>
      <w:r w:rsidR="00981EAD">
        <w:t>you</w:t>
      </w:r>
      <w:r w:rsidR="00D96927">
        <w:t xml:space="preserve"> pass</w:t>
      </w:r>
      <w:r w:rsidR="00FE3792">
        <w:t xml:space="preserve"> it to the View method which corresponds to the About view.</w:t>
      </w:r>
      <w:r>
        <w:t xml:space="preserve"> </w:t>
      </w:r>
    </w:p>
    <w:p w14:paraId="08911BCF" w14:textId="77777777" w:rsidR="001208F3" w:rsidRDefault="001208F3" w:rsidP="00F5010D">
      <w:pPr>
        <w:pStyle w:val="Code"/>
        <w:ind w:left="1080"/>
        <w:rPr>
          <w:lang w:bidi="en-US"/>
        </w:rPr>
      </w:pPr>
      <w:r>
        <w:rPr>
          <w:lang w:bidi="en-US"/>
        </w:rPr>
        <w:t>public IActionResult About()</w:t>
      </w:r>
    </w:p>
    <w:p w14:paraId="41E47851" w14:textId="77777777" w:rsidR="001208F3" w:rsidRDefault="001208F3" w:rsidP="00F5010D">
      <w:pPr>
        <w:pStyle w:val="Code"/>
        <w:ind w:left="1080"/>
        <w:rPr>
          <w:lang w:bidi="en-US"/>
        </w:rPr>
      </w:pPr>
      <w:r>
        <w:rPr>
          <w:lang w:bidi="en-US"/>
        </w:rPr>
        <w:t xml:space="preserve">        {</w:t>
      </w:r>
    </w:p>
    <w:p w14:paraId="74E88407" w14:textId="77777777" w:rsidR="001208F3" w:rsidRDefault="001208F3" w:rsidP="00F5010D">
      <w:pPr>
        <w:pStyle w:val="Code"/>
        <w:ind w:left="1080"/>
        <w:rPr>
          <w:lang w:bidi="en-US"/>
        </w:rPr>
      </w:pPr>
      <w:r>
        <w:rPr>
          <w:lang w:bidi="en-US"/>
        </w:rPr>
        <w:t xml:space="preserve">            ViewData["Message"] = "Your application description page.";</w:t>
      </w:r>
    </w:p>
    <w:p w14:paraId="171E011F" w14:textId="77777777" w:rsidR="001208F3" w:rsidRDefault="001208F3" w:rsidP="00F5010D">
      <w:pPr>
        <w:pStyle w:val="Code"/>
        <w:ind w:left="1080"/>
        <w:rPr>
          <w:lang w:bidi="en-US"/>
        </w:rPr>
      </w:pPr>
    </w:p>
    <w:p w14:paraId="751DD069" w14:textId="39351B8C" w:rsidR="001208F3" w:rsidRDefault="001208F3" w:rsidP="00F5010D">
      <w:pPr>
        <w:pStyle w:val="Code"/>
        <w:ind w:left="1080"/>
        <w:rPr>
          <w:lang w:bidi="en-US"/>
        </w:rPr>
      </w:pPr>
      <w:r>
        <w:rPr>
          <w:lang w:bidi="en-US"/>
        </w:rPr>
        <w:t xml:space="preserve">            </w:t>
      </w:r>
      <w:r w:rsidR="001D4E4E">
        <w:rPr>
          <w:lang w:bidi="en-US"/>
        </w:rPr>
        <w:t>var</w:t>
      </w:r>
      <w:r>
        <w:rPr>
          <w:lang w:bidi="en-US"/>
        </w:rPr>
        <w:t xml:space="preserve"> movie = new Models.Movie</w:t>
      </w:r>
    </w:p>
    <w:p w14:paraId="13D1374C" w14:textId="77777777" w:rsidR="001208F3" w:rsidRDefault="001208F3" w:rsidP="00F5010D">
      <w:pPr>
        <w:pStyle w:val="Code"/>
        <w:ind w:left="1080"/>
        <w:rPr>
          <w:lang w:bidi="en-US"/>
        </w:rPr>
      </w:pPr>
      <w:r>
        <w:rPr>
          <w:lang w:bidi="en-US"/>
        </w:rPr>
        <w:t xml:space="preserve">            {</w:t>
      </w:r>
    </w:p>
    <w:p w14:paraId="5C43087E" w14:textId="77777777" w:rsidR="001208F3" w:rsidRDefault="001208F3" w:rsidP="00F5010D">
      <w:pPr>
        <w:pStyle w:val="Code"/>
        <w:ind w:left="1080"/>
        <w:rPr>
          <w:lang w:bidi="en-US"/>
        </w:rPr>
      </w:pPr>
      <w:r>
        <w:rPr>
          <w:lang w:bidi="en-US"/>
        </w:rPr>
        <w:t xml:space="preserve">                ID = 1,</w:t>
      </w:r>
    </w:p>
    <w:p w14:paraId="12A9B839" w14:textId="77777777" w:rsidR="001208F3" w:rsidRDefault="001208F3" w:rsidP="00F5010D">
      <w:pPr>
        <w:pStyle w:val="Code"/>
        <w:ind w:left="1080"/>
        <w:rPr>
          <w:lang w:bidi="en-US"/>
        </w:rPr>
      </w:pPr>
      <w:r>
        <w:rPr>
          <w:lang w:bidi="en-US"/>
        </w:rPr>
        <w:t xml:space="preserve">                Title = "Follow the Wind",</w:t>
      </w:r>
    </w:p>
    <w:p w14:paraId="140D0C25" w14:textId="49736313" w:rsidR="001208F3" w:rsidRDefault="001208F3" w:rsidP="00F5010D">
      <w:pPr>
        <w:pStyle w:val="Code"/>
        <w:ind w:left="1080"/>
        <w:rPr>
          <w:lang w:bidi="en-US"/>
        </w:rPr>
      </w:pPr>
      <w:r>
        <w:rPr>
          <w:lang w:bidi="en-US"/>
        </w:rPr>
        <w:t xml:space="preserve">                ReleaseDate = new DateTime(</w:t>
      </w:r>
      <w:r w:rsidR="00084983">
        <w:rPr>
          <w:lang w:bidi="en-US"/>
        </w:rPr>
        <w:t>2017</w:t>
      </w:r>
      <w:r>
        <w:rPr>
          <w:lang w:bidi="en-US"/>
        </w:rPr>
        <w:t>, 01, 21)</w:t>
      </w:r>
    </w:p>
    <w:p w14:paraId="5397AC13" w14:textId="77777777" w:rsidR="001208F3" w:rsidRDefault="001208F3" w:rsidP="00F5010D">
      <w:pPr>
        <w:pStyle w:val="Code"/>
        <w:ind w:left="1080"/>
        <w:rPr>
          <w:lang w:bidi="en-US"/>
        </w:rPr>
      </w:pPr>
      <w:r>
        <w:rPr>
          <w:lang w:bidi="en-US"/>
        </w:rPr>
        <w:t xml:space="preserve">            };</w:t>
      </w:r>
    </w:p>
    <w:p w14:paraId="7CB13D6D" w14:textId="77777777" w:rsidR="001208F3" w:rsidRDefault="001208F3" w:rsidP="00F5010D">
      <w:pPr>
        <w:pStyle w:val="Code"/>
        <w:ind w:left="1080"/>
        <w:rPr>
          <w:lang w:bidi="en-US"/>
        </w:rPr>
      </w:pPr>
      <w:r>
        <w:rPr>
          <w:lang w:bidi="en-US"/>
        </w:rPr>
        <w:t xml:space="preserve">            return View(movie);</w:t>
      </w:r>
    </w:p>
    <w:p w14:paraId="58CA7BAB" w14:textId="368E6759" w:rsidR="00C04807" w:rsidRDefault="001208F3" w:rsidP="00F5010D">
      <w:pPr>
        <w:pStyle w:val="Code"/>
        <w:ind w:left="1080"/>
        <w:rPr>
          <w:lang w:bidi="en-US"/>
        </w:rPr>
      </w:pPr>
      <w:r>
        <w:rPr>
          <w:lang w:bidi="en-US"/>
        </w:rPr>
        <w:t xml:space="preserve">        }</w:t>
      </w:r>
    </w:p>
    <w:p w14:paraId="1CD84A74" w14:textId="77777777" w:rsidR="00F5010D" w:rsidRDefault="00F5010D">
      <w:pPr>
        <w:spacing w:after="0" w:line="240" w:lineRule="auto"/>
        <w:ind w:left="0"/>
        <w:contextualSpacing w:val="0"/>
      </w:pPr>
      <w:r>
        <w:br w:type="page"/>
      </w:r>
    </w:p>
    <w:p w14:paraId="6AF7474E" w14:textId="5E2C02B7" w:rsidR="00C04807" w:rsidRDefault="006A2BCD" w:rsidP="00445814">
      <w:pPr>
        <w:pStyle w:val="Ln1"/>
      </w:pPr>
      <w:r>
        <w:lastRenderedPageBreak/>
        <w:t>M</w:t>
      </w:r>
      <w:r w:rsidR="00FE3792">
        <w:t xml:space="preserve">ake the About view strongly typed. </w:t>
      </w:r>
      <w:r w:rsidR="00E004AF">
        <w:t>To do that, o</w:t>
      </w:r>
      <w:r w:rsidR="001208F3">
        <w:t xml:space="preserve">pen the </w:t>
      </w:r>
      <w:r w:rsidR="001208F3" w:rsidRPr="006A2BCD">
        <w:rPr>
          <w:b/>
        </w:rPr>
        <w:t>About.cshtml</w:t>
      </w:r>
      <w:r w:rsidR="001208F3">
        <w:t xml:space="preserve"> file and a</w:t>
      </w:r>
      <w:r w:rsidR="00FE3792">
        <w:t>dd at the top of the page a reference to the Movie model</w:t>
      </w:r>
      <w:r w:rsidR="001208F3">
        <w:t xml:space="preserve"> namespace</w:t>
      </w:r>
      <w:r w:rsidR="00FE3792">
        <w:t>:</w:t>
      </w:r>
    </w:p>
    <w:p w14:paraId="2D8D9CF0" w14:textId="77777777" w:rsidR="001208F3" w:rsidRDefault="001208F3" w:rsidP="00750805">
      <w:pPr>
        <w:pStyle w:val="Code"/>
        <w:ind w:left="1170"/>
      </w:pPr>
      <w:r>
        <w:t>@using ViewsLab.Models</w:t>
      </w:r>
    </w:p>
    <w:p w14:paraId="2CCA5BE9" w14:textId="77777777" w:rsidR="001208F3" w:rsidRDefault="001208F3" w:rsidP="00750805">
      <w:pPr>
        <w:pStyle w:val="Code"/>
        <w:ind w:left="1170"/>
      </w:pPr>
      <w:r>
        <w:t>@model Movie</w:t>
      </w:r>
    </w:p>
    <w:p w14:paraId="5B99B5C4" w14:textId="3557A145" w:rsidR="00750805" w:rsidRPr="00F5010D" w:rsidRDefault="00FE3792" w:rsidP="00445814">
      <w:pPr>
        <w:pStyle w:val="Ln1"/>
      </w:pPr>
      <w:r w:rsidRPr="00F5010D">
        <w:t xml:space="preserve">Now </w:t>
      </w:r>
      <w:r w:rsidR="00981EAD">
        <w:t>you</w:t>
      </w:r>
      <w:r w:rsidRPr="00F5010D">
        <w:t xml:space="preserve"> should be able to access the Movie object within this view. For instance, add the follow code snippet and debug the application. </w:t>
      </w:r>
      <w:r w:rsidR="00750805" w:rsidRPr="00F5010D">
        <w:t>Notice</w:t>
      </w:r>
      <w:r w:rsidR="00DB3F2E">
        <w:t xml:space="preserve"> that </w:t>
      </w:r>
      <w:r w:rsidR="00981EAD">
        <w:t>you</w:t>
      </w:r>
      <w:r w:rsidR="00DB3F2E">
        <w:t xml:space="preserve"> have access to IntelliS</w:t>
      </w:r>
      <w:r w:rsidR="00750805" w:rsidRPr="00F5010D">
        <w:t xml:space="preserve">ense in the Views. </w:t>
      </w:r>
      <w:r w:rsidRPr="00F5010D">
        <w:t xml:space="preserve">The page should show the same values that </w:t>
      </w:r>
      <w:r w:rsidR="00981EAD">
        <w:t>you</w:t>
      </w:r>
      <w:r w:rsidRPr="00F5010D">
        <w:t xml:space="preserve"> have instantiate</w:t>
      </w:r>
      <w:r w:rsidR="00306023">
        <w:t>d</w:t>
      </w:r>
      <w:r w:rsidRPr="00F5010D">
        <w:t xml:space="preserve"> in the About action met</w:t>
      </w:r>
      <w:r w:rsidR="00750805" w:rsidRPr="00F5010D">
        <w:t>hod:</w:t>
      </w:r>
    </w:p>
    <w:p w14:paraId="4AE0D625" w14:textId="77777777" w:rsidR="0066499D" w:rsidRDefault="00F5010D" w:rsidP="0066499D">
      <w:pPr>
        <w:pStyle w:val="Art"/>
        <w:keepNext/>
        <w:ind w:left="1224"/>
      </w:pPr>
      <w:r w:rsidRPr="00F5010D">
        <w:rPr>
          <w:noProof/>
          <w:lang w:eastAsia="en-US"/>
        </w:rPr>
        <w:drawing>
          <wp:inline distT="0" distB="0" distL="0" distR="0" wp14:anchorId="44C8A5CC" wp14:editId="6F2BF081">
            <wp:extent cx="3780155" cy="1688465"/>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0155" cy="1688465"/>
                    </a:xfrm>
                    <a:prstGeom prst="rect">
                      <a:avLst/>
                    </a:prstGeom>
                    <a:noFill/>
                    <a:ln>
                      <a:solidFill>
                        <a:schemeClr val="bg1">
                          <a:lumMod val="85000"/>
                        </a:schemeClr>
                      </a:solidFill>
                    </a:ln>
                  </pic:spPr>
                </pic:pic>
              </a:graphicData>
            </a:graphic>
          </wp:inline>
        </w:drawing>
      </w:r>
    </w:p>
    <w:p w14:paraId="79FB438F" w14:textId="77777777" w:rsidR="00750805" w:rsidRDefault="00750805" w:rsidP="00B74320">
      <w:pPr>
        <w:pStyle w:val="Code"/>
        <w:ind w:left="1170"/>
      </w:pPr>
      <w:r>
        <w:t>&lt;ul&gt;</w:t>
      </w:r>
    </w:p>
    <w:p w14:paraId="375BCF58" w14:textId="77777777" w:rsidR="00750805" w:rsidRDefault="00750805" w:rsidP="00B74320">
      <w:pPr>
        <w:pStyle w:val="Code"/>
        <w:ind w:left="1170"/>
      </w:pPr>
      <w:r>
        <w:t xml:space="preserve">    &lt;li&gt;ID: @Model.ID&lt;/li&gt;</w:t>
      </w:r>
    </w:p>
    <w:p w14:paraId="582E2953" w14:textId="77777777" w:rsidR="00750805" w:rsidRDefault="00750805" w:rsidP="00B74320">
      <w:pPr>
        <w:pStyle w:val="Code"/>
        <w:ind w:left="1170"/>
      </w:pPr>
      <w:r>
        <w:t xml:space="preserve">    &lt;li&gt;Title: @Model.Title&lt;/li&gt;</w:t>
      </w:r>
    </w:p>
    <w:p w14:paraId="7DF4447E" w14:textId="45D59E2C" w:rsidR="00750805" w:rsidRDefault="00750805" w:rsidP="00B74320">
      <w:pPr>
        <w:pStyle w:val="Code"/>
        <w:ind w:left="1170"/>
      </w:pPr>
      <w:r>
        <w:t xml:space="preserve">    &lt;li&gt;</w:t>
      </w:r>
      <w:r w:rsidRPr="00750805">
        <w:t xml:space="preserve"> Release: @Model.ReleaseDate.ToString("ddd d MMM yyyy", </w:t>
      </w:r>
      <w:r w:rsidR="00D96F19">
        <w:t xml:space="preserve">new </w:t>
      </w:r>
      <w:r w:rsidRPr="00750805">
        <w:t>S</w:t>
      </w:r>
      <w:r w:rsidR="00D96F19">
        <w:t>ystem.Globalization.CultureInfo</w:t>
      </w:r>
      <w:r w:rsidRPr="00750805">
        <w:t>("en-US"))</w:t>
      </w:r>
      <w:r>
        <w:t>&lt;/li&gt;</w:t>
      </w:r>
    </w:p>
    <w:p w14:paraId="1FB90AEC" w14:textId="1EF492D5" w:rsidR="00750805" w:rsidRDefault="00750805" w:rsidP="00B74320">
      <w:pPr>
        <w:pStyle w:val="Code"/>
        <w:ind w:left="1170"/>
      </w:pPr>
      <w:r>
        <w:t>&lt;/ul&gt;</w:t>
      </w:r>
    </w:p>
    <w:p w14:paraId="4341AEC3" w14:textId="1A6F5555" w:rsidR="00750805" w:rsidRDefault="00750805" w:rsidP="00445814">
      <w:pPr>
        <w:pStyle w:val="Ln1"/>
      </w:pPr>
      <w:r>
        <w:t>R</w:t>
      </w:r>
      <w:r w:rsidR="00306023">
        <w:t xml:space="preserve">un the application and click </w:t>
      </w:r>
      <w:r>
        <w:t xml:space="preserve">the </w:t>
      </w:r>
      <w:r w:rsidRPr="00306023">
        <w:rPr>
          <w:b/>
        </w:rPr>
        <w:t>About</w:t>
      </w:r>
      <w:r>
        <w:t xml:space="preserve"> menu. You should see the movie information that </w:t>
      </w:r>
      <w:r w:rsidR="00981EAD">
        <w:t>you</w:t>
      </w:r>
      <w:r>
        <w:t xml:space="preserve"> have instantiated in the </w:t>
      </w:r>
      <w:r w:rsidRPr="00306023">
        <w:rPr>
          <w:b/>
        </w:rPr>
        <w:t>HomeController</w:t>
      </w:r>
      <w:r>
        <w:t>.</w:t>
      </w:r>
    </w:p>
    <w:p w14:paraId="305A0961" w14:textId="42A059E1" w:rsidR="00E26DC3" w:rsidRDefault="00E26DC3" w:rsidP="00445814">
      <w:pPr>
        <w:pStyle w:val="Ln1"/>
      </w:pPr>
      <w:r>
        <w:t xml:space="preserve">With strongly typed views, </w:t>
      </w:r>
      <w:r w:rsidR="00981EAD">
        <w:t>you</w:t>
      </w:r>
      <w:r>
        <w:t xml:space="preserve"> are able to display</w:t>
      </w:r>
      <w:r w:rsidR="00306023">
        <w:t xml:space="preserve"> dynamic data to the page. Let us</w:t>
      </w:r>
      <w:r>
        <w:t xml:space="preserve"> see now how </w:t>
      </w:r>
      <w:r w:rsidR="00981EAD">
        <w:t>you</w:t>
      </w:r>
      <w:r>
        <w:t xml:space="preserve"> can pass the data from the view</w:t>
      </w:r>
      <w:r w:rsidR="00306023">
        <w:t xml:space="preserve"> to the controller. First, let us</w:t>
      </w:r>
      <w:r>
        <w:t xml:space="preserve"> create an html markup for a form with inputs representing the Movie object properties and labels for name labeling. </w:t>
      </w:r>
      <w:r w:rsidR="00981EAD">
        <w:t>You</w:t>
      </w:r>
      <w:r>
        <w:t xml:space="preserve"> also will add a button to submit the data entered:</w:t>
      </w:r>
    </w:p>
    <w:p w14:paraId="2F57E1A2" w14:textId="77777777" w:rsidR="00B74320" w:rsidRDefault="00B74320" w:rsidP="00B74320">
      <w:pPr>
        <w:pStyle w:val="Code"/>
        <w:ind w:left="1170"/>
      </w:pPr>
      <w:r>
        <w:t>&lt;form &gt;</w:t>
      </w:r>
    </w:p>
    <w:p w14:paraId="5977E209" w14:textId="77777777" w:rsidR="00B74320" w:rsidRDefault="00B74320" w:rsidP="00B74320">
      <w:pPr>
        <w:pStyle w:val="Code"/>
        <w:ind w:left="1170"/>
      </w:pPr>
      <w:r>
        <w:t xml:space="preserve">    &lt;label for="ID"&gt;ID: &lt;/label&gt;</w:t>
      </w:r>
    </w:p>
    <w:p w14:paraId="67275978" w14:textId="77777777" w:rsidR="00B74320" w:rsidRDefault="00B74320" w:rsidP="00B74320">
      <w:pPr>
        <w:pStyle w:val="Code"/>
        <w:ind w:left="1170"/>
      </w:pPr>
      <w:r>
        <w:t xml:space="preserve">    &lt;input type="text" id="id" /&gt;</w:t>
      </w:r>
    </w:p>
    <w:p w14:paraId="6BA04781" w14:textId="77777777" w:rsidR="00B74320" w:rsidRDefault="00B74320" w:rsidP="00B74320">
      <w:pPr>
        <w:pStyle w:val="Code"/>
        <w:ind w:left="1170"/>
      </w:pPr>
      <w:r>
        <w:t xml:space="preserve">    &lt;label for="Title"&gt;Title: &lt;/label&gt;</w:t>
      </w:r>
    </w:p>
    <w:p w14:paraId="7EE403D0" w14:textId="77777777" w:rsidR="00B74320" w:rsidRDefault="00B74320" w:rsidP="00B74320">
      <w:pPr>
        <w:pStyle w:val="Code"/>
        <w:ind w:left="1170"/>
      </w:pPr>
      <w:r>
        <w:t xml:space="preserve">    &lt;input type="text" id="title" /&gt;</w:t>
      </w:r>
    </w:p>
    <w:p w14:paraId="0C734EC2" w14:textId="77777777" w:rsidR="00B74320" w:rsidRDefault="00B74320" w:rsidP="00B74320">
      <w:pPr>
        <w:pStyle w:val="Code"/>
        <w:ind w:left="1170"/>
      </w:pPr>
      <w:r>
        <w:t xml:space="preserve">    &lt;label for="ReleaseDate"&gt;Release Date: &lt;/label&gt;</w:t>
      </w:r>
    </w:p>
    <w:p w14:paraId="3EA11642" w14:textId="77777777" w:rsidR="00B74320" w:rsidRDefault="00B74320" w:rsidP="00B74320">
      <w:pPr>
        <w:pStyle w:val="Code"/>
        <w:ind w:left="1170"/>
      </w:pPr>
      <w:r>
        <w:t xml:space="preserve">    &lt;input type="text" id="releasedate" /&gt;</w:t>
      </w:r>
    </w:p>
    <w:p w14:paraId="44DFBB24" w14:textId="77777777" w:rsidR="00B74320" w:rsidRDefault="00B74320" w:rsidP="00B74320">
      <w:pPr>
        <w:pStyle w:val="Code"/>
        <w:ind w:left="1170"/>
      </w:pPr>
      <w:r>
        <w:t xml:space="preserve">   &lt;button type="submit"&gt;Submit&lt;/button&gt;</w:t>
      </w:r>
    </w:p>
    <w:p w14:paraId="369FEEC6" w14:textId="561B33C3" w:rsidR="00B74320" w:rsidRDefault="00B74320" w:rsidP="00B74320">
      <w:pPr>
        <w:pStyle w:val="Code"/>
        <w:ind w:left="1170"/>
      </w:pPr>
      <w:r>
        <w:t>&lt;/form&gt;</w:t>
      </w:r>
    </w:p>
    <w:p w14:paraId="4C8B6977" w14:textId="7FD6C846" w:rsidR="0038469A" w:rsidRDefault="00306023" w:rsidP="00445814">
      <w:pPr>
        <w:pStyle w:val="Ln1"/>
      </w:pPr>
      <w:r>
        <w:t xml:space="preserve">Now, </w:t>
      </w:r>
      <w:r w:rsidR="00981EAD">
        <w:t>you</w:t>
      </w:r>
      <w:r>
        <w:t xml:space="preserve"> have our form but </w:t>
      </w:r>
      <w:r w:rsidR="00981EAD">
        <w:t>you</w:t>
      </w:r>
      <w:r>
        <w:t xml:space="preserve"> cannot</w:t>
      </w:r>
      <w:r w:rsidR="00E26DC3">
        <w:t xml:space="preserve"> post the data back to the server just yet.</w:t>
      </w:r>
      <w:r w:rsidR="00751328">
        <w:t xml:space="preserve"> Now let’s create a form in the view to allow us to post data back to the server, add the following code to render a similar markup </w:t>
      </w:r>
      <w:r w:rsidR="00BD3753">
        <w:t>:</w:t>
      </w:r>
    </w:p>
    <w:p w14:paraId="0C5DB4A1" w14:textId="77777777" w:rsidR="00751328" w:rsidRDefault="00751328" w:rsidP="00751328">
      <w:pPr>
        <w:pStyle w:val="Code"/>
        <w:ind w:left="1080"/>
      </w:pPr>
      <w:r>
        <w:t>@using (Html.BeginForm("About", "Home", FormMethod.Post))</w:t>
      </w:r>
    </w:p>
    <w:p w14:paraId="01E73733" w14:textId="77777777" w:rsidR="00751328" w:rsidRDefault="00751328" w:rsidP="00751328">
      <w:pPr>
        <w:pStyle w:val="Code"/>
        <w:ind w:left="1080"/>
      </w:pPr>
      <w:r>
        <w:t>{</w:t>
      </w:r>
    </w:p>
    <w:p w14:paraId="1E3D59BB" w14:textId="77777777" w:rsidR="00751328" w:rsidRDefault="00751328" w:rsidP="00751328">
      <w:pPr>
        <w:pStyle w:val="Code"/>
        <w:ind w:left="1080"/>
      </w:pPr>
      <w:r>
        <w:lastRenderedPageBreak/>
        <w:t xml:space="preserve">    @Html.AntiForgeryToken()</w:t>
      </w:r>
    </w:p>
    <w:p w14:paraId="32A81B6E" w14:textId="77777777" w:rsidR="00751328" w:rsidRDefault="00751328" w:rsidP="00751328">
      <w:pPr>
        <w:pStyle w:val="Code"/>
        <w:ind w:left="1080"/>
      </w:pPr>
      <w:r>
        <w:t xml:space="preserve">    &lt;div&gt;@Html.ValidationSummary(true, "")&lt;/div&gt;</w:t>
      </w:r>
    </w:p>
    <w:p w14:paraId="76312C54" w14:textId="77777777" w:rsidR="00751328" w:rsidRDefault="00751328" w:rsidP="00751328">
      <w:pPr>
        <w:pStyle w:val="Code"/>
        <w:ind w:left="1080"/>
      </w:pPr>
      <w:r>
        <w:t xml:space="preserve">    @Html.LabelFor(model =&gt; model.Title)</w:t>
      </w:r>
    </w:p>
    <w:p w14:paraId="577E8125" w14:textId="77777777" w:rsidR="00751328" w:rsidRDefault="00751328" w:rsidP="00751328">
      <w:pPr>
        <w:pStyle w:val="Code"/>
        <w:ind w:left="1080"/>
      </w:pPr>
      <w:r>
        <w:t xml:space="preserve">    &lt;div&gt;</w:t>
      </w:r>
    </w:p>
    <w:p w14:paraId="2B2D5CF5" w14:textId="77777777" w:rsidR="00751328" w:rsidRDefault="00751328" w:rsidP="00751328">
      <w:pPr>
        <w:pStyle w:val="Code"/>
        <w:ind w:left="1080"/>
      </w:pPr>
      <w:r>
        <w:t xml:space="preserve">        @Html.EditorFor(model =&gt; model.Title)</w:t>
      </w:r>
    </w:p>
    <w:p w14:paraId="0653E7CB" w14:textId="77777777" w:rsidR="00751328" w:rsidRDefault="00751328" w:rsidP="00751328">
      <w:pPr>
        <w:pStyle w:val="Code"/>
        <w:ind w:left="1080"/>
      </w:pPr>
      <w:r>
        <w:t xml:space="preserve">        @Html.ValidationMessageFor(model =&gt; model.Title, "")</w:t>
      </w:r>
    </w:p>
    <w:p w14:paraId="5BF0007B" w14:textId="77777777" w:rsidR="00751328" w:rsidRDefault="00751328" w:rsidP="00751328">
      <w:pPr>
        <w:pStyle w:val="Code"/>
        <w:ind w:left="1080"/>
      </w:pPr>
      <w:r>
        <w:t xml:space="preserve">    &lt;/div&gt;</w:t>
      </w:r>
    </w:p>
    <w:p w14:paraId="214F4F32" w14:textId="77777777" w:rsidR="00751328" w:rsidRDefault="00751328" w:rsidP="00751328">
      <w:pPr>
        <w:pStyle w:val="Code"/>
        <w:ind w:left="1080"/>
      </w:pPr>
      <w:r>
        <w:t xml:space="preserve">    @Html.LabelFor(model =&gt; model.ReleaseDate)</w:t>
      </w:r>
    </w:p>
    <w:p w14:paraId="7A9DE2D7" w14:textId="77777777" w:rsidR="00751328" w:rsidRDefault="00751328" w:rsidP="00751328">
      <w:pPr>
        <w:pStyle w:val="Code"/>
        <w:ind w:left="1080"/>
      </w:pPr>
      <w:r>
        <w:t xml:space="preserve">    &lt;div&gt;</w:t>
      </w:r>
    </w:p>
    <w:p w14:paraId="16143C5B" w14:textId="77777777" w:rsidR="00751328" w:rsidRDefault="00751328" w:rsidP="00751328">
      <w:pPr>
        <w:pStyle w:val="Code"/>
        <w:ind w:left="1080"/>
      </w:pPr>
      <w:r>
        <w:t xml:space="preserve">        @Html.EditorFor(model =&gt; model.ReleaseDate)</w:t>
      </w:r>
    </w:p>
    <w:p w14:paraId="215C386A" w14:textId="77777777" w:rsidR="00751328" w:rsidRDefault="00751328" w:rsidP="00751328">
      <w:pPr>
        <w:pStyle w:val="Code"/>
        <w:ind w:left="1080"/>
      </w:pPr>
      <w:r>
        <w:t xml:space="preserve">        @Html.ValidationMessageFor(model =&gt; model.ReleaseDate, "")</w:t>
      </w:r>
    </w:p>
    <w:p w14:paraId="69ED0DAD" w14:textId="77777777" w:rsidR="00751328" w:rsidRDefault="00751328" w:rsidP="00751328">
      <w:pPr>
        <w:pStyle w:val="Code"/>
        <w:ind w:left="1080"/>
      </w:pPr>
      <w:r>
        <w:t xml:space="preserve">    &lt;/div&gt;</w:t>
      </w:r>
    </w:p>
    <w:p w14:paraId="46329784" w14:textId="77777777" w:rsidR="00751328" w:rsidRDefault="00751328" w:rsidP="00751328">
      <w:pPr>
        <w:pStyle w:val="Code"/>
        <w:ind w:left="1080"/>
      </w:pPr>
      <w:r>
        <w:t xml:space="preserve">    &lt;input type="submit" value="Create" /&gt;</w:t>
      </w:r>
    </w:p>
    <w:p w14:paraId="7819BBA0" w14:textId="1DEB6B7C" w:rsidR="00751328" w:rsidRDefault="00751328" w:rsidP="00751328">
      <w:pPr>
        <w:pStyle w:val="Code"/>
        <w:ind w:left="1080"/>
      </w:pPr>
      <w:r>
        <w:t>}</w:t>
      </w:r>
    </w:p>
    <w:p w14:paraId="1671339B" w14:textId="5809254D" w:rsidR="00BD3753" w:rsidRDefault="0038469A" w:rsidP="002B4EF8">
      <w:pPr>
        <w:pStyle w:val="Code"/>
        <w:ind w:left="1080"/>
      </w:pPr>
      <w:r>
        <w:br/>
      </w:r>
    </w:p>
    <w:p w14:paraId="0C9DD64C" w14:textId="763D6476" w:rsidR="00960A97" w:rsidRDefault="00960A97" w:rsidP="00445814">
      <w:pPr>
        <w:pStyle w:val="Ln1"/>
      </w:pPr>
      <w:r>
        <w:t xml:space="preserve">As </w:t>
      </w:r>
      <w:r w:rsidR="00981EAD">
        <w:t>you</w:t>
      </w:r>
      <w:r>
        <w:t xml:space="preserve"> want to post the data back to the server, </w:t>
      </w:r>
      <w:r w:rsidR="00981EAD">
        <w:t>you</w:t>
      </w:r>
      <w:r>
        <w:t xml:space="preserve"> need to create an action method to handle http Post method. In the Home controller</w:t>
      </w:r>
      <w:r w:rsidR="00306023">
        <w:t>,</w:t>
      </w:r>
      <w:r>
        <w:t xml:space="preserve"> create a new About method:</w:t>
      </w:r>
    </w:p>
    <w:p w14:paraId="0556821C" w14:textId="77777777" w:rsidR="00AF0EF2" w:rsidRDefault="00AF0EF2" w:rsidP="00AF0EF2">
      <w:pPr>
        <w:pStyle w:val="Code"/>
        <w:ind w:left="1080"/>
      </w:pPr>
      <w:r>
        <w:t>[HttpPost]</w:t>
      </w:r>
    </w:p>
    <w:p w14:paraId="62CA3094" w14:textId="410A85DA" w:rsidR="00AF0EF2" w:rsidRDefault="00AF0EF2" w:rsidP="00AF0EF2">
      <w:pPr>
        <w:pStyle w:val="Code"/>
        <w:ind w:left="1080"/>
      </w:pPr>
      <w:r>
        <w:t>public IActionResult About(Models.Movie movieIncoming)</w:t>
      </w:r>
    </w:p>
    <w:p w14:paraId="01B697C1" w14:textId="5384F9BA" w:rsidR="00AF0EF2" w:rsidRDefault="00AF0EF2" w:rsidP="00AF0EF2">
      <w:pPr>
        <w:pStyle w:val="Code"/>
        <w:ind w:left="1080"/>
      </w:pPr>
      <w:r>
        <w:t>{</w:t>
      </w:r>
    </w:p>
    <w:p w14:paraId="54E86F80" w14:textId="7E405E46" w:rsidR="00AF0EF2" w:rsidRDefault="00AF0EF2" w:rsidP="00AF0EF2">
      <w:pPr>
        <w:pStyle w:val="Code"/>
        <w:ind w:left="1080"/>
      </w:pPr>
      <w:r>
        <w:t xml:space="preserve">   // Your logic here</w:t>
      </w:r>
    </w:p>
    <w:p w14:paraId="740A57AB" w14:textId="77777777" w:rsidR="00AF0EF2" w:rsidRDefault="00AF0EF2" w:rsidP="00AF0EF2">
      <w:pPr>
        <w:pStyle w:val="Code"/>
        <w:ind w:left="1080"/>
      </w:pPr>
    </w:p>
    <w:p w14:paraId="4BD2279E" w14:textId="5588665F" w:rsidR="00AF0EF2" w:rsidRDefault="00AF0EF2" w:rsidP="00AF0EF2">
      <w:pPr>
        <w:pStyle w:val="Code"/>
        <w:ind w:left="1080"/>
      </w:pPr>
      <w:r>
        <w:t xml:space="preserve">   return View(movieIncoming);</w:t>
      </w:r>
    </w:p>
    <w:p w14:paraId="12A8C309" w14:textId="67B5B5D4" w:rsidR="00AF0EF2" w:rsidRDefault="00AF0EF2" w:rsidP="00AF0EF2">
      <w:pPr>
        <w:pStyle w:val="Code"/>
        <w:ind w:left="1080"/>
      </w:pPr>
      <w:r>
        <w:t>}</w:t>
      </w:r>
    </w:p>
    <w:p w14:paraId="6553B495" w14:textId="03775500" w:rsidR="00960A97" w:rsidRDefault="00AF0EF2" w:rsidP="00445814">
      <w:pPr>
        <w:pStyle w:val="Ln1"/>
      </w:pPr>
      <w:r>
        <w:t xml:space="preserve">Put a breakpoint at the line </w:t>
      </w:r>
      <w:r w:rsidRPr="00306023">
        <w:rPr>
          <w:rFonts w:ascii="Consolas" w:hAnsi="Consolas" w:cs="Consolas"/>
        </w:rPr>
        <w:t>return View(movieIncoming);</w:t>
      </w:r>
      <w:r>
        <w:rPr>
          <w:rFonts w:ascii="Lucida Sans Typewriter" w:hAnsi="Lucida Sans Typewriter"/>
          <w:sz w:val="16"/>
          <w:szCs w:val="16"/>
        </w:rPr>
        <w:t xml:space="preserve"> </w:t>
      </w:r>
      <w:r w:rsidRPr="00AF0EF2">
        <w:t>and then</w:t>
      </w:r>
      <w:r>
        <w:t xml:space="preserve"> </w:t>
      </w:r>
      <w:r w:rsidR="00960A97">
        <w:t>Run the application</w:t>
      </w:r>
      <w:r>
        <w:t xml:space="preserve">. Navigate to the </w:t>
      </w:r>
      <w:r w:rsidRPr="00306023">
        <w:rPr>
          <w:b/>
        </w:rPr>
        <w:t>About</w:t>
      </w:r>
      <w:r>
        <w:t xml:space="preserve"> page and enter some data in the fields and click the </w:t>
      </w:r>
      <w:r w:rsidRPr="00306023">
        <w:rPr>
          <w:b/>
        </w:rPr>
        <w:t xml:space="preserve">Submit </w:t>
      </w:r>
      <w:r>
        <w:t>button. You should then hit the break point. Inspect the object movieIncoming being returned:</w:t>
      </w:r>
    </w:p>
    <w:p w14:paraId="094F7598" w14:textId="77777777" w:rsidR="0066499D" w:rsidRDefault="00F5010D" w:rsidP="0066499D">
      <w:pPr>
        <w:pStyle w:val="Art"/>
        <w:keepNext/>
        <w:ind w:left="1224"/>
      </w:pPr>
      <w:r>
        <w:rPr>
          <w:noProof/>
          <w:lang w:eastAsia="en-US"/>
        </w:rPr>
        <w:drawing>
          <wp:inline distT="0" distB="0" distL="0" distR="0" wp14:anchorId="531BF073" wp14:editId="53C75F95">
            <wp:extent cx="4638040" cy="891539"/>
            <wp:effectExtent l="19050" t="19050" r="1016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4563" cy="904326"/>
                    </a:xfrm>
                    <a:prstGeom prst="rect">
                      <a:avLst/>
                    </a:prstGeom>
                    <a:noFill/>
                    <a:ln>
                      <a:solidFill>
                        <a:schemeClr val="bg1">
                          <a:lumMod val="85000"/>
                        </a:schemeClr>
                      </a:solidFill>
                    </a:ln>
                  </pic:spPr>
                </pic:pic>
              </a:graphicData>
            </a:graphic>
          </wp:inline>
        </w:drawing>
      </w:r>
    </w:p>
    <w:p w14:paraId="52C60DA0" w14:textId="77777777" w:rsidR="00C04807" w:rsidRDefault="00C04807" w:rsidP="00C04807">
      <w:pPr>
        <w:rPr>
          <w:lang w:bidi="en-US"/>
        </w:rPr>
      </w:pPr>
    </w:p>
    <w:p w14:paraId="32FD2DBC" w14:textId="574775AD" w:rsidR="00D41E87" w:rsidRPr="008215E1" w:rsidRDefault="00445EF5" w:rsidP="008215E1">
      <w:pPr>
        <w:pStyle w:val="Heading2TU"/>
      </w:pPr>
      <w:bookmarkStart w:id="14" w:name="_Toc478756269"/>
      <w:r w:rsidRPr="008215E1">
        <w:lastRenderedPageBreak/>
        <w:t>E</w:t>
      </w:r>
      <w:r w:rsidR="00A03AF1" w:rsidRPr="008215E1">
        <w:t>xercise 4</w:t>
      </w:r>
      <w:r w:rsidR="00A569B7" w:rsidRPr="008215E1">
        <w:t xml:space="preserve">: </w:t>
      </w:r>
      <w:r w:rsidR="006B4B6E" w:rsidRPr="008215E1">
        <w:t xml:space="preserve">Create </w:t>
      </w:r>
      <w:r w:rsidR="00E27BDA" w:rsidRPr="008215E1">
        <w:t>Index View</w:t>
      </w:r>
      <w:r w:rsidR="003E1460" w:rsidRPr="008215E1">
        <w:t xml:space="preserve"> </w:t>
      </w:r>
      <w:r w:rsidR="00A03AF1" w:rsidRPr="008215E1">
        <w:t>for MyShuttle app</w:t>
      </w:r>
      <w:bookmarkEnd w:id="14"/>
    </w:p>
    <w:p w14:paraId="35D05DA3" w14:textId="5C3C67F6" w:rsidR="00DF79B6" w:rsidRPr="008215E1" w:rsidRDefault="0087131F" w:rsidP="008215E1">
      <w:pPr>
        <w:pStyle w:val="Heading4"/>
      </w:pPr>
      <w:r w:rsidRPr="008215E1">
        <w:t>Objective</w:t>
      </w:r>
      <w:r w:rsidR="003E1460" w:rsidRPr="008215E1">
        <w:t xml:space="preserve"> </w:t>
      </w:r>
    </w:p>
    <w:p w14:paraId="732C373A" w14:textId="3077335A" w:rsidR="00B20711" w:rsidRDefault="00B20711" w:rsidP="008215E1">
      <w:r>
        <w:t>In this exercise, you will:</w:t>
      </w:r>
    </w:p>
    <w:p w14:paraId="024FA442" w14:textId="150301B5" w:rsidR="00B20711" w:rsidRDefault="00B20711" w:rsidP="008215E1">
      <w:pPr>
        <w:pStyle w:val="Lb1"/>
      </w:pPr>
      <w:r>
        <w:t>Create</w:t>
      </w:r>
      <w:r w:rsidR="006B4B6E">
        <w:t xml:space="preserve"> </w:t>
      </w:r>
      <w:r w:rsidR="005F21A5">
        <w:t>Index.cshtml View</w:t>
      </w:r>
      <w:r w:rsidR="006B4B6E">
        <w:t xml:space="preserve"> </w:t>
      </w:r>
      <w:r>
        <w:t>for</w:t>
      </w:r>
      <w:r w:rsidR="0087131F">
        <w:t xml:space="preserve"> Home Controller in</w:t>
      </w:r>
      <w:r>
        <w:t xml:space="preserve"> MyShuttle application.</w:t>
      </w:r>
    </w:p>
    <w:bookmarkEnd w:id="2"/>
    <w:bookmarkEnd w:id="1"/>
    <w:p w14:paraId="67610D38" w14:textId="77777777" w:rsidR="008215E1" w:rsidRDefault="002D279F" w:rsidP="008215E1">
      <w:pPr>
        <w:pStyle w:val="ProcedureHeading0"/>
      </w:pPr>
      <w:r w:rsidRPr="008215E1">
        <w:t>Task 1: Create layout.cshtml page</w:t>
      </w:r>
    </w:p>
    <w:p w14:paraId="3EF5A27E" w14:textId="46C6E7F5" w:rsidR="002D279F" w:rsidRDefault="00981EAD" w:rsidP="008215E1">
      <w:r>
        <w:t>You</w:t>
      </w:r>
      <w:r w:rsidR="00306023">
        <w:t xml:space="preserve"> are tasked</w:t>
      </w:r>
      <w:r w:rsidR="002D279F" w:rsidRPr="008215E1">
        <w:t xml:space="preserve"> to create the Home and Carriers pages. The company marketing and design teams have come up with the follow</w:t>
      </w:r>
      <w:r w:rsidR="00306023">
        <w:t>ing mock-</w:t>
      </w:r>
      <w:r w:rsidR="002D279F" w:rsidRPr="008215E1">
        <w:t>ups:</w:t>
      </w:r>
    </w:p>
    <w:p w14:paraId="1C5A3BA5" w14:textId="77777777" w:rsidR="0066499D" w:rsidRDefault="008215E1" w:rsidP="0066499D">
      <w:pPr>
        <w:pStyle w:val="Art"/>
        <w:keepNext/>
      </w:pPr>
      <w:r>
        <w:rPr>
          <w:noProof/>
          <w:lang w:eastAsia="en-US"/>
        </w:rPr>
        <w:drawing>
          <wp:inline distT="0" distB="0" distL="0" distR="0" wp14:anchorId="795B2ED5" wp14:editId="58DD3FF6">
            <wp:extent cx="3188473" cy="253100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3310" cy="2542784"/>
                    </a:xfrm>
                    <a:prstGeom prst="rect">
                      <a:avLst/>
                    </a:prstGeom>
                    <a:noFill/>
                  </pic:spPr>
                </pic:pic>
              </a:graphicData>
            </a:graphic>
          </wp:inline>
        </w:drawing>
      </w:r>
    </w:p>
    <w:p w14:paraId="1AB4CF72" w14:textId="77777777" w:rsidR="0066499D" w:rsidRDefault="002D279F" w:rsidP="0066499D">
      <w:pPr>
        <w:pStyle w:val="Art"/>
        <w:keepNext/>
      </w:pPr>
      <w:r w:rsidRPr="007E14AF">
        <w:rPr>
          <w:noProof/>
          <w:lang w:eastAsia="en-US"/>
        </w:rPr>
        <w:drawing>
          <wp:inline distT="0" distB="0" distL="0" distR="0" wp14:anchorId="775BE6F3" wp14:editId="46CCF30A">
            <wp:extent cx="3299791" cy="29705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1201" cy="2998853"/>
                    </a:xfrm>
                    <a:prstGeom prst="rect">
                      <a:avLst/>
                    </a:prstGeom>
                  </pic:spPr>
                </pic:pic>
              </a:graphicData>
            </a:graphic>
          </wp:inline>
        </w:drawing>
      </w:r>
    </w:p>
    <w:p w14:paraId="10A02E3C" w14:textId="3CD2475E" w:rsidR="002D279F" w:rsidRDefault="00306023" w:rsidP="00445814">
      <w:pPr>
        <w:pStyle w:val="Ln1"/>
        <w:numPr>
          <w:ilvl w:val="0"/>
          <w:numId w:val="22"/>
        </w:numPr>
      </w:pPr>
      <w:r>
        <w:t>As you may notice, both mock-</w:t>
      </w:r>
      <w:r w:rsidR="00AB152C">
        <w:t>ups do have lot s</w:t>
      </w:r>
      <w:r w:rsidR="00B82192">
        <w:t>imilarities on the page and their</w:t>
      </w:r>
      <w:r w:rsidR="00AB152C">
        <w:t xml:space="preserve"> UI is very consistent. </w:t>
      </w:r>
      <w:r w:rsidR="00981EAD">
        <w:t>You</w:t>
      </w:r>
      <w:r w:rsidR="002D279F">
        <w:t xml:space="preserve"> </w:t>
      </w:r>
      <w:r w:rsidR="00AB152C">
        <w:t xml:space="preserve">can put </w:t>
      </w:r>
      <w:r w:rsidR="00B82192">
        <w:t>the similar</w:t>
      </w:r>
      <w:r w:rsidR="00AB152C">
        <w:t xml:space="preserve"> UI rendering and features in a </w:t>
      </w:r>
      <w:r w:rsidR="00AB152C">
        <w:lastRenderedPageBreak/>
        <w:t>Layout page. First re</w:t>
      </w:r>
      <w:r>
        <w:t>-</w:t>
      </w:r>
      <w:r w:rsidR="00AB152C">
        <w:t xml:space="preserve">open the </w:t>
      </w:r>
      <w:r w:rsidR="00AB152C" w:rsidRPr="00306023">
        <w:rPr>
          <w:b/>
        </w:rPr>
        <w:t>MyShuttle</w:t>
      </w:r>
      <w:r w:rsidR="00AB152C">
        <w:t xml:space="preserve"> application from the </w:t>
      </w:r>
      <w:r w:rsidR="00B82192" w:rsidRPr="00445814">
        <w:rPr>
          <w:b/>
        </w:rPr>
        <w:t>Begin</w:t>
      </w:r>
      <w:r w:rsidR="00AB152C" w:rsidRPr="00445814">
        <w:rPr>
          <w:b/>
        </w:rPr>
        <w:t xml:space="preserve"> </w:t>
      </w:r>
      <w:r w:rsidR="00AB152C" w:rsidRPr="00303D7F">
        <w:rPr>
          <w:bCs/>
        </w:rPr>
        <w:t>folder</w:t>
      </w:r>
      <w:r w:rsidR="00AB152C">
        <w:t xml:space="preserve"> for this lab module.</w:t>
      </w:r>
    </w:p>
    <w:p w14:paraId="6C1A7462" w14:textId="4003A107" w:rsidR="002D279F" w:rsidRDefault="002D279F" w:rsidP="00445814">
      <w:pPr>
        <w:pStyle w:val="Ln1"/>
      </w:pPr>
      <w:r>
        <w:t>R</w:t>
      </w:r>
      <w:r w:rsidR="00306023">
        <w:t>ight-</w:t>
      </w:r>
      <w:r w:rsidR="000A33E3">
        <w:t xml:space="preserve">click </w:t>
      </w:r>
      <w:r>
        <w:t xml:space="preserve">the </w:t>
      </w:r>
      <w:r w:rsidRPr="000A33E3">
        <w:rPr>
          <w:b/>
        </w:rPr>
        <w:t>Views</w:t>
      </w:r>
      <w:r w:rsidR="000A33E3">
        <w:t xml:space="preserve"> folder and right-</w:t>
      </w:r>
      <w:r>
        <w:t xml:space="preserve">click and </w:t>
      </w:r>
      <w:r w:rsidRPr="00736838">
        <w:rPr>
          <w:b/>
        </w:rPr>
        <w:t>Add</w:t>
      </w:r>
      <w:r>
        <w:rPr>
          <w:b/>
        </w:rPr>
        <w:t xml:space="preserve"> </w:t>
      </w:r>
      <w:r w:rsidR="000D7F17" w:rsidRPr="000D7F17">
        <w:rPr>
          <w:b/>
        </w:rPr>
        <w:t>&gt;</w:t>
      </w:r>
      <w:r>
        <w:t xml:space="preserve"> </w:t>
      </w:r>
      <w:r>
        <w:rPr>
          <w:b/>
        </w:rPr>
        <w:t xml:space="preserve">New Folder. </w:t>
      </w:r>
      <w:r w:rsidRPr="00781615">
        <w:t>Name</w:t>
      </w:r>
      <w:r>
        <w:t xml:space="preserve"> the folder as </w:t>
      </w:r>
      <w:r w:rsidRPr="00736838">
        <w:rPr>
          <w:b/>
        </w:rPr>
        <w:t>Shared</w:t>
      </w:r>
      <w:r>
        <w:t>. This folder will contain views that are commonly used. Partial views are good candidates to be organized in this folder.</w:t>
      </w:r>
    </w:p>
    <w:p w14:paraId="022AB3C8" w14:textId="39D3135F" w:rsidR="002D279F" w:rsidRPr="007E14AF" w:rsidRDefault="002D279F" w:rsidP="00445814">
      <w:pPr>
        <w:pStyle w:val="Ln1"/>
      </w:pPr>
      <w:r w:rsidRPr="007E14AF">
        <w:t>R</w:t>
      </w:r>
      <w:r w:rsidR="000A33E3">
        <w:t xml:space="preserve">ight-click </w:t>
      </w:r>
      <w:r w:rsidRPr="007E14AF">
        <w:t xml:space="preserve">the Shared folder and </w:t>
      </w:r>
      <w:r w:rsidRPr="007E14AF">
        <w:rPr>
          <w:b/>
        </w:rPr>
        <w:t>Add</w:t>
      </w:r>
      <w:r w:rsidRPr="007E14AF">
        <w:t xml:space="preserve"> </w:t>
      </w:r>
      <w:r w:rsidRPr="007E14AF">
        <w:sym w:font="Wingdings" w:char="F0E8"/>
      </w:r>
      <w:r w:rsidRPr="007E14AF">
        <w:t xml:space="preserve"> </w:t>
      </w:r>
      <w:r w:rsidR="00AB152C" w:rsidRPr="007E14AF">
        <w:rPr>
          <w:b/>
        </w:rPr>
        <w:t>Existing</w:t>
      </w:r>
      <w:r w:rsidRPr="007E14AF">
        <w:rPr>
          <w:b/>
        </w:rPr>
        <w:t xml:space="preserve"> Item</w:t>
      </w:r>
      <w:r w:rsidRPr="007E14AF">
        <w:t xml:space="preserve">. </w:t>
      </w:r>
      <w:r w:rsidR="00796FE1" w:rsidRPr="007E14AF">
        <w:t xml:space="preserve">Navigate to this lab assets location and add the </w:t>
      </w:r>
      <w:r w:rsidR="00796FE1" w:rsidRPr="007E14AF">
        <w:rPr>
          <w:b/>
        </w:rPr>
        <w:t>_Layout.cshtml</w:t>
      </w:r>
      <w:r w:rsidR="00796FE1" w:rsidRPr="007E14AF">
        <w:t xml:space="preserve"> file.</w:t>
      </w:r>
    </w:p>
    <w:p w14:paraId="2F5280B4" w14:textId="77777777" w:rsidR="0066499D" w:rsidRDefault="007E14AF" w:rsidP="0066499D">
      <w:pPr>
        <w:pStyle w:val="Art"/>
        <w:keepNext/>
        <w:ind w:left="1224"/>
      </w:pPr>
      <w:r>
        <w:rPr>
          <w:noProof/>
          <w:lang w:eastAsia="en-US"/>
        </w:rPr>
        <w:drawing>
          <wp:inline distT="0" distB="0" distL="0" distR="0" wp14:anchorId="6F9A8BA5" wp14:editId="6BDBEBE3">
            <wp:extent cx="1621790" cy="2182495"/>
            <wp:effectExtent l="19050" t="19050" r="1651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1790" cy="2182495"/>
                    </a:xfrm>
                    <a:prstGeom prst="rect">
                      <a:avLst/>
                    </a:prstGeom>
                    <a:noFill/>
                    <a:ln>
                      <a:solidFill>
                        <a:schemeClr val="bg1">
                          <a:lumMod val="85000"/>
                        </a:schemeClr>
                      </a:solidFill>
                    </a:ln>
                  </pic:spPr>
                </pic:pic>
              </a:graphicData>
            </a:graphic>
          </wp:inline>
        </w:drawing>
      </w:r>
    </w:p>
    <w:p w14:paraId="3B3FA353" w14:textId="6E5F1FC8" w:rsidR="002D279F" w:rsidRDefault="0066499D" w:rsidP="0066499D">
      <w:pPr>
        <w:pStyle w:val="Caption"/>
        <w:ind w:left="1080"/>
        <w:jc w:val="left"/>
      </w:pPr>
      <w:r>
        <w:t xml:space="preserve">Figure </w:t>
      </w:r>
      <w:fldSimple w:instr=" SEQ Figure \* ARABIC ">
        <w:r w:rsidR="00E33288">
          <w:rPr>
            <w:noProof/>
          </w:rPr>
          <w:t>1</w:t>
        </w:r>
      </w:fldSimple>
    </w:p>
    <w:p w14:paraId="13696C51" w14:textId="26B6C659" w:rsidR="002D279F" w:rsidRDefault="002D279F" w:rsidP="00445814">
      <w:pPr>
        <w:pStyle w:val="Ln1"/>
      </w:pPr>
      <w:r w:rsidRPr="00C22942">
        <w:t>A </w:t>
      </w:r>
      <w:r w:rsidRPr="00C22942">
        <w:rPr>
          <w:b/>
          <w:bCs/>
        </w:rPr>
        <w:t>Razor Layout page</w:t>
      </w:r>
      <w:r w:rsidRPr="00C22942">
        <w:t> is the equivalent of an ASP.NET Master Page. It </w:t>
      </w:r>
      <w:r w:rsidRPr="000A33E3">
        <w:rPr>
          <w:bCs/>
        </w:rPr>
        <w:t>defines the structure</w:t>
      </w:r>
      <w:r w:rsidRPr="00C22942">
        <w:t> of a Web page by using </w:t>
      </w:r>
      <w:r w:rsidRPr="00C22942">
        <w:rPr>
          <w:b/>
          <w:bCs/>
        </w:rPr>
        <w:t>HTML markup</w:t>
      </w:r>
      <w:r w:rsidRPr="00C22942">
        <w:t>, and defines sections that will be filled with custom content. Web pages linked to a layout will only have to complete the sections with their own HTML. By using layout pages</w:t>
      </w:r>
      <w:r w:rsidR="000A33E3">
        <w:t>,</w:t>
      </w:r>
      <w:r w:rsidRPr="00C22942">
        <w:t xml:space="preserve"> your site will have a</w:t>
      </w:r>
      <w:r>
        <w:t xml:space="preserve"> </w:t>
      </w:r>
      <w:r w:rsidRPr="000A33E3">
        <w:rPr>
          <w:bCs/>
        </w:rPr>
        <w:t>consistent layout and structure</w:t>
      </w:r>
      <w:r w:rsidRPr="00C22942">
        <w:t>.</w:t>
      </w:r>
      <w:r w:rsidRPr="00486B98">
        <w:rPr>
          <w:rFonts w:cs="Segoe UI"/>
          <w:color w:val="2A2A2A"/>
          <w:sz w:val="20"/>
          <w:szCs w:val="20"/>
        </w:rPr>
        <w:t xml:space="preserve"> </w:t>
      </w:r>
    </w:p>
    <w:p w14:paraId="4E6D1CA4" w14:textId="7AB5A2E4" w:rsidR="002D279F" w:rsidRDefault="00796FE1" w:rsidP="00445814">
      <w:pPr>
        <w:pStyle w:val="Ln1"/>
      </w:pPr>
      <w:r>
        <w:t xml:space="preserve">Reopen the </w:t>
      </w:r>
      <w:r w:rsidRPr="00796FE1">
        <w:rPr>
          <w:b/>
        </w:rPr>
        <w:t>Index.cshtml</w:t>
      </w:r>
      <w:r>
        <w:t xml:space="preserve"> from </w:t>
      </w:r>
      <w:r w:rsidRPr="00796FE1">
        <w:rPr>
          <w:b/>
        </w:rPr>
        <w:t>Views/Home</w:t>
      </w:r>
      <w:r>
        <w:t xml:space="preserve"> folder</w:t>
      </w:r>
      <w:r w:rsidR="002D279F">
        <w:t>.</w:t>
      </w:r>
      <w:r>
        <w:t xml:space="preserve"> Specify the Layout template that </w:t>
      </w:r>
      <w:r w:rsidR="00981EAD">
        <w:t>you</w:t>
      </w:r>
      <w:r>
        <w:t xml:space="preserve"> want to use for this page:</w:t>
      </w:r>
    </w:p>
    <w:p w14:paraId="09814CCA" w14:textId="77777777" w:rsidR="00796FE1" w:rsidRDefault="00796FE1" w:rsidP="00796FE1">
      <w:pPr>
        <w:pStyle w:val="Code"/>
        <w:ind w:left="1080"/>
      </w:pPr>
      <w:r>
        <w:t>@{</w:t>
      </w:r>
    </w:p>
    <w:p w14:paraId="406B9B14" w14:textId="77777777" w:rsidR="00796FE1" w:rsidRDefault="00796FE1" w:rsidP="00796FE1">
      <w:pPr>
        <w:pStyle w:val="Code"/>
        <w:ind w:left="1080"/>
      </w:pPr>
      <w:r>
        <w:t xml:space="preserve">     ViewBag.Title = "Home Page";</w:t>
      </w:r>
    </w:p>
    <w:p w14:paraId="7B2922DB" w14:textId="77777777" w:rsidR="00796FE1" w:rsidRDefault="00796FE1" w:rsidP="00796FE1">
      <w:pPr>
        <w:pStyle w:val="Code"/>
        <w:ind w:left="1080"/>
      </w:pPr>
      <w:r>
        <w:t xml:space="preserve">     Layout = "/Views/Shared/_Layout.cshtml";</w:t>
      </w:r>
    </w:p>
    <w:p w14:paraId="45AE61F8" w14:textId="742B2E88" w:rsidR="00796FE1" w:rsidRDefault="00796FE1" w:rsidP="00796FE1">
      <w:pPr>
        <w:pStyle w:val="Code"/>
        <w:ind w:left="1080"/>
      </w:pPr>
      <w:r>
        <w:t>}</w:t>
      </w:r>
    </w:p>
    <w:p w14:paraId="0431BC12" w14:textId="06B71C7E" w:rsidR="007E14AF" w:rsidRDefault="002D279F" w:rsidP="0088604D">
      <w:pPr>
        <w:pStyle w:val="Ln1"/>
      </w:pPr>
      <w:r>
        <w:t>Review and understand the Razor and HTML markup for the layout page.</w:t>
      </w:r>
    </w:p>
    <w:p w14:paraId="2C810040" w14:textId="76BDD3C7" w:rsidR="00F353E2" w:rsidRPr="007E14AF" w:rsidRDefault="00F353E2" w:rsidP="00445814">
      <w:pPr>
        <w:pStyle w:val="Ln1"/>
      </w:pPr>
      <w:commentRangeStart w:id="15"/>
      <w:r w:rsidRPr="007E14AF">
        <w:t>Run the application and you should see that the Index page has more markup</w:t>
      </w:r>
      <w:r w:rsidR="000A33E3">
        <w:t>s now.</w:t>
      </w:r>
      <w:commentRangeEnd w:id="15"/>
      <w:r w:rsidR="000A33E3">
        <w:rPr>
          <w:rStyle w:val="CommentReference"/>
        </w:rPr>
        <w:commentReference w:id="15"/>
      </w:r>
    </w:p>
    <w:p w14:paraId="1C6A7F20" w14:textId="77777777" w:rsidR="0066499D" w:rsidRDefault="007E14AF" w:rsidP="0066499D">
      <w:pPr>
        <w:pStyle w:val="Art"/>
        <w:keepNext/>
        <w:ind w:left="1224"/>
      </w:pPr>
      <w:r>
        <w:rPr>
          <w:noProof/>
          <w:lang w:eastAsia="en-US"/>
        </w:rPr>
        <w:lastRenderedPageBreak/>
        <w:drawing>
          <wp:inline distT="0" distB="0" distL="0" distR="0" wp14:anchorId="2F9A1EC1" wp14:editId="2833105A">
            <wp:extent cx="3907790" cy="2615565"/>
            <wp:effectExtent l="19050" t="19050" r="1651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7790" cy="2615565"/>
                    </a:xfrm>
                    <a:prstGeom prst="rect">
                      <a:avLst/>
                    </a:prstGeom>
                    <a:noFill/>
                    <a:ln>
                      <a:solidFill>
                        <a:schemeClr val="bg1">
                          <a:lumMod val="85000"/>
                        </a:schemeClr>
                      </a:solidFill>
                    </a:ln>
                  </pic:spPr>
                </pic:pic>
              </a:graphicData>
            </a:graphic>
          </wp:inline>
        </w:drawing>
      </w:r>
    </w:p>
    <w:p w14:paraId="2A38CC79" w14:textId="0FE8D913" w:rsidR="002D279F" w:rsidRDefault="00F353E2" w:rsidP="00445814">
      <w:pPr>
        <w:pStyle w:val="Ln1"/>
      </w:pPr>
      <w:r>
        <w:t>However, no style or image has been applied. Those references are specified in the Layout page but they are actually</w:t>
      </w:r>
      <w:r w:rsidR="000A33E3">
        <w:t xml:space="preserve"> missing from the project. Let us</w:t>
      </w:r>
      <w:r>
        <w:t xml:space="preserve"> fix this. </w:t>
      </w:r>
    </w:p>
    <w:p w14:paraId="6B472E35" w14:textId="6A110310" w:rsidR="0066499D" w:rsidRDefault="002D279F" w:rsidP="00B6345C">
      <w:pPr>
        <w:pStyle w:val="Ln1"/>
      </w:pPr>
      <w:r>
        <w:t>R</w:t>
      </w:r>
      <w:r w:rsidR="000A33E3">
        <w:t xml:space="preserve">ight-click </w:t>
      </w:r>
      <w:r>
        <w:t xml:space="preserve">the </w:t>
      </w:r>
      <w:r w:rsidRPr="000A33E3">
        <w:rPr>
          <w:b/>
        </w:rPr>
        <w:t>Content</w:t>
      </w:r>
      <w:r>
        <w:t xml:space="preserve"> folder and </w:t>
      </w:r>
      <w:r w:rsidR="00F353E2" w:rsidRPr="00736838">
        <w:rPr>
          <w:b/>
        </w:rPr>
        <w:t>Add</w:t>
      </w:r>
      <w:r w:rsidR="00F353E2">
        <w:rPr>
          <w:b/>
        </w:rPr>
        <w:t xml:space="preserve"> </w:t>
      </w:r>
      <w:r w:rsidR="00E004AF">
        <w:t>&gt;</w:t>
      </w:r>
      <w:r w:rsidR="00F353E2">
        <w:t xml:space="preserve"> </w:t>
      </w:r>
      <w:r w:rsidR="00F353E2">
        <w:rPr>
          <w:b/>
        </w:rPr>
        <w:t xml:space="preserve">Existing </w:t>
      </w:r>
      <w:r w:rsidR="0020745D">
        <w:rPr>
          <w:b/>
        </w:rPr>
        <w:t>Item</w:t>
      </w:r>
      <w:r w:rsidR="000A33E3" w:rsidRPr="000A33E3">
        <w:t>.</w:t>
      </w:r>
      <w:r w:rsidR="00F353E2">
        <w:t xml:space="preserve"> Browse to </w:t>
      </w:r>
      <w:r w:rsidR="000A33E3">
        <w:rPr>
          <w:b/>
        </w:rPr>
        <w:t>Labs Asse</w:t>
      </w:r>
      <w:r w:rsidR="00F353E2" w:rsidRPr="000A33E3">
        <w:rPr>
          <w:b/>
        </w:rPr>
        <w:t>t</w:t>
      </w:r>
      <w:r w:rsidR="000A33E3">
        <w:rPr>
          <w:b/>
        </w:rPr>
        <w:t>s</w:t>
      </w:r>
      <w:r w:rsidR="00F353E2" w:rsidRPr="000A33E3">
        <w:rPr>
          <w:b/>
        </w:rPr>
        <w:t xml:space="preserve"> </w:t>
      </w:r>
      <w:r w:rsidRPr="000A33E3">
        <w:rPr>
          <w:b/>
        </w:rPr>
        <w:t>Content</w:t>
      </w:r>
      <w:r>
        <w:t xml:space="preserve"> folder and add </w:t>
      </w:r>
      <w:r w:rsidRPr="000A33E3">
        <w:t>all the files</w:t>
      </w:r>
      <w:r w:rsidR="00DF5412">
        <w:t xml:space="preserve"> in the </w:t>
      </w:r>
      <w:r w:rsidR="00DF5412" w:rsidRPr="000A33E3">
        <w:rPr>
          <w:b/>
        </w:rPr>
        <w:t>Content</w:t>
      </w:r>
      <w:r w:rsidR="00DF5412">
        <w:t xml:space="preserve"> folder and in the </w:t>
      </w:r>
      <w:r w:rsidR="00DF5412" w:rsidRPr="000A33E3">
        <w:rPr>
          <w:b/>
        </w:rPr>
        <w:t xml:space="preserve">Images </w:t>
      </w:r>
      <w:r w:rsidR="00DF5412">
        <w:t>subfolder.</w:t>
      </w:r>
      <w:r w:rsidR="00B6345C">
        <w:br/>
      </w:r>
      <w:r w:rsidR="00B6345C">
        <w:rPr>
          <w:noProof/>
          <w:lang w:eastAsia="en-US"/>
        </w:rPr>
        <w:t xml:space="preserve"> </w:t>
      </w:r>
      <w:r w:rsidR="00B6345C" w:rsidRPr="00B6345C">
        <w:rPr>
          <w:noProof/>
          <w:lang w:eastAsia="en-US"/>
        </w:rPr>
        <w:drawing>
          <wp:inline distT="0" distB="0" distL="0" distR="0" wp14:anchorId="29AF65CA" wp14:editId="48E0BC37">
            <wp:extent cx="1930499" cy="306085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0499" cy="3060857"/>
                    </a:xfrm>
                    <a:prstGeom prst="rect">
                      <a:avLst/>
                    </a:prstGeom>
                  </pic:spPr>
                </pic:pic>
              </a:graphicData>
            </a:graphic>
          </wp:inline>
        </w:drawing>
      </w:r>
    </w:p>
    <w:p w14:paraId="14AE7733" w14:textId="787BAFE4" w:rsidR="002D279F" w:rsidRDefault="000A33E3" w:rsidP="000B5ED5">
      <w:pPr>
        <w:pStyle w:val="Ln1"/>
      </w:pPr>
      <w:r>
        <w:t xml:space="preserve">Right-click </w:t>
      </w:r>
      <w:r w:rsidR="002B5C2A" w:rsidRPr="002B5C2A">
        <w:rPr>
          <w:b/>
        </w:rPr>
        <w:t>Scripts</w:t>
      </w:r>
      <w:r w:rsidR="002D279F" w:rsidRPr="002B5C2A">
        <w:rPr>
          <w:b/>
        </w:rPr>
        <w:t xml:space="preserve"> </w:t>
      </w:r>
      <w:r w:rsidR="002D279F" w:rsidRPr="007E14AF">
        <w:t xml:space="preserve">folder and </w:t>
      </w:r>
      <w:r w:rsidR="002B5C2A">
        <w:t xml:space="preserve">click </w:t>
      </w:r>
      <w:r w:rsidR="007028FA" w:rsidRPr="002B5C2A">
        <w:rPr>
          <w:b/>
        </w:rPr>
        <w:t>Add</w:t>
      </w:r>
      <w:r w:rsidR="007028FA" w:rsidRPr="007E14AF">
        <w:t xml:space="preserve"> </w:t>
      </w:r>
      <w:r w:rsidR="001A4A69">
        <w:t>&gt;</w:t>
      </w:r>
      <w:r w:rsidR="007028FA" w:rsidRPr="007E14AF">
        <w:t xml:space="preserve"> </w:t>
      </w:r>
      <w:r w:rsidR="009A06F2" w:rsidRPr="002B5C2A">
        <w:rPr>
          <w:b/>
        </w:rPr>
        <w:t>Existing Item</w:t>
      </w:r>
      <w:r w:rsidR="007028FA" w:rsidRPr="007E14AF">
        <w:t xml:space="preserve"> </w:t>
      </w:r>
      <w:r w:rsidR="002D279F" w:rsidRPr="007E14AF">
        <w:t xml:space="preserve">add all the scripts from </w:t>
      </w:r>
      <w:r w:rsidR="007028FA" w:rsidRPr="002B5C2A">
        <w:rPr>
          <w:b/>
        </w:rPr>
        <w:t xml:space="preserve">Assets </w:t>
      </w:r>
      <w:r w:rsidR="002D279F" w:rsidRPr="002B5C2A">
        <w:rPr>
          <w:b/>
        </w:rPr>
        <w:t>Scripts</w:t>
      </w:r>
      <w:r w:rsidR="002D279F" w:rsidRPr="007E14AF">
        <w:t xml:space="preserve"> folder. Make sure to add Pages and Home Folder and add all the contents </w:t>
      </w:r>
      <w:r w:rsidR="00E11EBF" w:rsidRPr="007E14AF">
        <w:t>their corresponding contents as well:</w:t>
      </w:r>
    </w:p>
    <w:p w14:paraId="7703DB50" w14:textId="322D8A75" w:rsidR="0066499D" w:rsidRDefault="004C1087" w:rsidP="0066499D">
      <w:pPr>
        <w:keepNext/>
        <w:ind w:left="1080"/>
      </w:pPr>
      <w:r w:rsidRPr="004C1087">
        <w:rPr>
          <w:noProof/>
          <w:lang w:eastAsia="en-US"/>
        </w:rPr>
        <w:lastRenderedPageBreak/>
        <w:drawing>
          <wp:inline distT="0" distB="0" distL="0" distR="0" wp14:anchorId="18256D0B" wp14:editId="6ED4FDDC">
            <wp:extent cx="1682836" cy="3105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2836" cy="3105310"/>
                    </a:xfrm>
                    <a:prstGeom prst="rect">
                      <a:avLst/>
                    </a:prstGeom>
                  </pic:spPr>
                </pic:pic>
              </a:graphicData>
            </a:graphic>
          </wp:inline>
        </w:drawing>
      </w:r>
    </w:p>
    <w:p w14:paraId="7ADC070A" w14:textId="3004A754" w:rsidR="00890B81" w:rsidRDefault="00E11EBF" w:rsidP="00445814">
      <w:pPr>
        <w:pStyle w:val="Ln1"/>
      </w:pPr>
      <w:r>
        <w:t>Run the application</w:t>
      </w:r>
      <w:r w:rsidR="0059508B">
        <w:t xml:space="preserve">, </w:t>
      </w:r>
      <w:r w:rsidR="00890B81">
        <w:t xml:space="preserve">but </w:t>
      </w:r>
      <w:r w:rsidR="00981EAD">
        <w:t>you</w:t>
      </w:r>
      <w:r w:rsidR="00890B81">
        <w:t xml:space="preserve"> would see a blank page.</w:t>
      </w:r>
    </w:p>
    <w:p w14:paraId="21998B1C" w14:textId="77777777" w:rsidR="0066499D" w:rsidRDefault="00702410" w:rsidP="0066499D">
      <w:pPr>
        <w:pStyle w:val="Art"/>
        <w:keepNext/>
        <w:ind w:left="1224"/>
      </w:pPr>
      <w:r>
        <w:rPr>
          <w:noProof/>
          <w:lang w:eastAsia="en-US"/>
        </w:rPr>
        <w:drawing>
          <wp:inline distT="0" distB="0" distL="0" distR="0" wp14:anchorId="6212EFB9" wp14:editId="6387530F">
            <wp:extent cx="3452883" cy="2299003"/>
            <wp:effectExtent l="19050" t="19050" r="14605"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1320" cy="2311279"/>
                    </a:xfrm>
                    <a:prstGeom prst="rect">
                      <a:avLst/>
                    </a:prstGeom>
                    <a:noFill/>
                    <a:ln>
                      <a:solidFill>
                        <a:schemeClr val="bg1">
                          <a:lumMod val="85000"/>
                        </a:schemeClr>
                      </a:solidFill>
                    </a:ln>
                  </pic:spPr>
                </pic:pic>
              </a:graphicData>
            </a:graphic>
          </wp:inline>
        </w:drawing>
      </w:r>
    </w:p>
    <w:p w14:paraId="3839C4C6" w14:textId="6506480C" w:rsidR="002D279F" w:rsidRDefault="00890B81" w:rsidP="00445814">
      <w:pPr>
        <w:pStyle w:val="Ln1"/>
      </w:pPr>
      <w:r>
        <w:t xml:space="preserve">By resizing the browser, </w:t>
      </w:r>
      <w:r w:rsidR="00981EAD">
        <w:t>you</w:t>
      </w:r>
      <w:r>
        <w:t xml:space="preserve"> will only see our message. This is definitively not the behavior </w:t>
      </w:r>
      <w:r w:rsidR="00981EAD">
        <w:t>you</w:t>
      </w:r>
      <w:r>
        <w:t xml:space="preserve"> would want for our application. </w:t>
      </w:r>
      <w:r w:rsidR="00981EAD">
        <w:t>You</w:t>
      </w:r>
      <w:r>
        <w:t xml:space="preserve"> will need to fix this in the next </w:t>
      </w:r>
      <w:r w:rsidR="0020745D">
        <w:t>exercise</w:t>
      </w:r>
      <w:r>
        <w:t>.</w:t>
      </w:r>
    </w:p>
    <w:p w14:paraId="6362D6BF" w14:textId="77777777" w:rsidR="0066499D" w:rsidRDefault="00702410" w:rsidP="0066499D">
      <w:pPr>
        <w:pStyle w:val="Art"/>
        <w:keepNext/>
        <w:ind w:left="1224"/>
      </w:pPr>
      <w:r>
        <w:rPr>
          <w:noProof/>
          <w:lang w:eastAsia="en-US"/>
        </w:rPr>
        <w:lastRenderedPageBreak/>
        <w:drawing>
          <wp:inline distT="0" distB="0" distL="0" distR="0" wp14:anchorId="519B788A" wp14:editId="66AE631D">
            <wp:extent cx="3538975" cy="2365609"/>
            <wp:effectExtent l="19050" t="19050" r="2349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3505" cy="2395375"/>
                    </a:xfrm>
                    <a:prstGeom prst="rect">
                      <a:avLst/>
                    </a:prstGeom>
                    <a:noFill/>
                    <a:ln>
                      <a:solidFill>
                        <a:schemeClr val="bg1">
                          <a:lumMod val="85000"/>
                        </a:schemeClr>
                      </a:solidFill>
                    </a:ln>
                  </pic:spPr>
                </pic:pic>
              </a:graphicData>
            </a:graphic>
          </wp:inline>
        </w:drawing>
      </w:r>
    </w:p>
    <w:p w14:paraId="2FF97D13" w14:textId="4A819704" w:rsidR="002D279F" w:rsidRDefault="002D279F" w:rsidP="00702410">
      <w:pPr>
        <w:pStyle w:val="ProcedureHeading0"/>
      </w:pPr>
      <w:r w:rsidRPr="00702410">
        <w:t xml:space="preserve">Task </w:t>
      </w:r>
      <w:r w:rsidR="00E77335" w:rsidRPr="00702410">
        <w:t>2: Modify the</w:t>
      </w:r>
      <w:r w:rsidR="003C40D3">
        <w:t xml:space="preserve"> index.cshtml </w:t>
      </w:r>
      <w:r w:rsidR="0028221B">
        <w:t>p</w:t>
      </w:r>
      <w:r w:rsidR="0028221B" w:rsidRPr="00702410">
        <w:t>age</w:t>
      </w:r>
    </w:p>
    <w:p w14:paraId="237D15BC" w14:textId="3A1E32E0" w:rsidR="002D279F" w:rsidRPr="00702410" w:rsidRDefault="00E77335" w:rsidP="00445814">
      <w:pPr>
        <w:pStyle w:val="Ln1"/>
        <w:numPr>
          <w:ilvl w:val="0"/>
          <w:numId w:val="34"/>
        </w:numPr>
      </w:pPr>
      <w:r w:rsidRPr="00702410">
        <w:t xml:space="preserve">Rename the </w:t>
      </w:r>
      <w:r w:rsidRPr="00F8621B">
        <w:rPr>
          <w:b/>
        </w:rPr>
        <w:t>index.cshtml</w:t>
      </w:r>
      <w:r w:rsidRPr="00702410">
        <w:t xml:space="preserve"> to </w:t>
      </w:r>
      <w:r w:rsidRPr="00F8621B">
        <w:rPr>
          <w:b/>
        </w:rPr>
        <w:t>index_old.cshtml</w:t>
      </w:r>
      <w:r w:rsidRPr="00702410">
        <w:t>.</w:t>
      </w:r>
      <w:r w:rsidR="002D279F" w:rsidRPr="00702410">
        <w:t xml:space="preserve"> </w:t>
      </w:r>
      <w:r w:rsidR="00F8621B">
        <w:t xml:space="preserve">Right-click </w:t>
      </w:r>
      <w:r w:rsidR="00D90C3F" w:rsidRPr="00702410">
        <w:t xml:space="preserve">the </w:t>
      </w:r>
      <w:r w:rsidR="00D90C3F" w:rsidRPr="00F8621B">
        <w:rPr>
          <w:b/>
        </w:rPr>
        <w:t>Home</w:t>
      </w:r>
      <w:r w:rsidR="00D90C3F" w:rsidRPr="00702410">
        <w:t xml:space="preserve"> folder and </w:t>
      </w:r>
      <w:r w:rsidR="00D90C3F" w:rsidRPr="00445814">
        <w:rPr>
          <w:b/>
        </w:rPr>
        <w:t>Add</w:t>
      </w:r>
      <w:r w:rsidR="00D90C3F" w:rsidRPr="00702410">
        <w:t xml:space="preserve"> </w:t>
      </w:r>
      <w:r w:rsidR="00582233" w:rsidRPr="00582233">
        <w:rPr>
          <w:b/>
        </w:rPr>
        <w:t>&gt;</w:t>
      </w:r>
      <w:r w:rsidR="00D90C3F" w:rsidRPr="00702410">
        <w:t xml:space="preserve"> </w:t>
      </w:r>
      <w:r w:rsidR="00D90C3F" w:rsidRPr="00445814">
        <w:rPr>
          <w:b/>
        </w:rPr>
        <w:t>Existing Item</w:t>
      </w:r>
      <w:r w:rsidR="00D90C3F" w:rsidRPr="00702410">
        <w:t xml:space="preserve">. Navigate to this lab assets location and add the </w:t>
      </w:r>
      <w:r w:rsidR="00D90C3F" w:rsidRPr="00445814">
        <w:rPr>
          <w:b/>
        </w:rPr>
        <w:t>index.cshtml</w:t>
      </w:r>
      <w:r w:rsidR="00D90C3F" w:rsidRPr="00702410">
        <w:t xml:space="preserve"> file</w:t>
      </w:r>
      <w:r w:rsidR="007064EA" w:rsidRPr="00702410">
        <w:t>.</w:t>
      </w:r>
    </w:p>
    <w:p w14:paraId="06B2D49D" w14:textId="6A8B40FA" w:rsidR="007064EA" w:rsidRDefault="007064EA" w:rsidP="00445814">
      <w:pPr>
        <w:pStyle w:val="Ln1"/>
        <w:numPr>
          <w:ilvl w:val="0"/>
          <w:numId w:val="34"/>
        </w:numPr>
      </w:pPr>
      <w:r w:rsidRPr="00702410">
        <w:t xml:space="preserve">Spend </w:t>
      </w:r>
      <w:r w:rsidR="00F94B9C">
        <w:t>some time to check what is</w:t>
      </w:r>
      <w:r w:rsidRPr="00702410">
        <w:t xml:space="preserve"> implemented in the </w:t>
      </w:r>
      <w:r w:rsidRPr="00F94B9C">
        <w:rPr>
          <w:b/>
        </w:rPr>
        <w:t>Index.cshtml</w:t>
      </w:r>
      <w:r w:rsidRPr="00702410">
        <w:t xml:space="preserve"> page. As you may </w:t>
      </w:r>
      <w:r w:rsidR="006E0F2C">
        <w:t xml:space="preserve">have </w:t>
      </w:r>
      <w:r w:rsidRPr="00702410">
        <w:t>noticed</w:t>
      </w:r>
      <w:r w:rsidR="006E0F2C">
        <w:t>,</w:t>
      </w:r>
      <w:r w:rsidRPr="00702410">
        <w:t xml:space="preserve"> the markup is mainly decorated with styles and scripts references compare</w:t>
      </w:r>
      <w:r w:rsidR="006E0F2C">
        <w:t>d</w:t>
      </w:r>
      <w:r w:rsidRPr="00702410">
        <w:t xml:space="preserve"> to th</w:t>
      </w:r>
      <w:r w:rsidR="006E0F2C">
        <w:t>e old index.cshtml. Run the app</w:t>
      </w:r>
      <w:r w:rsidRPr="00702410">
        <w:t xml:space="preserve">lication </w:t>
      </w:r>
      <w:r w:rsidR="003D2F8F" w:rsidRPr="00702410">
        <w:t xml:space="preserve">and you will notice that the </w:t>
      </w:r>
      <w:r w:rsidRPr="00702410">
        <w:t>de</w:t>
      </w:r>
      <w:r w:rsidR="003D2F8F" w:rsidRPr="00702410">
        <w:t xml:space="preserve">fault view </w:t>
      </w:r>
      <w:r w:rsidRPr="00702410">
        <w:t>for</w:t>
      </w:r>
      <w:r w:rsidR="003D2F8F" w:rsidRPr="00702410">
        <w:t xml:space="preserve"> the</w:t>
      </w:r>
      <w:r w:rsidRPr="00702410">
        <w:t xml:space="preserve"> Home contro</w:t>
      </w:r>
      <w:r w:rsidR="003D2F8F" w:rsidRPr="00702410">
        <w:t>ller looks completely different and more modern</w:t>
      </w:r>
      <w:r w:rsidRPr="00702410">
        <w:t xml:space="preserve">. </w:t>
      </w:r>
      <w:r w:rsidR="00981EAD">
        <w:t>You</w:t>
      </w:r>
      <w:r w:rsidR="003D2F8F" w:rsidRPr="00702410">
        <w:t xml:space="preserve"> will discuss </w:t>
      </w:r>
      <w:r w:rsidR="006E0F2C">
        <w:t xml:space="preserve">this </w:t>
      </w:r>
      <w:r w:rsidRPr="00702410">
        <w:t>in</w:t>
      </w:r>
      <w:r w:rsidR="003D2F8F" w:rsidRPr="00702410">
        <w:t xml:space="preserve"> details in</w:t>
      </w:r>
      <w:r w:rsidRPr="00702410">
        <w:t xml:space="preserve"> the Client-Side Development module. </w:t>
      </w:r>
    </w:p>
    <w:p w14:paraId="36D1BA56" w14:textId="77777777" w:rsidR="0066499D" w:rsidRDefault="00702410" w:rsidP="0066499D">
      <w:pPr>
        <w:pStyle w:val="Art"/>
        <w:keepNext/>
        <w:ind w:left="1224"/>
      </w:pPr>
      <w:r>
        <w:rPr>
          <w:noProof/>
          <w:lang w:eastAsia="en-US"/>
        </w:rPr>
        <w:drawing>
          <wp:inline distT="0" distB="0" distL="0" distR="0" wp14:anchorId="7D4A068E" wp14:editId="779A9D58">
            <wp:extent cx="4352925" cy="2597150"/>
            <wp:effectExtent l="19050" t="19050" r="2857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2925" cy="2597150"/>
                    </a:xfrm>
                    <a:prstGeom prst="rect">
                      <a:avLst/>
                    </a:prstGeom>
                    <a:noFill/>
                    <a:ln>
                      <a:solidFill>
                        <a:schemeClr val="bg1">
                          <a:lumMod val="85000"/>
                        </a:schemeClr>
                      </a:solidFill>
                    </a:ln>
                  </pic:spPr>
                </pic:pic>
              </a:graphicData>
            </a:graphic>
          </wp:inline>
        </w:drawing>
      </w:r>
    </w:p>
    <w:p w14:paraId="120C7D00" w14:textId="610FDCBD" w:rsidR="002D279F" w:rsidRPr="00702410" w:rsidRDefault="00E45295" w:rsidP="00702410">
      <w:pPr>
        <w:pStyle w:val="Heading2TU"/>
      </w:pPr>
      <w:bookmarkStart w:id="16" w:name="_Toc478756270"/>
      <w:r>
        <w:lastRenderedPageBreak/>
        <w:t>Exercise 5</w:t>
      </w:r>
      <w:r w:rsidR="002D279F" w:rsidRPr="00702410">
        <w:t>: Create CarrierList View</w:t>
      </w:r>
      <w:bookmarkEnd w:id="16"/>
    </w:p>
    <w:p w14:paraId="04242A7E" w14:textId="77777777" w:rsidR="002D279F" w:rsidRPr="00702410" w:rsidRDefault="002D279F" w:rsidP="00702410">
      <w:pPr>
        <w:pStyle w:val="Heading4"/>
      </w:pPr>
      <w:r w:rsidRPr="00702410">
        <w:t>Objective</w:t>
      </w:r>
    </w:p>
    <w:p w14:paraId="7A7ECDCE" w14:textId="77777777" w:rsidR="002D279F" w:rsidRDefault="002D279F" w:rsidP="00702410">
      <w:r>
        <w:t>In this exercise, you will:</w:t>
      </w:r>
    </w:p>
    <w:p w14:paraId="3A6DAFE7" w14:textId="6EE3A50E" w:rsidR="002D279F" w:rsidRPr="0087131F" w:rsidRDefault="002D279F" w:rsidP="00702410">
      <w:pPr>
        <w:pStyle w:val="Lb1"/>
      </w:pPr>
      <w:r w:rsidRPr="00702410">
        <w:t>Create Index.cshtml View for CarrierList Controller in MyShuttle application, which will have Register a carrier, search carrier</w:t>
      </w:r>
      <w:r w:rsidR="006E0F2C">
        <w:t>,</w:t>
      </w:r>
      <w:r w:rsidRPr="00702410">
        <w:t xml:space="preserve"> and List of all carrier functionality.</w:t>
      </w:r>
    </w:p>
    <w:p w14:paraId="6F55A953" w14:textId="171BC5CE" w:rsidR="002D279F" w:rsidRPr="00702410" w:rsidRDefault="002D279F" w:rsidP="00702410">
      <w:pPr>
        <w:pStyle w:val="ProcedureHeading0"/>
      </w:pPr>
      <w:r>
        <w:t xml:space="preserve"> </w:t>
      </w:r>
      <w:r w:rsidRPr="00702410">
        <w:t>Task 1: Cre</w:t>
      </w:r>
      <w:r w:rsidR="006E0F2C">
        <w:t xml:space="preserve">ate _CarrierListPartial.cshtml </w:t>
      </w:r>
      <w:r w:rsidR="0028221B">
        <w:t>p</w:t>
      </w:r>
      <w:r w:rsidR="0028221B" w:rsidRPr="00702410">
        <w:t>age</w:t>
      </w:r>
    </w:p>
    <w:p w14:paraId="444DB6EF" w14:textId="77777777" w:rsidR="002D279F" w:rsidRPr="00702410" w:rsidRDefault="002D279F" w:rsidP="00702410">
      <w:r w:rsidRPr="00702410">
        <w:t>A partial view enables you to define a view that will be rendered inside a parent view. Partial views are implemented as ASP.NET user controls (.ascx).</w:t>
      </w:r>
    </w:p>
    <w:p w14:paraId="7FB13095" w14:textId="6900EE1D" w:rsidR="002D279F" w:rsidRDefault="002D279F" w:rsidP="00702410">
      <w:r w:rsidRPr="00702410">
        <w:t>When a partial view is instan</w:t>
      </w:r>
      <w:r w:rsidR="00893462" w:rsidRPr="00702410">
        <w:t xml:space="preserve">tiated, it gets its own copy of </w:t>
      </w:r>
      <w:r w:rsidRPr="00702410">
        <w:t>the </w:t>
      </w:r>
      <w:hyperlink r:id="rId58" w:history="1">
        <w:r w:rsidRPr="00702410">
          <w:rPr>
            <w:rStyle w:val="Hyperlink"/>
          </w:rPr>
          <w:t>ViewDataDictionary</w:t>
        </w:r>
      </w:hyperlink>
      <w:r w:rsidRPr="00702410">
        <w:t> object that is available to the parent view. The partial view therefore has access to the data of the parent view. However, if the partial view updates the data, those updates affect only the partial view's ViewData object. The parent view's data is not changed.</w:t>
      </w:r>
    </w:p>
    <w:p w14:paraId="4BA1B5F2" w14:textId="5A16CECD" w:rsidR="002D279F" w:rsidRDefault="006E0F2C" w:rsidP="00445814">
      <w:pPr>
        <w:pStyle w:val="Ln1"/>
        <w:numPr>
          <w:ilvl w:val="0"/>
          <w:numId w:val="35"/>
        </w:numPr>
      </w:pPr>
      <w:r>
        <w:t xml:space="preserve">Right-click </w:t>
      </w:r>
      <w:r w:rsidR="002D279F" w:rsidRPr="00702410">
        <w:t xml:space="preserve">the </w:t>
      </w:r>
      <w:r w:rsidR="002D279F" w:rsidRPr="00445814">
        <w:rPr>
          <w:b/>
        </w:rPr>
        <w:t>Shared folder</w:t>
      </w:r>
      <w:r w:rsidR="002D279F" w:rsidRPr="00702410">
        <w:t xml:space="preserve"> in </w:t>
      </w:r>
      <w:r w:rsidR="002D279F" w:rsidRPr="00445814">
        <w:rPr>
          <w:b/>
        </w:rPr>
        <w:t xml:space="preserve">MyShuttle.Web </w:t>
      </w:r>
      <w:r w:rsidR="002D279F" w:rsidRPr="005846CA">
        <w:rPr>
          <w:bCs/>
        </w:rPr>
        <w:t>project</w:t>
      </w:r>
      <w:r w:rsidR="002D279F" w:rsidRPr="00445814">
        <w:rPr>
          <w:b/>
        </w:rPr>
        <w:t xml:space="preserve"> </w:t>
      </w:r>
      <w:r w:rsidR="004359BA" w:rsidRPr="00445814">
        <w:rPr>
          <w:b/>
        </w:rPr>
        <w:t>Add</w:t>
      </w:r>
      <w:r w:rsidR="004359BA" w:rsidRPr="00702410">
        <w:t xml:space="preserve"> </w:t>
      </w:r>
      <w:r w:rsidR="0044425D">
        <w:t>&gt;</w:t>
      </w:r>
      <w:r w:rsidR="004359BA" w:rsidRPr="00702410">
        <w:t xml:space="preserve"> </w:t>
      </w:r>
      <w:r w:rsidR="004359BA" w:rsidRPr="00445814">
        <w:rPr>
          <w:b/>
        </w:rPr>
        <w:t>New Item</w:t>
      </w:r>
      <w:r w:rsidR="002D279F" w:rsidRPr="00702410">
        <w:t xml:space="preserve">. Select </w:t>
      </w:r>
      <w:r w:rsidR="002D279F" w:rsidRPr="00445814">
        <w:rPr>
          <w:b/>
        </w:rPr>
        <w:t>MVC View</w:t>
      </w:r>
      <w:r w:rsidR="002D279F" w:rsidRPr="00702410">
        <w:t xml:space="preserve"> page and name it as </w:t>
      </w:r>
      <w:r w:rsidR="002D279F" w:rsidRPr="00445814">
        <w:rPr>
          <w:b/>
        </w:rPr>
        <w:t>_CarrierListPartial</w:t>
      </w:r>
      <w:r w:rsidR="002D279F" w:rsidRPr="00702410">
        <w:t xml:space="preserve"> page. A partial view enables you to define a view that will be rendered inside a parent view.</w:t>
      </w:r>
    </w:p>
    <w:p w14:paraId="32B1B828" w14:textId="77777777" w:rsidR="0066499D" w:rsidRDefault="00702410" w:rsidP="0066499D">
      <w:pPr>
        <w:pStyle w:val="Art"/>
        <w:keepNext/>
        <w:ind w:left="1224"/>
      </w:pPr>
      <w:r>
        <w:rPr>
          <w:noProof/>
          <w:lang w:eastAsia="en-US"/>
        </w:rPr>
        <w:drawing>
          <wp:inline distT="0" distB="0" distL="0" distR="0" wp14:anchorId="5E8B916B" wp14:editId="280C0394">
            <wp:extent cx="4715123" cy="2661451"/>
            <wp:effectExtent l="19050" t="19050" r="9525"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7681" cy="2662895"/>
                    </a:xfrm>
                    <a:prstGeom prst="rect">
                      <a:avLst/>
                    </a:prstGeom>
                    <a:noFill/>
                    <a:ln>
                      <a:solidFill>
                        <a:schemeClr val="bg1">
                          <a:lumMod val="85000"/>
                        </a:schemeClr>
                      </a:solidFill>
                    </a:ln>
                  </pic:spPr>
                </pic:pic>
              </a:graphicData>
            </a:graphic>
          </wp:inline>
        </w:drawing>
      </w:r>
    </w:p>
    <w:p w14:paraId="0D129CE1" w14:textId="4D01C23D" w:rsidR="002D279F" w:rsidRPr="00702410" w:rsidRDefault="00981EAD" w:rsidP="00445814">
      <w:pPr>
        <w:pStyle w:val="Ln1"/>
      </w:pPr>
      <w:r>
        <w:t>You</w:t>
      </w:r>
      <w:r w:rsidR="002D279F" w:rsidRPr="00702410">
        <w:t xml:space="preserve"> will use the MySh</w:t>
      </w:r>
      <w:r w:rsidR="00301EE1">
        <w:t>uttle</w:t>
      </w:r>
      <w:r w:rsidR="002D279F" w:rsidRPr="00702410">
        <w:t>.Model for the display of List of Carriers. So</w:t>
      </w:r>
      <w:r w:rsidR="00B66FE0">
        <w:t xml:space="preserve"> delete the content in the file and</w:t>
      </w:r>
      <w:r w:rsidR="002D279F" w:rsidRPr="00702410">
        <w:t xml:space="preserve"> add below two lines of code. List&lt;Carrier&gt; will be passed from the controller.</w:t>
      </w:r>
    </w:p>
    <w:p w14:paraId="1E192740" w14:textId="77777777" w:rsidR="002D279F" w:rsidRPr="00395B5A" w:rsidRDefault="002D279F" w:rsidP="00702410">
      <w:pPr>
        <w:pStyle w:val="Code"/>
        <w:ind w:left="1080"/>
        <w:rPr>
          <w:highlight w:val="white"/>
          <w:lang w:eastAsia="en-US"/>
        </w:rPr>
      </w:pPr>
      <w:r w:rsidRPr="00395B5A">
        <w:rPr>
          <w:highlight w:val="yellow"/>
          <w:lang w:eastAsia="en-US"/>
        </w:rPr>
        <w:t>@</w:t>
      </w:r>
      <w:r w:rsidRPr="00395B5A">
        <w:rPr>
          <w:color w:val="0000FF"/>
          <w:highlight w:val="white"/>
          <w:lang w:eastAsia="en-US"/>
        </w:rPr>
        <w:t>using</w:t>
      </w:r>
      <w:r w:rsidRPr="00395B5A">
        <w:rPr>
          <w:highlight w:val="white"/>
          <w:lang w:eastAsia="en-US"/>
        </w:rPr>
        <w:t xml:space="preserve"> MyShuttle.Model</w:t>
      </w:r>
    </w:p>
    <w:p w14:paraId="1190E6AA" w14:textId="324D8937" w:rsidR="002D279F" w:rsidRDefault="002D279F" w:rsidP="00702410">
      <w:pPr>
        <w:pStyle w:val="Code"/>
        <w:ind w:left="1080"/>
        <w:rPr>
          <w:lang w:eastAsia="en-US"/>
        </w:rPr>
      </w:pPr>
      <w:r>
        <w:rPr>
          <w:highlight w:val="yellow"/>
          <w:lang w:eastAsia="en-US"/>
        </w:rPr>
        <w:t xml:space="preserve">@model </w:t>
      </w:r>
      <w:r>
        <w:rPr>
          <w:color w:val="2B91AF"/>
          <w:highlight w:val="white"/>
          <w:lang w:eastAsia="en-US"/>
        </w:rPr>
        <w:t>List</w:t>
      </w:r>
      <w:r>
        <w:rPr>
          <w:highlight w:val="white"/>
          <w:lang w:eastAsia="en-US"/>
        </w:rPr>
        <w:t>&lt;</w:t>
      </w:r>
      <w:r>
        <w:rPr>
          <w:color w:val="2B91AF"/>
          <w:highlight w:val="white"/>
          <w:lang w:eastAsia="en-US"/>
        </w:rPr>
        <w:t>Carrier</w:t>
      </w:r>
      <w:r>
        <w:rPr>
          <w:highlight w:val="white"/>
          <w:lang w:eastAsia="en-US"/>
        </w:rPr>
        <w:t>&gt;</w:t>
      </w:r>
    </w:p>
    <w:p w14:paraId="4EB1A423" w14:textId="77777777" w:rsidR="00702410" w:rsidRDefault="00702410">
      <w:pPr>
        <w:spacing w:after="0" w:line="240" w:lineRule="auto"/>
        <w:ind w:left="0"/>
        <w:contextualSpacing w:val="0"/>
      </w:pPr>
      <w:r>
        <w:br w:type="page"/>
      </w:r>
    </w:p>
    <w:p w14:paraId="7EEDB310" w14:textId="6D256FDB" w:rsidR="002D279F" w:rsidRPr="00702410" w:rsidRDefault="00981EAD" w:rsidP="00445814">
      <w:pPr>
        <w:pStyle w:val="Ln1"/>
      </w:pPr>
      <w:r>
        <w:lastRenderedPageBreak/>
        <w:t>You</w:t>
      </w:r>
      <w:r w:rsidR="002D279F" w:rsidRPr="00702410">
        <w:t xml:space="preserve"> need to display how many Carriers are t</w:t>
      </w:r>
      <w:r w:rsidR="006E0F2C">
        <w:t>here in the application. So, let us</w:t>
      </w:r>
      <w:r w:rsidR="002D279F" w:rsidRPr="00702410">
        <w:t xml:space="preserve"> create a div a</w:t>
      </w:r>
      <w:r w:rsidR="006E0F2C">
        <w:t>nd put these count on the right-</w:t>
      </w:r>
      <w:r w:rsidR="002D279F" w:rsidRPr="00702410">
        <w:t>side.</w:t>
      </w:r>
    </w:p>
    <w:p w14:paraId="7FFB6C90" w14:textId="77777777" w:rsidR="002D279F" w:rsidRDefault="002D279F" w:rsidP="00702410">
      <w:pPr>
        <w:pStyle w:val="Code"/>
        <w:ind w:left="1080"/>
        <w:rPr>
          <w:color w:val="000000"/>
          <w:highlight w:val="white"/>
          <w:lang w:eastAsia="en-US"/>
        </w:rPr>
      </w:pPr>
      <w:r>
        <w:rPr>
          <w:highlight w:val="white"/>
          <w:lang w:eastAsia="en-US"/>
        </w:rPr>
        <w:t>&lt;</w:t>
      </w:r>
      <w:r>
        <w:rPr>
          <w:color w:val="800000"/>
          <w:highlight w:val="white"/>
          <w:lang w:eastAsia="en-US"/>
        </w:rPr>
        <w:t>div</w:t>
      </w:r>
      <w:r>
        <w:rPr>
          <w:color w:val="000000"/>
          <w:highlight w:val="white"/>
          <w:lang w:eastAsia="en-US"/>
        </w:rPr>
        <w:t xml:space="preserve"> </w:t>
      </w:r>
      <w:r>
        <w:rPr>
          <w:color w:val="FF0000"/>
          <w:highlight w:val="white"/>
          <w:lang w:eastAsia="en-US"/>
        </w:rPr>
        <w:t>class</w:t>
      </w:r>
      <w:r>
        <w:rPr>
          <w:highlight w:val="white"/>
          <w:lang w:eastAsia="en-US"/>
        </w:rPr>
        <w:t>="carrier-results text-right"&gt;</w:t>
      </w:r>
    </w:p>
    <w:p w14:paraId="6B80C4F9" w14:textId="77777777" w:rsidR="002D279F" w:rsidRDefault="002D279F" w:rsidP="00702410">
      <w:pPr>
        <w:pStyle w:val="Code"/>
        <w:ind w:left="1080"/>
        <w:rPr>
          <w:color w:val="000000"/>
          <w:highlight w:val="white"/>
          <w:lang w:eastAsia="en-US"/>
        </w:rPr>
      </w:pPr>
      <w:r>
        <w:rPr>
          <w:color w:val="000000"/>
          <w:highlight w:val="white"/>
          <w:lang w:eastAsia="en-US"/>
        </w:rPr>
        <w:t xml:space="preserve">    </w:t>
      </w:r>
      <w:r>
        <w:rPr>
          <w:highlight w:val="white"/>
          <w:lang w:eastAsia="en-US"/>
        </w:rPr>
        <w:t>&lt;</w:t>
      </w:r>
      <w:r>
        <w:rPr>
          <w:color w:val="800000"/>
          <w:highlight w:val="white"/>
          <w:lang w:eastAsia="en-US"/>
        </w:rPr>
        <w:t>span</w:t>
      </w:r>
      <w:r>
        <w:rPr>
          <w:color w:val="000000"/>
          <w:highlight w:val="white"/>
          <w:lang w:eastAsia="en-US"/>
        </w:rPr>
        <w:t xml:space="preserve"> </w:t>
      </w:r>
      <w:r>
        <w:rPr>
          <w:color w:val="FF0000"/>
          <w:highlight w:val="white"/>
          <w:lang w:eastAsia="en-US"/>
        </w:rPr>
        <w:t>class</w:t>
      </w:r>
      <w:r>
        <w:rPr>
          <w:highlight w:val="white"/>
          <w:lang w:eastAsia="en-US"/>
        </w:rPr>
        <w:t>="n-results"&gt;</w:t>
      </w:r>
      <w:r>
        <w:rPr>
          <w:color w:val="000000"/>
          <w:highlight w:val="yellow"/>
          <w:lang w:eastAsia="en-US"/>
        </w:rPr>
        <w:t>@</w:t>
      </w:r>
      <w:r>
        <w:rPr>
          <w:color w:val="000000"/>
          <w:highlight w:val="white"/>
          <w:lang w:eastAsia="en-US"/>
        </w:rPr>
        <w:t>Html.Raw(@Model.Count)</w:t>
      </w:r>
      <w:r>
        <w:rPr>
          <w:highlight w:val="white"/>
          <w:lang w:eastAsia="en-US"/>
        </w:rPr>
        <w:t>&lt;/</w:t>
      </w:r>
      <w:r>
        <w:rPr>
          <w:color w:val="800000"/>
          <w:highlight w:val="white"/>
          <w:lang w:eastAsia="en-US"/>
        </w:rPr>
        <w:t>span</w:t>
      </w:r>
      <w:r>
        <w:rPr>
          <w:highlight w:val="white"/>
          <w:lang w:eastAsia="en-US"/>
        </w:rPr>
        <w:t>&gt;</w:t>
      </w:r>
    </w:p>
    <w:p w14:paraId="46117D9E" w14:textId="77777777" w:rsidR="002D279F" w:rsidRDefault="002D279F" w:rsidP="00702410">
      <w:pPr>
        <w:pStyle w:val="Code"/>
        <w:ind w:left="1080"/>
        <w:rPr>
          <w:color w:val="000000"/>
          <w:highlight w:val="white"/>
          <w:lang w:eastAsia="en-US"/>
        </w:rPr>
      </w:pPr>
      <w:r>
        <w:rPr>
          <w:color w:val="000000"/>
          <w:highlight w:val="white"/>
          <w:lang w:eastAsia="en-US"/>
        </w:rPr>
        <w:t xml:space="preserve">    </w:t>
      </w:r>
      <w:r>
        <w:rPr>
          <w:highlight w:val="white"/>
          <w:lang w:eastAsia="en-US"/>
        </w:rPr>
        <w:t>&lt;</w:t>
      </w:r>
      <w:r>
        <w:rPr>
          <w:color w:val="800000"/>
          <w:highlight w:val="white"/>
          <w:lang w:eastAsia="en-US"/>
        </w:rPr>
        <w:t>span</w:t>
      </w:r>
      <w:r>
        <w:rPr>
          <w:color w:val="000000"/>
          <w:highlight w:val="white"/>
          <w:lang w:eastAsia="en-US"/>
        </w:rPr>
        <w:t xml:space="preserve"> </w:t>
      </w:r>
      <w:r>
        <w:rPr>
          <w:color w:val="FF0000"/>
          <w:highlight w:val="white"/>
          <w:lang w:eastAsia="en-US"/>
        </w:rPr>
        <w:t>class</w:t>
      </w:r>
      <w:r>
        <w:rPr>
          <w:highlight w:val="white"/>
          <w:lang w:eastAsia="en-US"/>
        </w:rPr>
        <w:t>="text-results"&gt;</w:t>
      </w:r>
      <w:r>
        <w:rPr>
          <w:color w:val="000000"/>
          <w:highlight w:val="white"/>
          <w:lang w:eastAsia="en-US"/>
        </w:rPr>
        <w:t>results</w:t>
      </w:r>
      <w:r>
        <w:rPr>
          <w:highlight w:val="white"/>
          <w:lang w:eastAsia="en-US"/>
        </w:rPr>
        <w:t>&lt;/</w:t>
      </w:r>
      <w:r>
        <w:rPr>
          <w:color w:val="800000"/>
          <w:highlight w:val="white"/>
          <w:lang w:eastAsia="en-US"/>
        </w:rPr>
        <w:t>span</w:t>
      </w:r>
      <w:r>
        <w:rPr>
          <w:highlight w:val="white"/>
          <w:lang w:eastAsia="en-US"/>
        </w:rPr>
        <w:t>&gt;</w:t>
      </w:r>
    </w:p>
    <w:p w14:paraId="280CE54D" w14:textId="77777777" w:rsidR="002D279F" w:rsidRDefault="002D279F" w:rsidP="00702410">
      <w:pPr>
        <w:pStyle w:val="Code"/>
        <w:ind w:left="1080"/>
        <w:rPr>
          <w:lang w:eastAsia="en-US"/>
        </w:rPr>
      </w:pPr>
      <w:r>
        <w:rPr>
          <w:highlight w:val="white"/>
          <w:lang w:eastAsia="en-US"/>
        </w:rPr>
        <w:t>&lt;/</w:t>
      </w:r>
      <w:r>
        <w:rPr>
          <w:color w:val="800000"/>
          <w:highlight w:val="white"/>
          <w:lang w:eastAsia="en-US"/>
        </w:rPr>
        <w:t>div</w:t>
      </w:r>
      <w:r>
        <w:rPr>
          <w:highlight w:val="white"/>
          <w:lang w:eastAsia="en-US"/>
        </w:rPr>
        <w:t>&gt;</w:t>
      </w:r>
    </w:p>
    <w:p w14:paraId="11C578B7" w14:textId="75F112D7" w:rsidR="002D279F" w:rsidRPr="00395B5A" w:rsidRDefault="002D279F" w:rsidP="00445814">
      <w:pPr>
        <w:pStyle w:val="Ln1"/>
        <w:rPr>
          <w:noProof/>
          <w:lang w:eastAsia="en-US"/>
        </w:rPr>
      </w:pPr>
      <w:r w:rsidRPr="005D161E">
        <w:rPr>
          <w:noProof/>
          <w:lang w:eastAsia="en-US"/>
        </w:rPr>
        <w:t>Now</w:t>
      </w:r>
      <w:r w:rsidR="006E0F2C">
        <w:rPr>
          <w:noProof/>
          <w:lang w:eastAsia="en-US"/>
        </w:rPr>
        <w:t>,</w:t>
      </w:r>
      <w:r w:rsidRPr="005D161E">
        <w:rPr>
          <w:noProof/>
          <w:lang w:eastAsia="en-US"/>
        </w:rPr>
        <w:t xml:space="preserve"> </w:t>
      </w:r>
      <w:r w:rsidR="00981EAD">
        <w:rPr>
          <w:noProof/>
          <w:lang w:eastAsia="en-US"/>
        </w:rPr>
        <w:t>you</w:t>
      </w:r>
      <w:r w:rsidRPr="005D161E">
        <w:rPr>
          <w:noProof/>
          <w:lang w:eastAsia="en-US"/>
        </w:rPr>
        <w:t xml:space="preserve"> need to iterate over the records in the list and display them.</w:t>
      </w:r>
    </w:p>
    <w:p w14:paraId="1CFFBA3E" w14:textId="723EBD32" w:rsidR="004043AA" w:rsidRDefault="007E27DF" w:rsidP="00702410">
      <w:pPr>
        <w:pStyle w:val="Code"/>
        <w:ind w:left="1080"/>
        <w:rPr>
          <w:lang w:eastAsia="en-US"/>
        </w:rPr>
      </w:pPr>
      <w:r>
        <w:rPr>
          <w:lang w:eastAsia="en-US"/>
        </w:rPr>
        <w:t>&lt;div class="</w:t>
      </w:r>
      <w:r w:rsidR="004043AA">
        <w:rPr>
          <w:lang w:eastAsia="en-US"/>
        </w:rPr>
        <w:t>row margin-zero carrier-info-wrapper"&gt;</w:t>
      </w:r>
    </w:p>
    <w:p w14:paraId="1998A1C3" w14:textId="77777777" w:rsidR="004043AA" w:rsidRDefault="004043AA" w:rsidP="00702410">
      <w:pPr>
        <w:pStyle w:val="Code"/>
        <w:ind w:left="1080"/>
        <w:rPr>
          <w:lang w:eastAsia="en-US"/>
        </w:rPr>
      </w:pPr>
      <w:r>
        <w:rPr>
          <w:lang w:eastAsia="en-US"/>
        </w:rPr>
        <w:t xml:space="preserve">    @{ var odd = true; }</w:t>
      </w:r>
    </w:p>
    <w:p w14:paraId="0F826306" w14:textId="77777777" w:rsidR="004043AA" w:rsidRDefault="004043AA" w:rsidP="00702410">
      <w:pPr>
        <w:pStyle w:val="Code"/>
        <w:ind w:left="1080"/>
        <w:rPr>
          <w:lang w:eastAsia="en-US"/>
        </w:rPr>
      </w:pPr>
      <w:r>
        <w:rPr>
          <w:lang w:eastAsia="en-US"/>
        </w:rPr>
        <w:t xml:space="preserve">    @foreach (var Tile in Model)</w:t>
      </w:r>
    </w:p>
    <w:p w14:paraId="181DA4F7" w14:textId="77777777" w:rsidR="004043AA" w:rsidRDefault="004043AA" w:rsidP="00702410">
      <w:pPr>
        <w:pStyle w:val="Code"/>
        <w:ind w:left="1080"/>
        <w:rPr>
          <w:lang w:eastAsia="en-US"/>
        </w:rPr>
      </w:pPr>
      <w:r>
        <w:rPr>
          <w:lang w:eastAsia="en-US"/>
        </w:rPr>
        <w:t xml:space="preserve">    {</w:t>
      </w:r>
    </w:p>
    <w:p w14:paraId="444E4BA8" w14:textId="77777777" w:rsidR="004043AA" w:rsidRDefault="004043AA" w:rsidP="00702410">
      <w:pPr>
        <w:pStyle w:val="Code"/>
        <w:ind w:left="1080"/>
        <w:rPr>
          <w:lang w:eastAsia="en-US"/>
        </w:rPr>
      </w:pPr>
      <w:r>
        <w:rPr>
          <w:lang w:eastAsia="en-US"/>
        </w:rPr>
        <w:t xml:space="preserve">        &lt;article class="col-md-6 carrier-tile row  margin-zero"&gt;</w:t>
      </w:r>
    </w:p>
    <w:p w14:paraId="0AB94127" w14:textId="77777777" w:rsidR="004043AA" w:rsidRDefault="004043AA" w:rsidP="00702410">
      <w:pPr>
        <w:pStyle w:val="Code"/>
        <w:ind w:left="1080"/>
        <w:rPr>
          <w:lang w:eastAsia="en-US"/>
        </w:rPr>
      </w:pPr>
      <w:r>
        <w:rPr>
          <w:lang w:eastAsia="en-US"/>
        </w:rPr>
        <w:t xml:space="preserve">            &lt;div class="carrier-info row @(odd ? "" : "even")"&gt;</w:t>
      </w:r>
    </w:p>
    <w:p w14:paraId="000535D6" w14:textId="77777777" w:rsidR="004043AA" w:rsidRDefault="004043AA" w:rsidP="00702410">
      <w:pPr>
        <w:pStyle w:val="Code"/>
        <w:ind w:left="1080"/>
        <w:rPr>
          <w:lang w:eastAsia="en-US"/>
        </w:rPr>
      </w:pPr>
      <w:r>
        <w:rPr>
          <w:lang w:eastAsia="en-US"/>
        </w:rPr>
        <w:t xml:space="preserve">                &lt;div class="col-xs-3 text-center img-wrapper "&gt;</w:t>
      </w:r>
    </w:p>
    <w:p w14:paraId="62EEFCDA" w14:textId="77777777" w:rsidR="004043AA" w:rsidRDefault="004043AA" w:rsidP="00702410">
      <w:pPr>
        <w:pStyle w:val="Code"/>
        <w:ind w:left="1080"/>
        <w:rPr>
          <w:lang w:eastAsia="en-US"/>
        </w:rPr>
      </w:pPr>
      <w:r>
        <w:rPr>
          <w:lang w:eastAsia="en-US"/>
        </w:rPr>
        <w:t xml:space="preserve">                    @{</w:t>
      </w:r>
    </w:p>
    <w:p w14:paraId="05671430" w14:textId="0367EA05" w:rsidR="004043AA" w:rsidRDefault="004043AA" w:rsidP="00702410">
      <w:pPr>
        <w:pStyle w:val="Code"/>
        <w:ind w:left="1080"/>
        <w:rPr>
          <w:lang w:eastAsia="en-US"/>
        </w:rPr>
      </w:pPr>
      <w:r>
        <w:rPr>
          <w:lang w:eastAsia="en-US"/>
        </w:rPr>
        <w:t xml:space="preserve">                        var imgSrc = </w:t>
      </w:r>
      <w:r w:rsidR="00C64582">
        <w:rPr>
          <w:lang w:eastAsia="en-US"/>
        </w:rPr>
        <w:t>s</w:t>
      </w:r>
      <w:r>
        <w:rPr>
          <w:lang w:eastAsia="en-US"/>
        </w:rPr>
        <w:t>tring.Format("data:image/png;base64,{0}",</w:t>
      </w:r>
    </w:p>
    <w:p w14:paraId="5E7E205F" w14:textId="77777777" w:rsidR="004043AA" w:rsidRDefault="004043AA" w:rsidP="00702410">
      <w:pPr>
        <w:pStyle w:val="Code"/>
        <w:ind w:left="1080"/>
        <w:rPr>
          <w:lang w:eastAsia="en-US"/>
        </w:rPr>
      </w:pPr>
      <w:r>
        <w:rPr>
          <w:lang w:eastAsia="en-US"/>
        </w:rPr>
        <w:t xml:space="preserve">                            Convert.ToBase64String(Tile.Picture));</w:t>
      </w:r>
    </w:p>
    <w:p w14:paraId="27ACB96D" w14:textId="491D0EF8" w:rsidR="004043AA" w:rsidRDefault="004043AA" w:rsidP="00702410">
      <w:pPr>
        <w:pStyle w:val="Code"/>
        <w:ind w:left="1080"/>
        <w:rPr>
          <w:lang w:eastAsia="en-US"/>
        </w:rPr>
      </w:pPr>
      <w:r>
        <w:rPr>
          <w:lang w:eastAsia="en-US"/>
        </w:rPr>
        <w:t xml:space="preserve">                        &lt;img src="@imgSrc" class="carrier-pic" /&gt;</w:t>
      </w:r>
    </w:p>
    <w:p w14:paraId="28524711" w14:textId="77777777" w:rsidR="004043AA" w:rsidRDefault="004043AA" w:rsidP="00702410">
      <w:pPr>
        <w:pStyle w:val="Code"/>
        <w:ind w:left="1080"/>
        <w:rPr>
          <w:lang w:eastAsia="en-US"/>
        </w:rPr>
      </w:pPr>
      <w:r>
        <w:rPr>
          <w:lang w:eastAsia="en-US"/>
        </w:rPr>
        <w:t xml:space="preserve">                    }</w:t>
      </w:r>
    </w:p>
    <w:p w14:paraId="777D210D" w14:textId="77777777" w:rsidR="004043AA" w:rsidRDefault="004043AA" w:rsidP="00702410">
      <w:pPr>
        <w:pStyle w:val="Code"/>
        <w:ind w:left="1080"/>
        <w:rPr>
          <w:lang w:eastAsia="en-US"/>
        </w:rPr>
      </w:pPr>
      <w:r>
        <w:rPr>
          <w:lang w:eastAsia="en-US"/>
        </w:rPr>
        <w:t xml:space="preserve">                &lt;/div&gt;</w:t>
      </w:r>
    </w:p>
    <w:p w14:paraId="1669F3AD" w14:textId="77777777" w:rsidR="004043AA" w:rsidRDefault="004043AA" w:rsidP="00702410">
      <w:pPr>
        <w:pStyle w:val="Code"/>
        <w:ind w:left="1080"/>
        <w:rPr>
          <w:lang w:eastAsia="en-US"/>
        </w:rPr>
      </w:pPr>
      <w:r>
        <w:rPr>
          <w:lang w:eastAsia="en-US"/>
        </w:rPr>
        <w:t xml:space="preserve">                &lt;div class="col-xs-9"&gt;</w:t>
      </w:r>
    </w:p>
    <w:p w14:paraId="79B5E260" w14:textId="77777777" w:rsidR="004043AA" w:rsidRDefault="004043AA" w:rsidP="00702410">
      <w:pPr>
        <w:pStyle w:val="Code"/>
        <w:ind w:left="1080"/>
        <w:rPr>
          <w:lang w:eastAsia="en-US"/>
        </w:rPr>
      </w:pPr>
      <w:r>
        <w:rPr>
          <w:lang w:eastAsia="en-US"/>
        </w:rPr>
        <w:t xml:space="preserve">                    &lt;p class="carrier-name"&gt;@Tile.Name&lt;/p&gt;</w:t>
      </w:r>
    </w:p>
    <w:p w14:paraId="51BA755C" w14:textId="77777777" w:rsidR="004043AA" w:rsidRDefault="004043AA" w:rsidP="00702410">
      <w:pPr>
        <w:pStyle w:val="Code"/>
        <w:ind w:left="1080"/>
        <w:rPr>
          <w:lang w:eastAsia="en-US"/>
        </w:rPr>
      </w:pPr>
      <w:r>
        <w:rPr>
          <w:lang w:eastAsia="en-US"/>
        </w:rPr>
        <w:t xml:space="preserve">                    &lt;p class="carrier-description"&gt;@Tile.Description&lt;/p&gt;</w:t>
      </w:r>
    </w:p>
    <w:p w14:paraId="79352741" w14:textId="77777777" w:rsidR="004043AA" w:rsidRDefault="004043AA" w:rsidP="00702410">
      <w:pPr>
        <w:pStyle w:val="Code"/>
        <w:ind w:left="1080"/>
        <w:rPr>
          <w:lang w:eastAsia="en-US"/>
        </w:rPr>
      </w:pPr>
      <w:r>
        <w:rPr>
          <w:lang w:eastAsia="en-US"/>
        </w:rPr>
        <w:t xml:space="preserve">                    &lt;div class="customer-rating" data-score="@Tile.RatingAvg"&gt;&lt;/div&gt;</w:t>
      </w:r>
    </w:p>
    <w:p w14:paraId="072FEAD8" w14:textId="77777777" w:rsidR="004043AA" w:rsidRDefault="004043AA" w:rsidP="00702410">
      <w:pPr>
        <w:pStyle w:val="Code"/>
        <w:ind w:left="1080"/>
        <w:rPr>
          <w:lang w:eastAsia="en-US"/>
        </w:rPr>
      </w:pPr>
      <w:r>
        <w:rPr>
          <w:lang w:eastAsia="en-US"/>
        </w:rPr>
        <w:t xml:space="preserve">                &lt;/div&gt;</w:t>
      </w:r>
    </w:p>
    <w:p w14:paraId="54510841" w14:textId="77777777" w:rsidR="004043AA" w:rsidRDefault="004043AA" w:rsidP="00702410">
      <w:pPr>
        <w:pStyle w:val="Code"/>
        <w:ind w:left="1080"/>
        <w:rPr>
          <w:lang w:eastAsia="en-US"/>
        </w:rPr>
      </w:pPr>
      <w:r>
        <w:rPr>
          <w:lang w:eastAsia="en-US"/>
        </w:rPr>
        <w:t xml:space="preserve">            &lt;/div&gt;</w:t>
      </w:r>
    </w:p>
    <w:p w14:paraId="43B690C3" w14:textId="77777777" w:rsidR="004043AA" w:rsidRDefault="004043AA" w:rsidP="00702410">
      <w:pPr>
        <w:pStyle w:val="Code"/>
        <w:ind w:left="1080"/>
        <w:rPr>
          <w:lang w:eastAsia="en-US"/>
        </w:rPr>
      </w:pPr>
      <w:r>
        <w:rPr>
          <w:lang w:eastAsia="en-US"/>
        </w:rPr>
        <w:t xml:space="preserve">        &lt;/article&gt;</w:t>
      </w:r>
    </w:p>
    <w:p w14:paraId="4DDC58F0" w14:textId="77777777" w:rsidR="004043AA" w:rsidRDefault="004043AA" w:rsidP="00702410">
      <w:pPr>
        <w:pStyle w:val="Code"/>
        <w:ind w:left="1080"/>
        <w:rPr>
          <w:lang w:eastAsia="en-US"/>
        </w:rPr>
      </w:pPr>
      <w:r>
        <w:rPr>
          <w:lang w:eastAsia="en-US"/>
        </w:rPr>
        <w:t xml:space="preserve">        odd = !odd;</w:t>
      </w:r>
    </w:p>
    <w:p w14:paraId="194CCFB3" w14:textId="77777777" w:rsidR="004043AA" w:rsidRDefault="004043AA" w:rsidP="00702410">
      <w:pPr>
        <w:pStyle w:val="Code"/>
        <w:ind w:left="1080"/>
        <w:rPr>
          <w:lang w:eastAsia="en-US"/>
        </w:rPr>
      </w:pPr>
      <w:r>
        <w:rPr>
          <w:lang w:eastAsia="en-US"/>
        </w:rPr>
        <w:t xml:space="preserve">    }</w:t>
      </w:r>
    </w:p>
    <w:p w14:paraId="1CFE9B7B" w14:textId="32C8B7B5" w:rsidR="004043AA" w:rsidRDefault="004043AA" w:rsidP="00702410">
      <w:pPr>
        <w:pStyle w:val="Code"/>
        <w:ind w:left="1080"/>
      </w:pPr>
      <w:r>
        <w:rPr>
          <w:lang w:eastAsia="en-US"/>
        </w:rPr>
        <w:t>&lt;/div&gt;</w:t>
      </w:r>
      <w:r>
        <w:t xml:space="preserve"> </w:t>
      </w:r>
    </w:p>
    <w:p w14:paraId="58504B01" w14:textId="7B10BFA8" w:rsidR="004043AA" w:rsidRPr="00AA656A" w:rsidRDefault="002D279F" w:rsidP="00445814">
      <w:pPr>
        <w:pStyle w:val="Ln1"/>
      </w:pPr>
      <w:r w:rsidRPr="00CB75BC">
        <w:t xml:space="preserve">This is just a partial </w:t>
      </w:r>
      <w:r w:rsidR="006E0F2C" w:rsidRPr="00CB75BC">
        <w:t>page</w:t>
      </w:r>
      <w:r w:rsidR="006E0F2C">
        <w:t xml:space="preserve">; </w:t>
      </w:r>
      <w:r w:rsidR="00981EAD">
        <w:t>you</w:t>
      </w:r>
      <w:r w:rsidR="006E0F2C">
        <w:t xml:space="preserve"> can run the application after</w:t>
      </w:r>
      <w:r w:rsidRPr="00CB75BC">
        <w:t xml:space="preserve"> </w:t>
      </w:r>
      <w:r w:rsidR="00981EAD">
        <w:t>you</w:t>
      </w:r>
      <w:r w:rsidRPr="00CB75BC">
        <w:t xml:space="preserve"> use this partial page</w:t>
      </w:r>
      <w:r>
        <w:t xml:space="preserve"> in Indexpage</w:t>
      </w:r>
      <w:r w:rsidRPr="00CB75BC">
        <w:t>. A</w:t>
      </w:r>
      <w:r>
        <w:t>s of now</w:t>
      </w:r>
      <w:r w:rsidR="006E0F2C">
        <w:t>,</w:t>
      </w:r>
      <w:r>
        <w:t xml:space="preserve"> </w:t>
      </w:r>
      <w:r w:rsidR="006E0F2C">
        <w:t>let us</w:t>
      </w:r>
      <w:r>
        <w:t xml:space="preserve"> continue with </w:t>
      </w:r>
      <w:r w:rsidR="006E0F2C">
        <w:rPr>
          <w:b/>
        </w:rPr>
        <w:t>T</w:t>
      </w:r>
      <w:r w:rsidRPr="006E0F2C">
        <w:rPr>
          <w:b/>
        </w:rPr>
        <w:t>ask 2</w:t>
      </w:r>
      <w:r>
        <w:t xml:space="preserve"> add the functionality to register the CarrierPage</w:t>
      </w:r>
    </w:p>
    <w:p w14:paraId="20F472ED" w14:textId="5B9DA343" w:rsidR="002D279F" w:rsidRPr="00AA656A" w:rsidRDefault="002D279F" w:rsidP="00AA656A">
      <w:pPr>
        <w:pStyle w:val="ProcedureHeading0"/>
      </w:pPr>
      <w:r w:rsidRPr="00AA656A">
        <w:t>Task 2: Crea</w:t>
      </w:r>
      <w:r w:rsidR="006E0F2C">
        <w:t xml:space="preserve">te _RegisterCarrierForm.cshtml </w:t>
      </w:r>
      <w:r w:rsidR="0028221B">
        <w:t>p</w:t>
      </w:r>
      <w:r w:rsidR="0028221B" w:rsidRPr="00AA656A">
        <w:t>age</w:t>
      </w:r>
    </w:p>
    <w:p w14:paraId="270B781E" w14:textId="2B7E3A45" w:rsidR="00555147" w:rsidRPr="00AA656A" w:rsidRDefault="00462771" w:rsidP="00445814">
      <w:pPr>
        <w:pStyle w:val="Ln1"/>
        <w:numPr>
          <w:ilvl w:val="0"/>
          <w:numId w:val="36"/>
        </w:numPr>
      </w:pPr>
      <w:r>
        <w:t xml:space="preserve">Right-click </w:t>
      </w:r>
      <w:r w:rsidR="002D279F" w:rsidRPr="00AA656A">
        <w:t xml:space="preserve">the </w:t>
      </w:r>
      <w:r w:rsidR="002D279F" w:rsidRPr="00445814">
        <w:rPr>
          <w:b/>
        </w:rPr>
        <w:t xml:space="preserve">Shared folder </w:t>
      </w:r>
      <w:r w:rsidR="002D279F" w:rsidRPr="00721F4D">
        <w:t>in</w:t>
      </w:r>
      <w:r w:rsidR="002D279F" w:rsidRPr="00445814">
        <w:rPr>
          <w:b/>
        </w:rPr>
        <w:t xml:space="preserve"> MyShuttle.Web </w:t>
      </w:r>
      <w:r w:rsidR="002D279F" w:rsidRPr="00721F4D">
        <w:t>project</w:t>
      </w:r>
      <w:r w:rsidR="002D279F" w:rsidRPr="00AA656A">
        <w:t xml:space="preserve"> and</w:t>
      </w:r>
      <w:r w:rsidR="004043AA" w:rsidRPr="00AA656A">
        <w:t xml:space="preserve"> </w:t>
      </w:r>
      <w:r w:rsidR="004043AA" w:rsidRPr="00445814">
        <w:rPr>
          <w:b/>
        </w:rPr>
        <w:t>Add</w:t>
      </w:r>
      <w:r w:rsidR="004043AA" w:rsidRPr="00AA656A">
        <w:t xml:space="preserve"> </w:t>
      </w:r>
      <w:r w:rsidR="0044425D">
        <w:t>&gt;</w:t>
      </w:r>
      <w:r w:rsidR="004043AA" w:rsidRPr="00AA656A">
        <w:t xml:space="preserve"> </w:t>
      </w:r>
      <w:r w:rsidR="004043AA" w:rsidRPr="00445814">
        <w:rPr>
          <w:b/>
        </w:rPr>
        <w:t>New</w:t>
      </w:r>
      <w:r w:rsidR="004043AA" w:rsidRPr="00AA656A">
        <w:t xml:space="preserve"> </w:t>
      </w:r>
      <w:r w:rsidR="004043AA" w:rsidRPr="00752443">
        <w:rPr>
          <w:b/>
        </w:rPr>
        <w:t>Item</w:t>
      </w:r>
      <w:r w:rsidR="002D279F" w:rsidRPr="00AA656A">
        <w:t>. Select</w:t>
      </w:r>
      <w:r>
        <w:t xml:space="preserve"> the</w:t>
      </w:r>
      <w:r w:rsidR="002D279F" w:rsidRPr="00AA656A">
        <w:t xml:space="preserve"> </w:t>
      </w:r>
      <w:r w:rsidR="002D279F" w:rsidRPr="00462771">
        <w:rPr>
          <w:b/>
        </w:rPr>
        <w:t>MVC View</w:t>
      </w:r>
      <w:r w:rsidR="002D279F" w:rsidRPr="00AA656A">
        <w:t xml:space="preserve"> page and name it as </w:t>
      </w:r>
      <w:r w:rsidR="002D279F" w:rsidRPr="00462771">
        <w:rPr>
          <w:b/>
        </w:rPr>
        <w:t>_RegisterCarrierForm.cshtml</w:t>
      </w:r>
      <w:r w:rsidR="002D279F" w:rsidRPr="00AA656A">
        <w:t xml:space="preserve">. This is also a partial page that will go in Index.cshtml page of CarrierList that </w:t>
      </w:r>
      <w:r w:rsidR="00981EAD">
        <w:t>you</w:t>
      </w:r>
      <w:r w:rsidR="002D279F" w:rsidRPr="00AA656A">
        <w:t xml:space="preserve"> will write.</w:t>
      </w:r>
    </w:p>
    <w:p w14:paraId="75A5BB89" w14:textId="14843902" w:rsidR="00555147" w:rsidRPr="00AA656A" w:rsidRDefault="00981EAD" w:rsidP="00445814">
      <w:pPr>
        <w:pStyle w:val="Ln1"/>
        <w:numPr>
          <w:ilvl w:val="0"/>
          <w:numId w:val="36"/>
        </w:numPr>
      </w:pPr>
      <w:r>
        <w:t>You</w:t>
      </w:r>
      <w:r w:rsidR="002D279F" w:rsidRPr="00AA656A">
        <w:t xml:space="preserve"> will pass CarrierViewModel from controllers to register a New Carrier.</w:t>
      </w:r>
      <w:r w:rsidR="00B727B9">
        <w:t xml:space="preserve"> Clear all the contents </w:t>
      </w:r>
      <w:r w:rsidR="0028221B">
        <w:t>of</w:t>
      </w:r>
      <w:r w:rsidR="00B727B9">
        <w:t xml:space="preserve"> the file and the following line.</w:t>
      </w:r>
    </w:p>
    <w:p w14:paraId="3020BD2D" w14:textId="3369FF1E" w:rsidR="002D279F" w:rsidRPr="00555147" w:rsidRDefault="00555147" w:rsidP="00AA656A">
      <w:pPr>
        <w:pStyle w:val="Code"/>
        <w:ind w:left="1080"/>
        <w:rPr>
          <w:color w:val="0000FF"/>
          <w:lang w:eastAsia="en-US"/>
        </w:rPr>
      </w:pPr>
      <w:r w:rsidRPr="00555147">
        <w:rPr>
          <w:lang w:eastAsia="en-US"/>
        </w:rPr>
        <w:t>@model MyShuttle.Web.Models.CarrierViewModel</w:t>
      </w:r>
    </w:p>
    <w:p w14:paraId="730628D5" w14:textId="3A2C7D71" w:rsidR="002D279F" w:rsidRDefault="00462771" w:rsidP="00445814">
      <w:pPr>
        <w:pStyle w:val="Ln1"/>
      </w:pPr>
      <w:r>
        <w:t>Add the HTML mark-</w:t>
      </w:r>
      <w:r w:rsidR="002D279F" w:rsidRPr="00F1582D">
        <w:t>up code to get inputs from the user.</w:t>
      </w:r>
      <w:r w:rsidR="002D279F">
        <w:t xml:space="preserve"> </w:t>
      </w:r>
    </w:p>
    <w:p w14:paraId="4E596A24" w14:textId="77777777" w:rsidR="002D279F" w:rsidRPr="00AA656A" w:rsidRDefault="002D279F" w:rsidP="00AA656A">
      <w:pPr>
        <w:ind w:left="1080"/>
      </w:pPr>
      <w:r w:rsidRPr="00AA656A">
        <w:lastRenderedPageBreak/>
        <w:t>@Html.Beginform Writes an opening &lt;form&gt; tag to the response. The form uses the POST method, and the request is processed by the action method for the view.</w:t>
      </w:r>
    </w:p>
    <w:p w14:paraId="06C95E2A" w14:textId="03DD56A9" w:rsidR="00555147" w:rsidRDefault="00555147" w:rsidP="00AA656A">
      <w:pPr>
        <w:pStyle w:val="Code"/>
        <w:ind w:left="1080"/>
        <w:rPr>
          <w:lang w:eastAsia="en-US"/>
        </w:rPr>
      </w:pPr>
      <w:r>
        <w:rPr>
          <w:lang w:eastAsia="en-US"/>
        </w:rPr>
        <w:t>@{bool isValid = ViewData.ModelState.IsValid ? true : false;}</w:t>
      </w:r>
    </w:p>
    <w:p w14:paraId="762E24BB" w14:textId="77777777" w:rsidR="00555147" w:rsidRDefault="00555147" w:rsidP="00AA656A">
      <w:pPr>
        <w:pStyle w:val="Code"/>
        <w:ind w:left="1080"/>
        <w:rPr>
          <w:lang w:eastAsia="en-US"/>
        </w:rPr>
      </w:pPr>
      <w:r>
        <w:rPr>
          <w:lang w:eastAsia="en-US"/>
        </w:rPr>
        <w:t>&lt;div class="carrier-form-wrapper col-sm-12 padding-zero full-spaced @((!isValid)?"cover-background" :"") "&gt;</w:t>
      </w:r>
    </w:p>
    <w:p w14:paraId="634411F8" w14:textId="77777777" w:rsidR="00555147" w:rsidRDefault="00555147" w:rsidP="00AA656A">
      <w:pPr>
        <w:pStyle w:val="Code"/>
        <w:ind w:left="1080"/>
        <w:rPr>
          <w:lang w:eastAsia="en-US"/>
        </w:rPr>
      </w:pPr>
      <w:r>
        <w:rPr>
          <w:lang w:eastAsia="en-US"/>
        </w:rPr>
        <w:t xml:space="preserve">    &lt;div class="carrier-form  ms-container-fluid full-spaced clearfix"&gt;</w:t>
      </w:r>
    </w:p>
    <w:p w14:paraId="457230A2" w14:textId="77777777" w:rsidR="00555147" w:rsidRDefault="00555147" w:rsidP="00AA656A">
      <w:pPr>
        <w:pStyle w:val="Code"/>
        <w:ind w:left="1080"/>
        <w:rPr>
          <w:lang w:eastAsia="en-US"/>
        </w:rPr>
      </w:pPr>
      <w:r>
        <w:rPr>
          <w:lang w:eastAsia="en-US"/>
        </w:rPr>
        <w:t xml:space="preserve">        &lt;div class="row"&gt;</w:t>
      </w:r>
    </w:p>
    <w:p w14:paraId="48C09303" w14:textId="77777777" w:rsidR="00555147" w:rsidRDefault="00555147" w:rsidP="00AA656A">
      <w:pPr>
        <w:pStyle w:val="Code"/>
        <w:ind w:left="1080"/>
        <w:rPr>
          <w:lang w:eastAsia="en-US"/>
        </w:rPr>
      </w:pPr>
      <w:r>
        <w:rPr>
          <w:lang w:eastAsia="en-US"/>
        </w:rPr>
        <w:t xml:space="preserve">            &lt;div class="col-sm-7"&gt;</w:t>
      </w:r>
    </w:p>
    <w:p w14:paraId="1ED4C3F7" w14:textId="77777777" w:rsidR="00555147" w:rsidRDefault="00555147" w:rsidP="00AA656A">
      <w:pPr>
        <w:pStyle w:val="Code"/>
        <w:ind w:left="1080"/>
        <w:rPr>
          <w:lang w:eastAsia="en-US"/>
        </w:rPr>
      </w:pPr>
      <w:r>
        <w:rPr>
          <w:lang w:eastAsia="en-US"/>
        </w:rPr>
        <w:t xml:space="preserve">                &lt;h2 class="become-carrier"&gt;Become a carrier company&lt;/h2&gt;</w:t>
      </w:r>
    </w:p>
    <w:p w14:paraId="636EA775" w14:textId="77777777" w:rsidR="00555147" w:rsidRDefault="00555147" w:rsidP="00AA656A">
      <w:pPr>
        <w:pStyle w:val="Code"/>
        <w:ind w:left="1080"/>
        <w:rPr>
          <w:lang w:eastAsia="en-US"/>
        </w:rPr>
      </w:pPr>
      <w:r>
        <w:rPr>
          <w:lang w:eastAsia="en-US"/>
        </w:rPr>
        <w:t xml:space="preserve">                &lt;h3 class="become-carrier-description"&gt;If you want to start enjoying the benefits of MyShuttle, complete the registration form.&lt;/h3&gt;</w:t>
      </w:r>
    </w:p>
    <w:p w14:paraId="271B0D58" w14:textId="77777777" w:rsidR="00555147" w:rsidRDefault="00555147" w:rsidP="00AA656A">
      <w:pPr>
        <w:pStyle w:val="Code"/>
        <w:ind w:left="1080"/>
        <w:rPr>
          <w:lang w:eastAsia="en-US"/>
        </w:rPr>
      </w:pPr>
      <w:r>
        <w:rPr>
          <w:lang w:eastAsia="en-US"/>
        </w:rPr>
        <w:t xml:space="preserve">            &lt;/div&gt;</w:t>
      </w:r>
    </w:p>
    <w:p w14:paraId="53DBBAA4" w14:textId="77777777" w:rsidR="00555147" w:rsidRDefault="00555147" w:rsidP="00AA656A">
      <w:pPr>
        <w:pStyle w:val="Code"/>
        <w:ind w:left="1080"/>
        <w:rPr>
          <w:lang w:eastAsia="en-US"/>
        </w:rPr>
      </w:pPr>
      <w:r>
        <w:rPr>
          <w:lang w:eastAsia="en-US"/>
        </w:rPr>
        <w:t xml:space="preserve">            &lt;div class="col-sm-5 text-right"&gt;</w:t>
      </w:r>
    </w:p>
    <w:p w14:paraId="2F93FEF8" w14:textId="77777777" w:rsidR="00555147" w:rsidRDefault="00555147" w:rsidP="00AA656A">
      <w:pPr>
        <w:pStyle w:val="Code"/>
        <w:ind w:left="1080"/>
        <w:rPr>
          <w:lang w:eastAsia="en-US"/>
        </w:rPr>
      </w:pPr>
      <w:r>
        <w:rPr>
          <w:lang w:eastAsia="en-US"/>
        </w:rPr>
        <w:t xml:space="preserve">                &lt;input type="button" class="@((isValid)?"" :"hide") ms-submit-btn green-style md-style" id="registerExpand" value="Register" /&gt;</w:t>
      </w:r>
    </w:p>
    <w:p w14:paraId="5BA93E51" w14:textId="77777777" w:rsidR="00555147" w:rsidRDefault="00555147" w:rsidP="00AA656A">
      <w:pPr>
        <w:pStyle w:val="Code"/>
        <w:ind w:left="1080"/>
        <w:rPr>
          <w:lang w:eastAsia="en-US"/>
        </w:rPr>
      </w:pPr>
      <w:r>
        <w:rPr>
          <w:lang w:eastAsia="en-US"/>
        </w:rPr>
        <w:t xml:space="preserve">            &lt;/div&gt;</w:t>
      </w:r>
    </w:p>
    <w:p w14:paraId="06C89B8C" w14:textId="77777777" w:rsidR="00555147" w:rsidRDefault="00555147" w:rsidP="00AA656A">
      <w:pPr>
        <w:pStyle w:val="Code"/>
        <w:ind w:left="1080"/>
        <w:rPr>
          <w:lang w:eastAsia="en-US"/>
        </w:rPr>
      </w:pPr>
      <w:r>
        <w:rPr>
          <w:lang w:eastAsia="en-US"/>
        </w:rPr>
        <w:t xml:space="preserve">        &lt;/div&gt;</w:t>
      </w:r>
    </w:p>
    <w:p w14:paraId="5903EF79" w14:textId="43D56B9D" w:rsidR="00555147" w:rsidRDefault="00555147" w:rsidP="00AA656A">
      <w:pPr>
        <w:pStyle w:val="Code"/>
        <w:ind w:left="1080"/>
        <w:rPr>
          <w:lang w:eastAsia="en-US"/>
        </w:rPr>
      </w:pPr>
      <w:r>
        <w:rPr>
          <w:lang w:eastAsia="en-US"/>
        </w:rPr>
        <w:t xml:space="preserve">        @using (Html.BeginForm(</w:t>
      </w:r>
      <w:r w:rsidR="002C71EA">
        <w:rPr>
          <w:lang w:eastAsia="en-US"/>
        </w:rPr>
        <w:t xml:space="preserve">"Index", </w:t>
      </w:r>
      <w:r>
        <w:rPr>
          <w:lang w:eastAsia="en-US"/>
        </w:rPr>
        <w:t>"CarrierList", FormMethod.Post, new { @class = ((isValid) ? "collapse" : "") + " register-carrier-form" }))</w:t>
      </w:r>
    </w:p>
    <w:p w14:paraId="0706D5D8" w14:textId="77777777" w:rsidR="00555147" w:rsidRDefault="00555147" w:rsidP="00AA656A">
      <w:pPr>
        <w:pStyle w:val="Code"/>
        <w:ind w:left="1080"/>
        <w:rPr>
          <w:lang w:eastAsia="en-US"/>
        </w:rPr>
      </w:pPr>
      <w:r>
        <w:rPr>
          <w:lang w:eastAsia="en-US"/>
        </w:rPr>
        <w:t xml:space="preserve">        {</w:t>
      </w:r>
    </w:p>
    <w:p w14:paraId="2C466DA0" w14:textId="77777777" w:rsidR="00555147" w:rsidRDefault="00555147" w:rsidP="00AA656A">
      <w:pPr>
        <w:pStyle w:val="Code"/>
        <w:ind w:left="1080"/>
        <w:rPr>
          <w:lang w:eastAsia="en-US"/>
        </w:rPr>
      </w:pPr>
      <w:r>
        <w:rPr>
          <w:lang w:eastAsia="en-US"/>
        </w:rPr>
        <w:t xml:space="preserve">            @Html.AntiForgeryToken()</w:t>
      </w:r>
    </w:p>
    <w:p w14:paraId="24E868C5" w14:textId="77777777" w:rsidR="00555147" w:rsidRDefault="00555147" w:rsidP="00AA656A">
      <w:pPr>
        <w:pStyle w:val="Code"/>
        <w:ind w:left="1080"/>
        <w:rPr>
          <w:lang w:eastAsia="en-US"/>
        </w:rPr>
      </w:pPr>
      <w:r>
        <w:rPr>
          <w:lang w:eastAsia="en-US"/>
        </w:rPr>
        <w:t xml:space="preserve">            &lt;div class="col-sm-6 padding-zero padding-right-row-md"&gt;</w:t>
      </w:r>
    </w:p>
    <w:p w14:paraId="030818A6" w14:textId="77777777" w:rsidR="00555147" w:rsidRDefault="00555147" w:rsidP="00AA656A">
      <w:pPr>
        <w:pStyle w:val="Code"/>
        <w:ind w:left="1080"/>
        <w:rPr>
          <w:lang w:eastAsia="en-US"/>
        </w:rPr>
      </w:pPr>
      <w:r>
        <w:rPr>
          <w:lang w:eastAsia="en-US"/>
        </w:rPr>
        <w:t xml:space="preserve">                &lt;p&gt;</w:t>
      </w:r>
    </w:p>
    <w:p w14:paraId="68A64BEE" w14:textId="77777777" w:rsidR="00555147" w:rsidRDefault="00555147" w:rsidP="00AA656A">
      <w:pPr>
        <w:pStyle w:val="Code"/>
        <w:ind w:left="1080"/>
        <w:rPr>
          <w:lang w:eastAsia="en-US"/>
        </w:rPr>
      </w:pPr>
      <w:r>
        <w:rPr>
          <w:lang w:eastAsia="en-US"/>
        </w:rPr>
        <w:t xml:space="preserve">                    @Html.TextBoxFor(m =&gt; m.CompanyName, new { @class = "ms-form-control green-style", @placeholder = "Company name..." })</w:t>
      </w:r>
    </w:p>
    <w:p w14:paraId="4EBBC912" w14:textId="77777777" w:rsidR="00555147" w:rsidRDefault="00555147" w:rsidP="00AA656A">
      <w:pPr>
        <w:pStyle w:val="Code"/>
        <w:ind w:left="1080"/>
        <w:rPr>
          <w:lang w:eastAsia="en-US"/>
        </w:rPr>
      </w:pPr>
      <w:r>
        <w:rPr>
          <w:lang w:eastAsia="en-US"/>
        </w:rPr>
        <w:t xml:space="preserve">                &lt;/p&gt;</w:t>
      </w:r>
    </w:p>
    <w:p w14:paraId="151D9FB1" w14:textId="77777777" w:rsidR="00555147" w:rsidRDefault="00555147" w:rsidP="00AA656A">
      <w:pPr>
        <w:pStyle w:val="Code"/>
        <w:ind w:left="1080"/>
        <w:rPr>
          <w:lang w:eastAsia="en-US"/>
        </w:rPr>
      </w:pPr>
      <w:r>
        <w:rPr>
          <w:lang w:eastAsia="en-US"/>
        </w:rPr>
        <w:t xml:space="preserve">                &lt;p&gt;</w:t>
      </w:r>
    </w:p>
    <w:p w14:paraId="2C840F36" w14:textId="77777777" w:rsidR="00555147" w:rsidRDefault="00555147" w:rsidP="00AA656A">
      <w:pPr>
        <w:pStyle w:val="Code"/>
        <w:ind w:left="1080"/>
        <w:rPr>
          <w:lang w:eastAsia="en-US"/>
        </w:rPr>
      </w:pPr>
      <w:r>
        <w:rPr>
          <w:lang w:eastAsia="en-US"/>
        </w:rPr>
        <w:t xml:space="preserve">                    @Html.TextBoxFor(m =&gt; m.Address, new { @class = "ms-form-control green-style", @placeholder = "Address..." })</w:t>
      </w:r>
    </w:p>
    <w:p w14:paraId="61485026" w14:textId="77777777" w:rsidR="00555147" w:rsidRDefault="00555147" w:rsidP="00AA656A">
      <w:pPr>
        <w:pStyle w:val="Code"/>
        <w:ind w:left="1080"/>
        <w:rPr>
          <w:lang w:eastAsia="en-US"/>
        </w:rPr>
      </w:pPr>
      <w:r>
        <w:rPr>
          <w:lang w:eastAsia="en-US"/>
        </w:rPr>
        <w:t xml:space="preserve">                &lt;/p&gt;</w:t>
      </w:r>
    </w:p>
    <w:p w14:paraId="2E37B139" w14:textId="77777777" w:rsidR="00555147" w:rsidRDefault="00555147" w:rsidP="00AA656A">
      <w:pPr>
        <w:pStyle w:val="Code"/>
        <w:ind w:left="1080"/>
        <w:rPr>
          <w:lang w:eastAsia="en-US"/>
        </w:rPr>
      </w:pPr>
      <w:r>
        <w:rPr>
          <w:lang w:eastAsia="en-US"/>
        </w:rPr>
        <w:t xml:space="preserve">                &lt;div class="row"&gt;</w:t>
      </w:r>
    </w:p>
    <w:p w14:paraId="2996B55E" w14:textId="77777777" w:rsidR="00555147" w:rsidRDefault="00555147" w:rsidP="00AA656A">
      <w:pPr>
        <w:pStyle w:val="Code"/>
        <w:ind w:left="1080"/>
        <w:rPr>
          <w:lang w:eastAsia="en-US"/>
        </w:rPr>
      </w:pPr>
      <w:r>
        <w:rPr>
          <w:lang w:eastAsia="en-US"/>
        </w:rPr>
        <w:t xml:space="preserve">                    &lt;div class="col-xs-6"&gt;</w:t>
      </w:r>
    </w:p>
    <w:p w14:paraId="15B8B2F0" w14:textId="77777777" w:rsidR="00555147" w:rsidRDefault="00555147" w:rsidP="00AA656A">
      <w:pPr>
        <w:pStyle w:val="Code"/>
        <w:ind w:left="1080"/>
        <w:rPr>
          <w:lang w:eastAsia="en-US"/>
        </w:rPr>
      </w:pPr>
      <w:r>
        <w:rPr>
          <w:lang w:eastAsia="en-US"/>
        </w:rPr>
        <w:t xml:space="preserve">                        @Html.TextBoxFor(m =&gt; m.ZipCode, new { @class = "ms-form-control green-style", @placeholder = "Zip Code..." })</w:t>
      </w:r>
    </w:p>
    <w:p w14:paraId="69B56838" w14:textId="77777777" w:rsidR="00555147" w:rsidRDefault="00555147" w:rsidP="00AA656A">
      <w:pPr>
        <w:pStyle w:val="Code"/>
        <w:ind w:left="1080"/>
        <w:rPr>
          <w:lang w:eastAsia="en-US"/>
        </w:rPr>
      </w:pPr>
      <w:r>
        <w:rPr>
          <w:lang w:eastAsia="en-US"/>
        </w:rPr>
        <w:t xml:space="preserve">                    &lt;/div&gt;</w:t>
      </w:r>
    </w:p>
    <w:p w14:paraId="6F6C0DAC" w14:textId="77777777" w:rsidR="00555147" w:rsidRDefault="00555147" w:rsidP="00AA656A">
      <w:pPr>
        <w:pStyle w:val="Code"/>
        <w:ind w:left="1080"/>
        <w:rPr>
          <w:lang w:eastAsia="en-US"/>
        </w:rPr>
      </w:pPr>
      <w:r>
        <w:rPr>
          <w:lang w:eastAsia="en-US"/>
        </w:rPr>
        <w:t xml:space="preserve">                    &lt;div class="col-xs-6"&gt;</w:t>
      </w:r>
    </w:p>
    <w:p w14:paraId="1F557DD1" w14:textId="77777777" w:rsidR="00555147" w:rsidRDefault="00555147" w:rsidP="00AA656A">
      <w:pPr>
        <w:pStyle w:val="Code"/>
        <w:ind w:left="1080"/>
        <w:rPr>
          <w:lang w:eastAsia="en-US"/>
        </w:rPr>
      </w:pPr>
      <w:r>
        <w:rPr>
          <w:lang w:eastAsia="en-US"/>
        </w:rPr>
        <w:t xml:space="preserve">                        @Html.TextBoxFor(m =&gt; m.City, new { @class = "ms-form-control green-style control-right", @placeholder = "City..." })</w:t>
      </w:r>
    </w:p>
    <w:p w14:paraId="2DC877FE" w14:textId="77777777" w:rsidR="00555147" w:rsidRDefault="00555147" w:rsidP="00AA656A">
      <w:pPr>
        <w:pStyle w:val="Code"/>
        <w:ind w:left="1080"/>
        <w:rPr>
          <w:lang w:eastAsia="en-US"/>
        </w:rPr>
      </w:pPr>
      <w:r>
        <w:rPr>
          <w:lang w:eastAsia="en-US"/>
        </w:rPr>
        <w:t xml:space="preserve">                    &lt;/div&gt;</w:t>
      </w:r>
    </w:p>
    <w:p w14:paraId="7EB02688" w14:textId="77777777" w:rsidR="00555147" w:rsidRDefault="00555147" w:rsidP="00AA656A">
      <w:pPr>
        <w:pStyle w:val="Code"/>
        <w:ind w:left="1080"/>
        <w:rPr>
          <w:lang w:eastAsia="en-US"/>
        </w:rPr>
      </w:pPr>
      <w:r>
        <w:rPr>
          <w:lang w:eastAsia="en-US"/>
        </w:rPr>
        <w:t xml:space="preserve">                &lt;/div&gt;</w:t>
      </w:r>
    </w:p>
    <w:p w14:paraId="46C338C0" w14:textId="77777777" w:rsidR="00555147" w:rsidRDefault="00555147" w:rsidP="00AA656A">
      <w:pPr>
        <w:pStyle w:val="Code"/>
        <w:ind w:left="1080"/>
        <w:rPr>
          <w:lang w:eastAsia="en-US"/>
        </w:rPr>
      </w:pPr>
      <w:r>
        <w:rPr>
          <w:lang w:eastAsia="en-US"/>
        </w:rPr>
        <w:t xml:space="preserve">                &lt;div class="row"&gt;</w:t>
      </w:r>
    </w:p>
    <w:p w14:paraId="4A64F5A4" w14:textId="77777777" w:rsidR="00555147" w:rsidRDefault="00555147" w:rsidP="00AA656A">
      <w:pPr>
        <w:pStyle w:val="Code"/>
        <w:ind w:left="1080"/>
        <w:rPr>
          <w:lang w:eastAsia="en-US"/>
        </w:rPr>
      </w:pPr>
      <w:r>
        <w:rPr>
          <w:lang w:eastAsia="en-US"/>
        </w:rPr>
        <w:t xml:space="preserve">                    &lt;div class="col-xs-6"&gt;</w:t>
      </w:r>
    </w:p>
    <w:p w14:paraId="1E3070E4" w14:textId="77777777" w:rsidR="00555147" w:rsidRDefault="00555147" w:rsidP="00AA656A">
      <w:pPr>
        <w:pStyle w:val="Code"/>
        <w:ind w:left="1080"/>
        <w:rPr>
          <w:lang w:eastAsia="en-US"/>
        </w:rPr>
      </w:pPr>
      <w:r>
        <w:rPr>
          <w:lang w:eastAsia="en-US"/>
        </w:rPr>
        <w:t xml:space="preserve">                        @Html.TextBoxFor(m =&gt; m.State, new { @class = "ms-form-control green-style", @placeholder = "State..." })</w:t>
      </w:r>
    </w:p>
    <w:p w14:paraId="4367AC46" w14:textId="77777777" w:rsidR="00555147" w:rsidRDefault="00555147" w:rsidP="00AA656A">
      <w:pPr>
        <w:pStyle w:val="Code"/>
        <w:ind w:left="1080"/>
        <w:rPr>
          <w:lang w:eastAsia="en-US"/>
        </w:rPr>
      </w:pPr>
      <w:r>
        <w:rPr>
          <w:lang w:eastAsia="en-US"/>
        </w:rPr>
        <w:t xml:space="preserve">                    &lt;/div&gt;</w:t>
      </w:r>
    </w:p>
    <w:p w14:paraId="7B48E446" w14:textId="77777777" w:rsidR="00555147" w:rsidRDefault="00555147" w:rsidP="00AA656A">
      <w:pPr>
        <w:pStyle w:val="Code"/>
        <w:ind w:left="1080"/>
        <w:rPr>
          <w:lang w:eastAsia="en-US"/>
        </w:rPr>
      </w:pPr>
      <w:r>
        <w:rPr>
          <w:lang w:eastAsia="en-US"/>
        </w:rPr>
        <w:t xml:space="preserve">                    &lt;div class="col-xs-6"&gt;</w:t>
      </w:r>
    </w:p>
    <w:p w14:paraId="366A5262" w14:textId="77777777" w:rsidR="00555147" w:rsidRDefault="00555147" w:rsidP="00AA656A">
      <w:pPr>
        <w:pStyle w:val="Code"/>
        <w:ind w:left="1080"/>
        <w:rPr>
          <w:lang w:eastAsia="en-US"/>
        </w:rPr>
      </w:pPr>
      <w:r>
        <w:rPr>
          <w:lang w:eastAsia="en-US"/>
        </w:rPr>
        <w:lastRenderedPageBreak/>
        <w:t xml:space="preserve">                        @Html.TextBoxFor(m =&gt; m.Country, new { @class = "ms-form-control green-style control-right", @placeholder = "Country..." })</w:t>
      </w:r>
    </w:p>
    <w:p w14:paraId="27E7444F" w14:textId="77777777" w:rsidR="00555147" w:rsidRDefault="00555147" w:rsidP="00AA656A">
      <w:pPr>
        <w:pStyle w:val="Code"/>
        <w:ind w:left="1080"/>
        <w:rPr>
          <w:lang w:eastAsia="en-US"/>
        </w:rPr>
      </w:pPr>
      <w:r>
        <w:rPr>
          <w:lang w:eastAsia="en-US"/>
        </w:rPr>
        <w:t xml:space="preserve">                    &lt;/div&gt;</w:t>
      </w:r>
    </w:p>
    <w:p w14:paraId="6E3441D8" w14:textId="77777777" w:rsidR="00555147" w:rsidRDefault="00555147" w:rsidP="00AA656A">
      <w:pPr>
        <w:pStyle w:val="Code"/>
        <w:ind w:left="1080"/>
        <w:rPr>
          <w:lang w:eastAsia="en-US"/>
        </w:rPr>
      </w:pPr>
      <w:r>
        <w:rPr>
          <w:lang w:eastAsia="en-US"/>
        </w:rPr>
        <w:t xml:space="preserve">                &lt;/div&gt;</w:t>
      </w:r>
    </w:p>
    <w:p w14:paraId="65CEEFAE" w14:textId="77777777" w:rsidR="00555147" w:rsidRDefault="00555147" w:rsidP="00AA656A">
      <w:pPr>
        <w:pStyle w:val="Code"/>
        <w:ind w:left="1080"/>
        <w:rPr>
          <w:lang w:eastAsia="en-US"/>
        </w:rPr>
      </w:pPr>
      <w:r>
        <w:rPr>
          <w:lang w:eastAsia="en-US"/>
        </w:rPr>
        <w:t xml:space="preserve">            &lt;/div&gt;</w:t>
      </w:r>
    </w:p>
    <w:p w14:paraId="4ECDDBEC" w14:textId="77777777" w:rsidR="00555147" w:rsidRDefault="00555147" w:rsidP="00AA656A">
      <w:pPr>
        <w:pStyle w:val="Code"/>
        <w:ind w:left="1080"/>
        <w:rPr>
          <w:lang w:eastAsia="en-US"/>
        </w:rPr>
      </w:pPr>
      <w:r>
        <w:rPr>
          <w:lang w:eastAsia="en-US"/>
        </w:rPr>
        <w:t xml:space="preserve">            &lt;div class="col-sm-6  padding-zero padding-left-row-md"&gt;</w:t>
      </w:r>
    </w:p>
    <w:p w14:paraId="4A7AD449" w14:textId="77777777" w:rsidR="00555147" w:rsidRDefault="00555147" w:rsidP="00AA656A">
      <w:pPr>
        <w:pStyle w:val="Code"/>
        <w:ind w:left="1080"/>
        <w:rPr>
          <w:lang w:eastAsia="en-US"/>
        </w:rPr>
      </w:pPr>
      <w:r>
        <w:rPr>
          <w:lang w:eastAsia="en-US"/>
        </w:rPr>
        <w:t xml:space="preserve">                &lt;p&gt;</w:t>
      </w:r>
    </w:p>
    <w:p w14:paraId="652ECF68" w14:textId="77777777" w:rsidR="00555147" w:rsidRDefault="00555147" w:rsidP="00AA656A">
      <w:pPr>
        <w:pStyle w:val="Code"/>
        <w:ind w:left="1080"/>
        <w:rPr>
          <w:lang w:eastAsia="en-US"/>
        </w:rPr>
      </w:pPr>
      <w:r>
        <w:rPr>
          <w:lang w:eastAsia="en-US"/>
        </w:rPr>
        <w:t xml:space="preserve">                    @Html.TextBoxFor(m =&gt; m.CompanyID, new { @class = "ms-form-control green-style", @placeholder = "ID..." })</w:t>
      </w:r>
    </w:p>
    <w:p w14:paraId="4FD7AF48" w14:textId="77777777" w:rsidR="00555147" w:rsidRDefault="00555147" w:rsidP="00AA656A">
      <w:pPr>
        <w:pStyle w:val="Code"/>
        <w:ind w:left="1080"/>
        <w:rPr>
          <w:lang w:eastAsia="en-US"/>
        </w:rPr>
      </w:pPr>
      <w:r>
        <w:rPr>
          <w:lang w:eastAsia="en-US"/>
        </w:rPr>
        <w:t xml:space="preserve">                &lt;/p&gt;</w:t>
      </w:r>
    </w:p>
    <w:p w14:paraId="206C4994" w14:textId="77777777" w:rsidR="00555147" w:rsidRDefault="00555147" w:rsidP="00AA656A">
      <w:pPr>
        <w:pStyle w:val="Code"/>
        <w:ind w:left="1080"/>
        <w:rPr>
          <w:lang w:eastAsia="en-US"/>
        </w:rPr>
      </w:pPr>
      <w:r>
        <w:rPr>
          <w:lang w:eastAsia="en-US"/>
        </w:rPr>
        <w:t xml:space="preserve">                &lt;p&gt;</w:t>
      </w:r>
    </w:p>
    <w:p w14:paraId="754F863C" w14:textId="77777777" w:rsidR="00555147" w:rsidRDefault="00555147" w:rsidP="00AA656A">
      <w:pPr>
        <w:pStyle w:val="Code"/>
        <w:ind w:left="1080"/>
        <w:rPr>
          <w:lang w:eastAsia="en-US"/>
        </w:rPr>
      </w:pPr>
      <w:r>
        <w:rPr>
          <w:lang w:eastAsia="en-US"/>
        </w:rPr>
        <w:t xml:space="preserve">                    @Html.TextBoxFor(m =&gt; m.Email, new { @class = "ms-form-control green-style", @placeholder = "Email..." })</w:t>
      </w:r>
    </w:p>
    <w:p w14:paraId="06DD92FA" w14:textId="77777777" w:rsidR="00555147" w:rsidRDefault="00555147" w:rsidP="00AA656A">
      <w:pPr>
        <w:pStyle w:val="Code"/>
        <w:ind w:left="1080"/>
        <w:rPr>
          <w:lang w:eastAsia="en-US"/>
        </w:rPr>
      </w:pPr>
      <w:r>
        <w:rPr>
          <w:lang w:eastAsia="en-US"/>
        </w:rPr>
        <w:t xml:space="preserve">                &lt;/p&gt;</w:t>
      </w:r>
    </w:p>
    <w:p w14:paraId="7D5C38F0" w14:textId="77777777" w:rsidR="00555147" w:rsidRDefault="00555147" w:rsidP="00AA656A">
      <w:pPr>
        <w:pStyle w:val="Code"/>
        <w:ind w:left="1080"/>
        <w:rPr>
          <w:lang w:eastAsia="en-US"/>
        </w:rPr>
      </w:pPr>
      <w:r>
        <w:rPr>
          <w:lang w:eastAsia="en-US"/>
        </w:rPr>
        <w:t xml:space="preserve">                &lt;p&gt;</w:t>
      </w:r>
    </w:p>
    <w:p w14:paraId="56015143" w14:textId="77777777" w:rsidR="00555147" w:rsidRDefault="00555147" w:rsidP="00AA656A">
      <w:pPr>
        <w:pStyle w:val="Code"/>
        <w:ind w:left="1080"/>
        <w:rPr>
          <w:lang w:eastAsia="en-US"/>
        </w:rPr>
      </w:pPr>
      <w:r>
        <w:rPr>
          <w:lang w:eastAsia="en-US"/>
        </w:rPr>
        <w:t xml:space="preserve">                    @Html.TextBoxFor(m =&gt; m.Description, new { @class = "ms-form-control green-style description-style", @placeholder = "Description..." })</w:t>
      </w:r>
    </w:p>
    <w:p w14:paraId="0B975DC5" w14:textId="77777777" w:rsidR="00555147" w:rsidRDefault="00555147" w:rsidP="00AA656A">
      <w:pPr>
        <w:pStyle w:val="Code"/>
        <w:ind w:left="1080"/>
        <w:rPr>
          <w:lang w:eastAsia="en-US"/>
        </w:rPr>
      </w:pPr>
      <w:r>
        <w:rPr>
          <w:lang w:eastAsia="en-US"/>
        </w:rPr>
        <w:t xml:space="preserve">                &lt;/p&gt;</w:t>
      </w:r>
    </w:p>
    <w:p w14:paraId="48F50DA8" w14:textId="77777777" w:rsidR="00555147" w:rsidRDefault="00555147" w:rsidP="00AA656A">
      <w:pPr>
        <w:pStyle w:val="Code"/>
        <w:ind w:left="1080"/>
        <w:rPr>
          <w:lang w:eastAsia="en-US"/>
        </w:rPr>
      </w:pPr>
      <w:r>
        <w:rPr>
          <w:lang w:eastAsia="en-US"/>
        </w:rPr>
        <w:t xml:space="preserve">                &lt;p&gt;</w:t>
      </w:r>
    </w:p>
    <w:p w14:paraId="7C19BD9E" w14:textId="77777777" w:rsidR="00555147" w:rsidRDefault="00555147" w:rsidP="00AA656A">
      <w:pPr>
        <w:pStyle w:val="Code"/>
        <w:ind w:left="1080"/>
        <w:rPr>
          <w:lang w:eastAsia="en-US"/>
        </w:rPr>
      </w:pPr>
      <w:r>
        <w:rPr>
          <w:lang w:eastAsia="en-US"/>
        </w:rPr>
        <w:t xml:space="preserve">                    &lt;input id="sendNewCarrierBtn" type="submit" class="ms-submit-btn green-style" value="Register" /&gt;</w:t>
      </w:r>
    </w:p>
    <w:p w14:paraId="028C6391" w14:textId="77777777" w:rsidR="00555147" w:rsidRDefault="00555147" w:rsidP="00AA656A">
      <w:pPr>
        <w:pStyle w:val="Code"/>
        <w:ind w:left="1080"/>
        <w:rPr>
          <w:lang w:eastAsia="en-US"/>
        </w:rPr>
      </w:pPr>
      <w:r>
        <w:rPr>
          <w:lang w:eastAsia="en-US"/>
        </w:rPr>
        <w:t xml:space="preserve">                &lt;/p&gt;</w:t>
      </w:r>
    </w:p>
    <w:p w14:paraId="5ED46D3E" w14:textId="77777777" w:rsidR="00555147" w:rsidRDefault="00555147" w:rsidP="00AA656A">
      <w:pPr>
        <w:pStyle w:val="Code"/>
        <w:ind w:left="1080"/>
        <w:rPr>
          <w:lang w:eastAsia="en-US"/>
        </w:rPr>
      </w:pPr>
      <w:r>
        <w:rPr>
          <w:lang w:eastAsia="en-US"/>
        </w:rPr>
        <w:t xml:space="preserve">            &lt;/div&gt;</w:t>
      </w:r>
    </w:p>
    <w:p w14:paraId="166FCCE1" w14:textId="77777777" w:rsidR="00555147" w:rsidRDefault="00555147" w:rsidP="00AA656A">
      <w:pPr>
        <w:pStyle w:val="Code"/>
        <w:ind w:left="1080"/>
        <w:rPr>
          <w:lang w:eastAsia="en-US"/>
        </w:rPr>
      </w:pPr>
      <w:r>
        <w:rPr>
          <w:lang w:eastAsia="en-US"/>
        </w:rPr>
        <w:t xml:space="preserve">            &lt;span class="validation"&gt;&lt;/span&gt;</w:t>
      </w:r>
    </w:p>
    <w:p w14:paraId="5A1386B0" w14:textId="77777777" w:rsidR="00555147" w:rsidRDefault="00555147" w:rsidP="00AA656A">
      <w:pPr>
        <w:pStyle w:val="Code"/>
        <w:ind w:left="1080"/>
        <w:rPr>
          <w:lang w:eastAsia="en-US"/>
        </w:rPr>
      </w:pPr>
      <w:r>
        <w:rPr>
          <w:lang w:eastAsia="en-US"/>
        </w:rPr>
        <w:t xml:space="preserve">            &lt;div class="clearfix"&gt;&lt;/div&gt;</w:t>
      </w:r>
    </w:p>
    <w:p w14:paraId="3A22FB8F" w14:textId="77777777" w:rsidR="00555147" w:rsidRDefault="00555147" w:rsidP="00AA656A">
      <w:pPr>
        <w:pStyle w:val="Code"/>
        <w:ind w:left="1080"/>
        <w:rPr>
          <w:lang w:eastAsia="en-US"/>
        </w:rPr>
      </w:pPr>
      <w:r>
        <w:rPr>
          <w:lang w:eastAsia="en-US"/>
        </w:rPr>
        <w:t xml:space="preserve">            @Html.ValidationSummary()</w:t>
      </w:r>
    </w:p>
    <w:p w14:paraId="6B196CD2" w14:textId="77777777" w:rsidR="00555147" w:rsidRDefault="00555147" w:rsidP="00AA656A">
      <w:pPr>
        <w:pStyle w:val="Code"/>
        <w:ind w:left="1080"/>
        <w:rPr>
          <w:lang w:eastAsia="en-US"/>
        </w:rPr>
      </w:pPr>
      <w:r>
        <w:rPr>
          <w:lang w:eastAsia="en-US"/>
        </w:rPr>
        <w:t xml:space="preserve">        }</w:t>
      </w:r>
    </w:p>
    <w:p w14:paraId="4970A641" w14:textId="77777777" w:rsidR="00555147" w:rsidRDefault="00555147" w:rsidP="00AA656A">
      <w:pPr>
        <w:pStyle w:val="Code"/>
        <w:ind w:left="1080"/>
        <w:rPr>
          <w:lang w:eastAsia="en-US"/>
        </w:rPr>
      </w:pPr>
      <w:r>
        <w:rPr>
          <w:lang w:eastAsia="en-US"/>
        </w:rPr>
        <w:t xml:space="preserve">    &lt;/div&gt;</w:t>
      </w:r>
    </w:p>
    <w:p w14:paraId="01A6F019" w14:textId="77777777" w:rsidR="00555147" w:rsidRDefault="00555147" w:rsidP="00AA656A">
      <w:pPr>
        <w:pStyle w:val="Code"/>
        <w:ind w:left="1080"/>
        <w:rPr>
          <w:lang w:eastAsia="en-US"/>
        </w:rPr>
      </w:pPr>
      <w:r>
        <w:rPr>
          <w:lang w:eastAsia="en-US"/>
        </w:rPr>
        <w:t xml:space="preserve">    &lt;div class="separator"&gt;</w:t>
      </w:r>
    </w:p>
    <w:p w14:paraId="7C559272" w14:textId="77777777" w:rsidR="00555147" w:rsidRDefault="00555147" w:rsidP="00AA656A">
      <w:pPr>
        <w:pStyle w:val="Code"/>
        <w:ind w:left="1080"/>
        <w:rPr>
          <w:lang w:eastAsia="en-US"/>
        </w:rPr>
      </w:pPr>
      <w:r>
        <w:rPr>
          <w:lang w:eastAsia="en-US"/>
        </w:rPr>
        <w:t xml:space="preserve">    &lt;/div&gt;</w:t>
      </w:r>
    </w:p>
    <w:p w14:paraId="19F241C0" w14:textId="26DADA2C" w:rsidR="009314DB" w:rsidRPr="00AA656A" w:rsidRDefault="00555147" w:rsidP="00AA656A">
      <w:pPr>
        <w:pStyle w:val="Code"/>
        <w:ind w:left="1080"/>
        <w:rPr>
          <w:highlight w:val="yellow"/>
          <w:lang w:eastAsia="en-US"/>
        </w:rPr>
      </w:pPr>
      <w:r>
        <w:rPr>
          <w:lang w:eastAsia="en-US"/>
        </w:rPr>
        <w:t>&lt;/div&gt;</w:t>
      </w:r>
    </w:p>
    <w:p w14:paraId="0B6DDF65" w14:textId="0B9D0704" w:rsidR="002D279F" w:rsidRPr="003B4002" w:rsidRDefault="002D279F" w:rsidP="00445814">
      <w:pPr>
        <w:pStyle w:val="ProcedureHeading0"/>
      </w:pPr>
      <w:r w:rsidRPr="00445814">
        <w:t>Task 3: Create _SearchParti</w:t>
      </w:r>
      <w:r w:rsidR="00462771">
        <w:t xml:space="preserve">al.cshtml </w:t>
      </w:r>
      <w:r w:rsidR="0028221B">
        <w:t>p</w:t>
      </w:r>
      <w:r w:rsidR="0028221B" w:rsidRPr="00445814">
        <w:t>age</w:t>
      </w:r>
    </w:p>
    <w:p w14:paraId="111FDA38" w14:textId="19A006BA" w:rsidR="002D279F" w:rsidRPr="00445814" w:rsidRDefault="00445814" w:rsidP="00445814">
      <w:pPr>
        <w:pStyle w:val="Ln1"/>
        <w:numPr>
          <w:ilvl w:val="0"/>
          <w:numId w:val="37"/>
        </w:numPr>
      </w:pPr>
      <w:r>
        <w:t>Right-</w:t>
      </w:r>
      <w:r w:rsidR="00752443">
        <w:t xml:space="preserve">click </w:t>
      </w:r>
      <w:r w:rsidR="002D279F" w:rsidRPr="00445814">
        <w:t xml:space="preserve">the </w:t>
      </w:r>
      <w:r w:rsidR="002D279F" w:rsidRPr="00445814">
        <w:rPr>
          <w:b/>
        </w:rPr>
        <w:t xml:space="preserve">Shared folder in MyShuttle.Web </w:t>
      </w:r>
      <w:r w:rsidR="002D279F" w:rsidRPr="00AC776B">
        <w:rPr>
          <w:bCs/>
        </w:rPr>
        <w:t>project</w:t>
      </w:r>
      <w:r w:rsidR="00A10D9F" w:rsidRPr="00445814">
        <w:t xml:space="preserve"> and </w:t>
      </w:r>
      <w:r w:rsidR="00A10D9F" w:rsidRPr="00445814">
        <w:rPr>
          <w:b/>
        </w:rPr>
        <w:t>Add</w:t>
      </w:r>
      <w:r w:rsidR="00A10D9F" w:rsidRPr="00445814">
        <w:t xml:space="preserve"> </w:t>
      </w:r>
      <w:r w:rsidR="0044425D">
        <w:t>&gt;</w:t>
      </w:r>
      <w:r w:rsidR="00A10D9F" w:rsidRPr="00445814">
        <w:t xml:space="preserve"> </w:t>
      </w:r>
      <w:r w:rsidR="00A10D9F" w:rsidRPr="00445814">
        <w:rPr>
          <w:b/>
        </w:rPr>
        <w:t>New Item</w:t>
      </w:r>
      <w:r w:rsidR="002D279F" w:rsidRPr="00445814">
        <w:t xml:space="preserve">. Select </w:t>
      </w:r>
      <w:r w:rsidR="00752443">
        <w:t xml:space="preserve">the </w:t>
      </w:r>
      <w:r w:rsidR="002D279F" w:rsidRPr="00752443">
        <w:rPr>
          <w:b/>
        </w:rPr>
        <w:t>MVC View</w:t>
      </w:r>
      <w:r w:rsidR="002D279F" w:rsidRPr="00445814">
        <w:t xml:space="preserve"> page and name it as </w:t>
      </w:r>
      <w:r w:rsidR="002D279F" w:rsidRPr="00752443">
        <w:rPr>
          <w:b/>
        </w:rPr>
        <w:t>_SearchPartial.cshtml</w:t>
      </w:r>
      <w:r w:rsidR="002D279F" w:rsidRPr="00445814">
        <w:t xml:space="preserve">. This is also a partial page that will go in Index.cshtml page of CarrierList that </w:t>
      </w:r>
      <w:r w:rsidR="00981EAD">
        <w:t>you</w:t>
      </w:r>
      <w:r w:rsidR="002D279F" w:rsidRPr="00445814">
        <w:t xml:space="preserve"> will write for searching a carrier vendor.</w:t>
      </w:r>
    </w:p>
    <w:p w14:paraId="0E03567C" w14:textId="553BE489" w:rsidR="002D279F" w:rsidRPr="00445814" w:rsidRDefault="002D279F" w:rsidP="00445814">
      <w:pPr>
        <w:pStyle w:val="Ln1"/>
      </w:pPr>
      <w:r w:rsidRPr="00445814">
        <w:t>Add the below markup code for the search functionality</w:t>
      </w:r>
      <w:r w:rsidR="00A15AEF">
        <w:t xml:space="preserve"> after you clean all of the initial file contents</w:t>
      </w:r>
      <w:r w:rsidRPr="00445814">
        <w:t>.</w:t>
      </w:r>
    </w:p>
    <w:p w14:paraId="10F9A00D" w14:textId="310FFE56" w:rsidR="009314DB" w:rsidRDefault="009314DB" w:rsidP="00445814">
      <w:pPr>
        <w:pStyle w:val="Code"/>
        <w:ind w:left="1080"/>
        <w:rPr>
          <w:lang w:eastAsia="en-US"/>
        </w:rPr>
      </w:pPr>
      <w:r>
        <w:rPr>
          <w:highlight w:val="yellow"/>
          <w:lang w:eastAsia="en-US"/>
        </w:rPr>
        <w:t>@</w:t>
      </w:r>
      <w:r>
        <w:rPr>
          <w:lang w:eastAsia="en-US"/>
        </w:rPr>
        <w:t>model MyShuttle.Web.Models.SearchViewModel</w:t>
      </w:r>
    </w:p>
    <w:p w14:paraId="537DBACF" w14:textId="77777777" w:rsidR="009314DB" w:rsidRDefault="009314DB" w:rsidP="00445814">
      <w:pPr>
        <w:pStyle w:val="Code"/>
        <w:ind w:left="1080"/>
        <w:rPr>
          <w:lang w:eastAsia="en-US"/>
        </w:rPr>
      </w:pPr>
    </w:p>
    <w:p w14:paraId="197477DC" w14:textId="77777777" w:rsidR="009314DB" w:rsidRDefault="009314DB" w:rsidP="00445814">
      <w:pPr>
        <w:pStyle w:val="Code"/>
        <w:ind w:left="1080"/>
        <w:rPr>
          <w:lang w:eastAsia="en-US"/>
        </w:rPr>
      </w:pPr>
      <w:r>
        <w:rPr>
          <w:lang w:eastAsia="en-US"/>
        </w:rPr>
        <w:t>&lt;div&gt;</w:t>
      </w:r>
    </w:p>
    <w:p w14:paraId="2426F28A" w14:textId="3888889A" w:rsidR="009314DB" w:rsidRDefault="009314DB" w:rsidP="00445814">
      <w:pPr>
        <w:pStyle w:val="Code"/>
        <w:ind w:left="1080"/>
        <w:rPr>
          <w:lang w:eastAsia="en-US"/>
        </w:rPr>
      </w:pPr>
      <w:r>
        <w:rPr>
          <w:lang w:eastAsia="en-US"/>
        </w:rPr>
        <w:t>@using (Html.BeginForm("CarrierListFiltered", "Index", FormMethod.Get, new {@id="searchForm", @class = ""}))</w:t>
      </w:r>
    </w:p>
    <w:p w14:paraId="053353C8" w14:textId="77777777" w:rsidR="009314DB" w:rsidRDefault="009314DB" w:rsidP="00445814">
      <w:pPr>
        <w:pStyle w:val="Code"/>
        <w:ind w:left="1080"/>
        <w:rPr>
          <w:lang w:eastAsia="en-US"/>
        </w:rPr>
      </w:pPr>
      <w:r>
        <w:rPr>
          <w:lang w:eastAsia="en-US"/>
        </w:rPr>
        <w:t xml:space="preserve">    {</w:t>
      </w:r>
    </w:p>
    <w:p w14:paraId="1D21C340" w14:textId="77777777" w:rsidR="009314DB" w:rsidRDefault="009314DB" w:rsidP="00445814">
      <w:pPr>
        <w:pStyle w:val="Code"/>
        <w:ind w:left="1080"/>
        <w:rPr>
          <w:lang w:eastAsia="en-US"/>
        </w:rPr>
      </w:pPr>
      <w:r>
        <w:rPr>
          <w:lang w:eastAsia="en-US"/>
        </w:rPr>
        <w:t xml:space="preserve">        &lt;div class="search-input-wrapper" id="searchBtn"&gt;&lt;/div&gt;</w:t>
      </w:r>
    </w:p>
    <w:p w14:paraId="334C2C71" w14:textId="77777777" w:rsidR="009314DB" w:rsidRDefault="009314DB" w:rsidP="00445814">
      <w:pPr>
        <w:pStyle w:val="Code"/>
        <w:ind w:left="1080"/>
        <w:rPr>
          <w:lang w:eastAsia="en-US"/>
        </w:rPr>
      </w:pPr>
      <w:r>
        <w:rPr>
          <w:lang w:eastAsia="en-US"/>
        </w:rPr>
        <w:t xml:space="preserve">        @Html.TextBoxFor(m=&gt;m.SearchString ,new { @id = "searchInput", @type = "search" ,@placeholder = "Search" , @class="form-control search-input" })</w:t>
      </w:r>
    </w:p>
    <w:p w14:paraId="0C51BBC1" w14:textId="77777777" w:rsidR="009314DB" w:rsidRDefault="009314DB" w:rsidP="00445814">
      <w:pPr>
        <w:pStyle w:val="Code"/>
        <w:ind w:left="1080"/>
        <w:rPr>
          <w:lang w:eastAsia="en-US"/>
        </w:rPr>
      </w:pPr>
      <w:r>
        <w:rPr>
          <w:lang w:eastAsia="en-US"/>
        </w:rPr>
        <w:t xml:space="preserve">    }</w:t>
      </w:r>
    </w:p>
    <w:p w14:paraId="712E0C8E" w14:textId="369C8047" w:rsidR="002D279F" w:rsidRDefault="009314DB" w:rsidP="00445814">
      <w:pPr>
        <w:pStyle w:val="Code"/>
        <w:ind w:left="1080"/>
        <w:rPr>
          <w:color w:val="0000FF"/>
          <w:lang w:eastAsia="en-US"/>
        </w:rPr>
      </w:pPr>
      <w:r>
        <w:rPr>
          <w:lang w:eastAsia="en-US"/>
        </w:rPr>
        <w:t>&lt;/div&gt;</w:t>
      </w:r>
    </w:p>
    <w:p w14:paraId="16BC3A5C" w14:textId="7732303D" w:rsidR="009314DB" w:rsidRDefault="009314DB">
      <w:pPr>
        <w:spacing w:after="0" w:line="240" w:lineRule="auto"/>
        <w:ind w:left="0"/>
        <w:rPr>
          <w:rFonts w:ascii="Arial" w:hAnsi="Arial" w:cs="Arial"/>
          <w:b/>
          <w:bCs/>
          <w:iCs/>
          <w:kern w:val="32"/>
          <w:sz w:val="28"/>
        </w:rPr>
      </w:pPr>
    </w:p>
    <w:p w14:paraId="77C54EFB" w14:textId="58B2119A" w:rsidR="002D279F" w:rsidRPr="00445814" w:rsidRDefault="00752443" w:rsidP="00445814">
      <w:pPr>
        <w:pStyle w:val="ProcedureHeading0"/>
      </w:pPr>
      <w:r>
        <w:lastRenderedPageBreak/>
        <w:t xml:space="preserve">Task 4: Create Index.cshtml </w:t>
      </w:r>
      <w:r w:rsidR="0028221B">
        <w:t>p</w:t>
      </w:r>
      <w:r w:rsidR="0028221B" w:rsidRPr="00445814">
        <w:t>age</w:t>
      </w:r>
    </w:p>
    <w:p w14:paraId="59A43A94" w14:textId="20E13969" w:rsidR="00721F4D" w:rsidRDefault="00721F4D" w:rsidP="00721F4D">
      <w:pPr>
        <w:pStyle w:val="Ln1"/>
        <w:numPr>
          <w:ilvl w:val="0"/>
          <w:numId w:val="23"/>
        </w:numPr>
      </w:pPr>
      <w:r>
        <w:t xml:space="preserve">Open </w:t>
      </w:r>
      <w:r w:rsidRPr="00721F4D">
        <w:rPr>
          <w:b/>
        </w:rPr>
        <w:t>Index.cshtml</w:t>
      </w:r>
      <w:r>
        <w:t xml:space="preserve"> in </w:t>
      </w:r>
      <w:r w:rsidRPr="00721F4D">
        <w:rPr>
          <w:b/>
        </w:rPr>
        <w:t>Views</w:t>
      </w:r>
      <w:r>
        <w:t xml:space="preserve"> </w:t>
      </w:r>
      <w:r w:rsidR="001E1278" w:rsidRPr="001E1278">
        <w:rPr>
          <w:b/>
        </w:rPr>
        <w:t>&gt;</w:t>
      </w:r>
      <w:r>
        <w:t xml:space="preserve"> </w:t>
      </w:r>
      <w:r w:rsidRPr="00721F4D">
        <w:rPr>
          <w:b/>
        </w:rPr>
        <w:t>CarrierList</w:t>
      </w:r>
      <w:r>
        <w:t xml:space="preserve"> folder that you created in the previous lab and remove all its contents. </w:t>
      </w:r>
    </w:p>
    <w:p w14:paraId="0FD3BA12" w14:textId="504F88D9" w:rsidR="009314DB" w:rsidRDefault="00981EAD" w:rsidP="00721F4D">
      <w:pPr>
        <w:pStyle w:val="Ln1"/>
        <w:numPr>
          <w:ilvl w:val="0"/>
          <w:numId w:val="23"/>
        </w:numPr>
      </w:pPr>
      <w:r>
        <w:t>You</w:t>
      </w:r>
      <w:r w:rsidR="009314DB" w:rsidRPr="009314DB">
        <w:t xml:space="preserve"> are passing the </w:t>
      </w:r>
      <w:r w:rsidR="009314DB" w:rsidRPr="00721F4D">
        <w:rPr>
          <w:b/>
        </w:rPr>
        <w:t>CarrierListViewModel</w:t>
      </w:r>
      <w:r w:rsidR="009314DB" w:rsidRPr="009314DB">
        <w:t xml:space="preserve"> from the controller to the View. Also set the Layout property to Layout.cshtml page. Add the below lines of code to index.cshtml</w:t>
      </w:r>
    </w:p>
    <w:p w14:paraId="3600FEA3" w14:textId="77777777" w:rsidR="001B3401" w:rsidRPr="001B3401" w:rsidRDefault="001B3401" w:rsidP="001B3401">
      <w:pPr>
        <w:pStyle w:val="Code"/>
        <w:ind w:left="1080"/>
        <w:rPr>
          <w:lang w:eastAsia="en-US"/>
        </w:rPr>
      </w:pPr>
      <w:r w:rsidRPr="001B3401">
        <w:rPr>
          <w:highlight w:val="yellow"/>
          <w:lang w:eastAsia="en-US"/>
        </w:rPr>
        <w:t xml:space="preserve">@model </w:t>
      </w:r>
      <w:r w:rsidRPr="001B3401">
        <w:rPr>
          <w:lang w:eastAsia="en-US"/>
        </w:rPr>
        <w:t>MyShuttle.Web.Models.</w:t>
      </w:r>
      <w:r w:rsidRPr="001B3401">
        <w:rPr>
          <w:color w:val="2B91AF"/>
          <w:lang w:eastAsia="en-US"/>
        </w:rPr>
        <w:t>CarrierListViewModel</w:t>
      </w:r>
    </w:p>
    <w:p w14:paraId="5F3591B3" w14:textId="77777777" w:rsidR="001B3401" w:rsidRPr="001B3401" w:rsidRDefault="001B3401" w:rsidP="001B3401">
      <w:pPr>
        <w:pStyle w:val="Code"/>
        <w:ind w:left="1080"/>
        <w:rPr>
          <w:lang w:eastAsia="en-US"/>
        </w:rPr>
      </w:pPr>
      <w:r w:rsidRPr="001B3401">
        <w:rPr>
          <w:highlight w:val="yellow"/>
          <w:lang w:eastAsia="en-US"/>
        </w:rPr>
        <w:t>@{</w:t>
      </w:r>
    </w:p>
    <w:p w14:paraId="25235BBE" w14:textId="77777777" w:rsidR="001B3401" w:rsidRPr="001B3401" w:rsidRDefault="001B3401" w:rsidP="001B3401">
      <w:pPr>
        <w:pStyle w:val="Code"/>
        <w:ind w:left="1080"/>
        <w:rPr>
          <w:lang w:eastAsia="en-US"/>
        </w:rPr>
      </w:pPr>
      <w:r w:rsidRPr="001B3401">
        <w:rPr>
          <w:lang w:eastAsia="en-US"/>
        </w:rPr>
        <w:t xml:space="preserve">    ViewBag.Title = </w:t>
      </w:r>
      <w:r w:rsidRPr="001B3401">
        <w:rPr>
          <w:color w:val="A31515"/>
          <w:lang w:eastAsia="en-US"/>
        </w:rPr>
        <w:t>"Home Page"</w:t>
      </w:r>
      <w:r w:rsidRPr="001B3401">
        <w:rPr>
          <w:lang w:eastAsia="en-US"/>
        </w:rPr>
        <w:t>;</w:t>
      </w:r>
    </w:p>
    <w:p w14:paraId="58834816" w14:textId="77777777" w:rsidR="001B3401" w:rsidRPr="001B3401" w:rsidRDefault="001B3401" w:rsidP="001B3401">
      <w:pPr>
        <w:pStyle w:val="Code"/>
        <w:ind w:left="1080"/>
        <w:rPr>
          <w:lang w:eastAsia="en-US"/>
        </w:rPr>
      </w:pPr>
      <w:r w:rsidRPr="001B3401">
        <w:rPr>
          <w:lang w:eastAsia="en-US"/>
        </w:rPr>
        <w:t xml:space="preserve">    Layout = </w:t>
      </w:r>
      <w:r w:rsidRPr="001B3401">
        <w:rPr>
          <w:color w:val="A31515"/>
          <w:lang w:eastAsia="en-US"/>
        </w:rPr>
        <w:t>"/Views/Shared/_Layout.cshtml"</w:t>
      </w:r>
      <w:r w:rsidRPr="001B3401">
        <w:rPr>
          <w:lang w:eastAsia="en-US"/>
        </w:rPr>
        <w:t>;</w:t>
      </w:r>
    </w:p>
    <w:p w14:paraId="3F715972" w14:textId="77777777" w:rsidR="001B3401" w:rsidRPr="001B3401" w:rsidRDefault="001B3401" w:rsidP="001B3401">
      <w:pPr>
        <w:pStyle w:val="Code"/>
        <w:ind w:left="1080"/>
        <w:rPr>
          <w:lang w:eastAsia="en-US"/>
        </w:rPr>
      </w:pPr>
      <w:r w:rsidRPr="001B3401">
        <w:rPr>
          <w:highlight w:val="yellow"/>
          <w:lang w:eastAsia="en-US"/>
        </w:rPr>
        <w:t>}</w:t>
      </w:r>
    </w:p>
    <w:p w14:paraId="7A814201" w14:textId="77777777" w:rsidR="001B3401" w:rsidRPr="001B3401" w:rsidRDefault="001B3401" w:rsidP="001B3401">
      <w:pPr>
        <w:pStyle w:val="Code"/>
        <w:ind w:left="1080"/>
        <w:rPr>
          <w:lang w:eastAsia="en-US"/>
        </w:rPr>
      </w:pPr>
      <w:r w:rsidRPr="001B3401">
        <w:rPr>
          <w:color w:val="006400"/>
          <w:lang w:eastAsia="en-US"/>
        </w:rPr>
        <w:t>&lt;!-- Add the CSS references for the index.cshtml page --&gt;</w:t>
      </w:r>
    </w:p>
    <w:p w14:paraId="4BCE072A" w14:textId="77777777" w:rsidR="001B3401" w:rsidRPr="001B3401" w:rsidRDefault="001B3401" w:rsidP="001B3401">
      <w:pPr>
        <w:pStyle w:val="Code"/>
        <w:ind w:left="1080"/>
        <w:rPr>
          <w:lang w:eastAsia="en-US"/>
        </w:rPr>
      </w:pPr>
      <w:r w:rsidRPr="001B3401">
        <w:rPr>
          <w:highlight w:val="yellow"/>
          <w:lang w:eastAsia="en-US"/>
        </w:rPr>
        <w:t>@section styles{</w:t>
      </w:r>
    </w:p>
    <w:p w14:paraId="39F5B831"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="Content/jquery.raty.css"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22A7F2CA"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="Content/form.css"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2019F1B2"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="Content/carriers.css"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1E5A09FD"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="Content/footer.css"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6FBE1C9D" w14:textId="7F3DFDF5" w:rsidR="001B3401" w:rsidRDefault="001B3401" w:rsidP="001B3401">
      <w:pPr>
        <w:pStyle w:val="Code"/>
        <w:ind w:left="1080"/>
      </w:pPr>
      <w:r w:rsidRPr="001B3401">
        <w:rPr>
          <w:highlight w:val="yellow"/>
          <w:lang w:eastAsia="en-US"/>
        </w:rPr>
        <w:t>}</w:t>
      </w:r>
    </w:p>
    <w:p w14:paraId="2DDD36AF" w14:textId="05248609" w:rsidR="002D279F" w:rsidRPr="009314DB" w:rsidRDefault="002D279F" w:rsidP="00445814">
      <w:pPr>
        <w:pStyle w:val="Ln1"/>
      </w:pPr>
      <w:r w:rsidRPr="009314DB">
        <w:t>Display the Carrier Registration view p</w:t>
      </w:r>
      <w:r w:rsidR="00C9309F">
        <w:t xml:space="preserve">artial page that </w:t>
      </w:r>
      <w:r w:rsidR="00981EAD">
        <w:t>you</w:t>
      </w:r>
      <w:r w:rsidR="00C9309F">
        <w:t xml:space="preserve"> created in </w:t>
      </w:r>
      <w:r w:rsidR="00C9309F" w:rsidRPr="00C9309F">
        <w:rPr>
          <w:b/>
        </w:rPr>
        <w:t>T</w:t>
      </w:r>
      <w:r w:rsidRPr="00C9309F">
        <w:rPr>
          <w:b/>
        </w:rPr>
        <w:t>ask 2</w:t>
      </w:r>
      <w:r w:rsidRPr="009314DB">
        <w:t xml:space="preserve">. </w:t>
      </w:r>
    </w:p>
    <w:p w14:paraId="23AF3EAC" w14:textId="77777777" w:rsidR="001B3401" w:rsidRDefault="001B3401" w:rsidP="001B3401">
      <w:pPr>
        <w:pStyle w:val="Code"/>
        <w:ind w:left="1080"/>
        <w:rPr>
          <w:color w:val="000000"/>
          <w:lang w:eastAsia="en-US"/>
        </w:rPr>
      </w:pPr>
      <w:r>
        <w:rPr>
          <w:lang w:eastAsia="en-US"/>
        </w:rPr>
        <w:t>&lt;!-- Carrier List --&gt;</w:t>
      </w:r>
    </w:p>
    <w:p w14:paraId="15041039" w14:textId="77777777" w:rsidR="001B3401" w:rsidRDefault="001B3401" w:rsidP="001B3401">
      <w:pPr>
        <w:pStyle w:val="Code"/>
        <w:ind w:left="1080"/>
        <w:rPr>
          <w:color w:val="000000"/>
          <w:lang w:eastAsia="en-US"/>
        </w:rPr>
      </w:pPr>
      <w:r>
        <w:rPr>
          <w:color w:val="0000FF"/>
          <w:lang w:eastAsia="en-US"/>
        </w:rPr>
        <w:t>&lt;</w:t>
      </w:r>
      <w:r>
        <w:rPr>
          <w:lang w:eastAsia="en-US"/>
        </w:rPr>
        <w:t>div</w:t>
      </w:r>
      <w:r>
        <w:rPr>
          <w:color w:val="0000FF"/>
          <w:lang w:eastAsia="en-US"/>
        </w:rPr>
        <w:t>&gt;</w:t>
      </w:r>
    </w:p>
    <w:p w14:paraId="57EF15F9" w14:textId="2FFE5A68" w:rsidR="001B3401" w:rsidRDefault="001B3401" w:rsidP="001B3401">
      <w:pPr>
        <w:pStyle w:val="Code"/>
        <w:ind w:left="1080"/>
        <w:rPr>
          <w:lang w:eastAsia="en-US"/>
        </w:rPr>
      </w:pPr>
      <w:r>
        <w:rPr>
          <w:lang w:eastAsia="en-US"/>
        </w:rPr>
        <w:t xml:space="preserve">    </w:t>
      </w:r>
      <w:r>
        <w:rPr>
          <w:highlight w:val="yellow"/>
          <w:lang w:eastAsia="en-US"/>
        </w:rPr>
        <w:t>@</w:t>
      </w:r>
      <w:r w:rsidR="00400FF3">
        <w:rPr>
          <w:lang w:eastAsia="en-US"/>
        </w:rPr>
        <w:t>Html.Partial</w:t>
      </w:r>
      <w:r>
        <w:rPr>
          <w:lang w:eastAsia="en-US"/>
        </w:rPr>
        <w:t>(</w:t>
      </w:r>
      <w:r>
        <w:rPr>
          <w:color w:val="A31515"/>
          <w:lang w:eastAsia="en-US"/>
        </w:rPr>
        <w:t>"_RegisterCarrierForm"</w:t>
      </w:r>
      <w:r>
        <w:rPr>
          <w:lang w:eastAsia="en-US"/>
        </w:rPr>
        <w:t>, Model.Carrier)</w:t>
      </w:r>
    </w:p>
    <w:p w14:paraId="37800A31" w14:textId="0A2AE54D" w:rsidR="001B3401" w:rsidRDefault="001B3401" w:rsidP="001B3401">
      <w:pPr>
        <w:pStyle w:val="Code"/>
        <w:ind w:left="1080"/>
        <w:rPr>
          <w:lang w:eastAsia="en-US"/>
        </w:rPr>
      </w:pPr>
      <w:r>
        <w:rPr>
          <w:lang w:eastAsia="en-US"/>
        </w:rPr>
        <w:t>&lt;/</w:t>
      </w:r>
      <w:r>
        <w:rPr>
          <w:color w:val="800000"/>
          <w:lang w:eastAsia="en-US"/>
        </w:rPr>
        <w:t>div</w:t>
      </w:r>
      <w:r>
        <w:rPr>
          <w:lang w:eastAsia="en-US"/>
        </w:rPr>
        <w:t>&gt;</w:t>
      </w:r>
    </w:p>
    <w:p w14:paraId="49630208" w14:textId="0297D39C" w:rsidR="00445814" w:rsidRDefault="002D279F" w:rsidP="001B3401">
      <w:pPr>
        <w:pStyle w:val="Ln1"/>
        <w:rPr>
          <w:lang w:eastAsia="en-US"/>
        </w:rPr>
      </w:pPr>
      <w:r w:rsidRPr="00A66403">
        <w:rPr>
          <w:lang w:eastAsia="en-US"/>
        </w:rPr>
        <w:t xml:space="preserve">Display the search pane and list of all carriers that are available. These are the partial pages that </w:t>
      </w:r>
      <w:r w:rsidR="00981EAD">
        <w:rPr>
          <w:lang w:eastAsia="en-US"/>
        </w:rPr>
        <w:t>you</w:t>
      </w:r>
      <w:r w:rsidRPr="00A66403">
        <w:rPr>
          <w:lang w:eastAsia="en-US"/>
        </w:rPr>
        <w:t xml:space="preserve"> created in </w:t>
      </w:r>
      <w:r w:rsidRPr="00C9309F">
        <w:rPr>
          <w:b/>
          <w:lang w:eastAsia="en-US"/>
        </w:rPr>
        <w:t>Task 1</w:t>
      </w:r>
      <w:r w:rsidRPr="00A66403">
        <w:rPr>
          <w:lang w:eastAsia="en-US"/>
        </w:rPr>
        <w:t xml:space="preserve"> and </w:t>
      </w:r>
      <w:r w:rsidR="00C9309F" w:rsidRPr="00C9309F">
        <w:rPr>
          <w:b/>
          <w:lang w:eastAsia="en-US"/>
        </w:rPr>
        <w:t xml:space="preserve">Task </w:t>
      </w:r>
      <w:r w:rsidRPr="00C9309F">
        <w:rPr>
          <w:b/>
          <w:lang w:eastAsia="en-US"/>
        </w:rPr>
        <w:t>3</w:t>
      </w:r>
      <w:r w:rsidRPr="00A66403">
        <w:rPr>
          <w:lang w:eastAsia="en-US"/>
        </w:rPr>
        <w:t>.</w:t>
      </w:r>
    </w:p>
    <w:p w14:paraId="025AD241" w14:textId="77777777" w:rsidR="001B3401" w:rsidRDefault="001B3401" w:rsidP="001B3401">
      <w:pPr>
        <w:pStyle w:val="Code"/>
        <w:ind w:left="1080"/>
        <w:rPr>
          <w:color w:val="000000"/>
          <w:lang w:eastAsia="en-US"/>
        </w:rPr>
      </w:pPr>
      <w:r>
        <w:rPr>
          <w:lang w:eastAsia="en-US"/>
        </w:rPr>
        <w:t>&lt;</w:t>
      </w:r>
      <w:r>
        <w:rPr>
          <w:color w:val="800000"/>
          <w:lang w:eastAsia="en-US"/>
        </w:rPr>
        <w:t>section</w:t>
      </w:r>
      <w:r>
        <w:rPr>
          <w:color w:val="000000"/>
          <w:lang w:eastAsia="en-US"/>
        </w:rPr>
        <w:t xml:space="preserve"> </w:t>
      </w:r>
      <w:r>
        <w:rPr>
          <w:color w:val="FF0000"/>
          <w:lang w:eastAsia="en-US"/>
        </w:rPr>
        <w:t>class</w:t>
      </w:r>
      <w:r>
        <w:rPr>
          <w:lang w:eastAsia="en-US"/>
        </w:rPr>
        <w:t>="carrier-list"&gt;</w:t>
      </w:r>
    </w:p>
    <w:p w14:paraId="7140B0BF"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="ms-container-fluid full-spaced clearfix text-center "&gt;</w:t>
      </w:r>
    </w:p>
    <w:p w14:paraId="59C984E0"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="row carrier-controls margin-zero"&gt;</w:t>
      </w:r>
    </w:p>
    <w:p w14:paraId="22FB6F1A"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="col-sm-offset-9 col-sm-3 search-carrier padding-zero"&gt;</w:t>
      </w:r>
    </w:p>
    <w:p w14:paraId="22E1F73D" w14:textId="1F87C164" w:rsidR="001B3401" w:rsidRDefault="001B3401" w:rsidP="001B3401">
      <w:pPr>
        <w:pStyle w:val="Code"/>
        <w:ind w:left="1080"/>
        <w:rPr>
          <w:lang w:eastAsia="en-US"/>
        </w:rPr>
      </w:pPr>
      <w:r>
        <w:rPr>
          <w:lang w:eastAsia="en-US"/>
        </w:rPr>
        <w:t xml:space="preserve">                </w:t>
      </w:r>
      <w:r>
        <w:rPr>
          <w:highlight w:val="yellow"/>
          <w:lang w:eastAsia="en-US"/>
        </w:rPr>
        <w:t>@</w:t>
      </w:r>
      <w:r w:rsidR="002A4144">
        <w:rPr>
          <w:lang w:eastAsia="en-US"/>
        </w:rPr>
        <w:t>Html.Partial</w:t>
      </w:r>
      <w:r>
        <w:rPr>
          <w:lang w:eastAsia="en-US"/>
        </w:rPr>
        <w:t>(</w:t>
      </w:r>
      <w:r>
        <w:rPr>
          <w:color w:val="A31515"/>
          <w:lang w:eastAsia="en-US"/>
        </w:rPr>
        <w:t>"_SearchPartial"</w:t>
      </w:r>
      <w:r>
        <w:rPr>
          <w:lang w:eastAsia="en-US"/>
        </w:rPr>
        <w:t>, Model.Search)</w:t>
      </w:r>
    </w:p>
    <w:p w14:paraId="51D69AE1"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1007AA9"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7A6E85D3"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id</w:t>
      </w:r>
      <w:r>
        <w:rPr>
          <w:lang w:eastAsia="en-US"/>
        </w:rPr>
        <w:t>="listContainer"&gt;</w:t>
      </w:r>
    </w:p>
    <w:p w14:paraId="7D10E716" w14:textId="079C62E3" w:rsidR="001B3401" w:rsidRDefault="001B3401" w:rsidP="001B3401">
      <w:pPr>
        <w:pStyle w:val="Code"/>
        <w:ind w:left="1080"/>
        <w:rPr>
          <w:lang w:eastAsia="en-US"/>
        </w:rPr>
      </w:pPr>
      <w:r>
        <w:rPr>
          <w:lang w:eastAsia="en-US"/>
        </w:rPr>
        <w:t xml:space="preserve">            </w:t>
      </w:r>
      <w:r>
        <w:rPr>
          <w:highlight w:val="yellow"/>
          <w:lang w:eastAsia="en-US"/>
        </w:rPr>
        <w:t>@</w:t>
      </w:r>
      <w:r>
        <w:rPr>
          <w:lang w:eastAsia="en-US"/>
        </w:rPr>
        <w:t>Html.Partial(</w:t>
      </w:r>
      <w:r>
        <w:rPr>
          <w:color w:val="A31515"/>
          <w:lang w:eastAsia="en-US"/>
        </w:rPr>
        <w:t>"_CarrierListPartial"</w:t>
      </w:r>
      <w:r>
        <w:rPr>
          <w:lang w:eastAsia="en-US"/>
        </w:rPr>
        <w:t>, Model.CarrierList)</w:t>
      </w:r>
    </w:p>
    <w:p w14:paraId="0C7E2584"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E71E96E"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2C10562" w14:textId="53150ECE" w:rsidR="001B3401" w:rsidRDefault="001B3401" w:rsidP="001B3401">
      <w:pPr>
        <w:pStyle w:val="Code"/>
        <w:ind w:left="1080"/>
        <w:rPr>
          <w:lang w:eastAsia="en-US"/>
        </w:rPr>
      </w:pPr>
      <w:r>
        <w:rPr>
          <w:color w:val="0000FF"/>
          <w:lang w:eastAsia="en-US"/>
        </w:rPr>
        <w:t>&lt;/</w:t>
      </w:r>
      <w:r>
        <w:rPr>
          <w:lang w:eastAsia="en-US"/>
        </w:rPr>
        <w:t>section</w:t>
      </w:r>
      <w:r>
        <w:rPr>
          <w:color w:val="0000FF"/>
          <w:lang w:eastAsia="en-US"/>
        </w:rPr>
        <w:t>&gt;</w:t>
      </w:r>
    </w:p>
    <w:p w14:paraId="62F2CA8D" w14:textId="63A4A820" w:rsidR="002D279F" w:rsidRDefault="00445814" w:rsidP="00445814">
      <w:pPr>
        <w:pStyle w:val="Ln1"/>
        <w:rPr>
          <w:lang w:eastAsia="en-US"/>
        </w:rPr>
      </w:pPr>
      <w:r>
        <w:rPr>
          <w:lang w:eastAsia="en-US"/>
        </w:rPr>
        <w:t xml:space="preserve">Add the scripts section at </w:t>
      </w:r>
      <w:r w:rsidR="00C9309F">
        <w:rPr>
          <w:lang w:eastAsia="en-US"/>
        </w:rPr>
        <w:t xml:space="preserve">the </w:t>
      </w:r>
      <w:r>
        <w:rPr>
          <w:lang w:eastAsia="en-US"/>
        </w:rPr>
        <w:t>end</w:t>
      </w:r>
      <w:r w:rsidR="00C9309F">
        <w:rPr>
          <w:lang w:eastAsia="en-US"/>
        </w:rPr>
        <w:t>.</w:t>
      </w:r>
    </w:p>
    <w:p w14:paraId="7F8FA7A6" w14:textId="77777777" w:rsidR="001B3401" w:rsidRDefault="001B3401" w:rsidP="001B3401">
      <w:pPr>
        <w:pStyle w:val="Code"/>
        <w:ind w:left="1080"/>
        <w:rPr>
          <w:lang w:eastAsia="en-US"/>
        </w:rPr>
      </w:pPr>
      <w:r>
        <w:rPr>
          <w:highlight w:val="yellow"/>
          <w:lang w:eastAsia="en-US"/>
        </w:rPr>
        <w:t>@section scripts{</w:t>
      </w:r>
    </w:p>
    <w:p w14:paraId="451F8A15"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r>
        <w:rPr>
          <w:color w:val="FF0000"/>
          <w:lang w:eastAsia="en-US"/>
        </w:rPr>
        <w:t>charset</w:t>
      </w:r>
      <w:r>
        <w:rPr>
          <w:lang w:eastAsia="en-US"/>
        </w:rPr>
        <w:t>="UTF-8"</w:t>
      </w:r>
      <w:r>
        <w:rPr>
          <w:color w:val="000000"/>
          <w:lang w:eastAsia="en-US"/>
        </w:rPr>
        <w:t xml:space="preserve"> </w:t>
      </w:r>
      <w:r>
        <w:rPr>
          <w:color w:val="FF0000"/>
          <w:lang w:eastAsia="en-US"/>
        </w:rPr>
        <w:t>type</w:t>
      </w:r>
      <w:r>
        <w:rPr>
          <w:lang w:eastAsia="en-US"/>
        </w:rPr>
        <w:t>="text/javascript"</w:t>
      </w:r>
      <w:r>
        <w:rPr>
          <w:color w:val="000000"/>
          <w:lang w:eastAsia="en-US"/>
        </w:rPr>
        <w:t xml:space="preserve"> </w:t>
      </w:r>
      <w:r>
        <w:rPr>
          <w:color w:val="FF0000"/>
          <w:lang w:eastAsia="en-US"/>
        </w:rPr>
        <w:t>src</w:t>
      </w:r>
      <w:r>
        <w:rPr>
          <w:lang w:eastAsia="en-US"/>
        </w:rPr>
        <w:t>="https://ecn.dev.virtualearth.net/mapcontrol/mapcontrol.ashx?v=7.0&amp;s=1"&gt;&lt;/</w:t>
      </w:r>
      <w:r>
        <w:rPr>
          <w:color w:val="800000"/>
          <w:lang w:eastAsia="en-US"/>
        </w:rPr>
        <w:t>script</w:t>
      </w:r>
      <w:r>
        <w:rPr>
          <w:lang w:eastAsia="en-US"/>
        </w:rPr>
        <w:t>&gt;</w:t>
      </w:r>
    </w:p>
    <w:p w14:paraId="66012E5B"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r>
        <w:rPr>
          <w:color w:val="FF0000"/>
          <w:lang w:eastAsia="en-US"/>
        </w:rPr>
        <w:t>src</w:t>
      </w:r>
      <w:r>
        <w:rPr>
          <w:lang w:eastAsia="en-US"/>
        </w:rPr>
        <w:t>="Scripts/Pages/CarrierList/index.js"&gt;&lt;/</w:t>
      </w:r>
      <w:r>
        <w:rPr>
          <w:color w:val="800000"/>
          <w:lang w:eastAsia="en-US"/>
        </w:rPr>
        <w:t>script</w:t>
      </w:r>
      <w:r>
        <w:rPr>
          <w:lang w:eastAsia="en-US"/>
        </w:rPr>
        <w:t>&gt;</w:t>
      </w:r>
    </w:p>
    <w:p w14:paraId="3ED2B4BC" w14:textId="565C3405" w:rsidR="001B3401" w:rsidRPr="00445814" w:rsidRDefault="001B3401" w:rsidP="001B3401">
      <w:pPr>
        <w:pStyle w:val="Code"/>
        <w:ind w:left="1080"/>
        <w:rPr>
          <w:lang w:eastAsia="en-US"/>
        </w:rPr>
      </w:pPr>
      <w:r>
        <w:rPr>
          <w:highlight w:val="yellow"/>
          <w:lang w:eastAsia="en-US"/>
        </w:rPr>
        <w:lastRenderedPageBreak/>
        <w:t>}</w:t>
      </w:r>
    </w:p>
    <w:p w14:paraId="543FA881" w14:textId="407F159D" w:rsidR="009A06F2" w:rsidRPr="00832EBF" w:rsidRDefault="00981EAD" w:rsidP="00445814">
      <w:pPr>
        <w:pStyle w:val="Ln1"/>
      </w:pPr>
      <w:r>
        <w:t>You</w:t>
      </w:r>
      <w:r w:rsidR="009A06F2">
        <w:t xml:space="preserve"> are almost done with our CarrierList View. </w:t>
      </w:r>
      <w:r>
        <w:t>You</w:t>
      </w:r>
      <w:r w:rsidR="009A06F2">
        <w:t xml:space="preserve"> need to add the script</w:t>
      </w:r>
      <w:r w:rsidR="00D942B4">
        <w:t xml:space="preserve"> file</w:t>
      </w:r>
      <w:r w:rsidR="009A06F2">
        <w:t xml:space="preserve"> to the project to handle interacti</w:t>
      </w:r>
      <w:r w:rsidR="00C9309F">
        <w:t xml:space="preserve">ve features for the page. Right-click </w:t>
      </w:r>
      <w:r w:rsidR="009A06F2">
        <w:t xml:space="preserve">the </w:t>
      </w:r>
      <w:r w:rsidR="009A06F2" w:rsidRPr="00C9309F">
        <w:rPr>
          <w:b/>
        </w:rPr>
        <w:t>Scripts/Pages</w:t>
      </w:r>
      <w:r w:rsidR="009A06F2">
        <w:t xml:space="preserve"> folder and </w:t>
      </w:r>
      <w:r w:rsidR="009A06F2" w:rsidRPr="00D942B4">
        <w:rPr>
          <w:b/>
        </w:rPr>
        <w:t xml:space="preserve">Add </w:t>
      </w:r>
      <w:r w:rsidR="0044425D">
        <w:rPr>
          <w:b/>
        </w:rPr>
        <w:t>&gt;</w:t>
      </w:r>
      <w:r w:rsidR="009A06F2" w:rsidRPr="00D942B4">
        <w:rPr>
          <w:b/>
        </w:rPr>
        <w:t xml:space="preserve"> </w:t>
      </w:r>
      <w:r w:rsidR="005A746D" w:rsidRPr="00D942B4">
        <w:rPr>
          <w:b/>
        </w:rPr>
        <w:t xml:space="preserve">New Folder </w:t>
      </w:r>
      <w:r w:rsidR="005A746D" w:rsidRPr="005A746D">
        <w:t>and name it</w:t>
      </w:r>
      <w:r w:rsidR="005A746D" w:rsidRPr="00D942B4">
        <w:rPr>
          <w:b/>
        </w:rPr>
        <w:t xml:space="preserve"> CarrierList. </w:t>
      </w:r>
      <w:r w:rsidR="005A746D">
        <w:t>Right</w:t>
      </w:r>
      <w:r w:rsidR="00C9309F">
        <w:t xml:space="preserve">- click </w:t>
      </w:r>
      <w:r w:rsidR="005A746D">
        <w:t xml:space="preserve">the </w:t>
      </w:r>
      <w:r w:rsidR="005A746D" w:rsidRPr="00C9309F">
        <w:rPr>
          <w:b/>
        </w:rPr>
        <w:t>CarrierList</w:t>
      </w:r>
      <w:r w:rsidR="005A746D">
        <w:t xml:space="preserve"> folder and </w:t>
      </w:r>
      <w:r w:rsidR="005A746D" w:rsidRPr="00D942B4">
        <w:rPr>
          <w:b/>
        </w:rPr>
        <w:t xml:space="preserve">Add </w:t>
      </w:r>
      <w:r w:rsidR="0044425D">
        <w:rPr>
          <w:b/>
        </w:rPr>
        <w:t>&gt;</w:t>
      </w:r>
      <w:r w:rsidR="005A746D" w:rsidRPr="00D942B4">
        <w:rPr>
          <w:b/>
        </w:rPr>
        <w:t xml:space="preserve"> Existing Item. </w:t>
      </w:r>
      <w:r w:rsidR="00D942B4" w:rsidRPr="00D942B4">
        <w:t xml:space="preserve">Navigate to the </w:t>
      </w:r>
      <w:r w:rsidR="00D942B4" w:rsidRPr="0016362F">
        <w:rPr>
          <w:b/>
        </w:rPr>
        <w:t>Asset</w:t>
      </w:r>
      <w:r w:rsidR="00D942B4" w:rsidRPr="00D942B4">
        <w:t xml:space="preserve"> location for this lab module and add the</w:t>
      </w:r>
      <w:r w:rsidR="00D942B4" w:rsidRPr="00D942B4">
        <w:rPr>
          <w:b/>
        </w:rPr>
        <w:t xml:space="preserve"> index.js file.</w:t>
      </w:r>
    </w:p>
    <w:p w14:paraId="5124F1B0" w14:textId="54567B4A" w:rsidR="00832EBF" w:rsidRDefault="00832EBF" w:rsidP="00832EBF">
      <w:pPr>
        <w:pStyle w:val="Art"/>
        <w:ind w:left="1224"/>
      </w:pPr>
      <w:r>
        <w:rPr>
          <w:noProof/>
          <w:lang w:eastAsia="en-US"/>
        </w:rPr>
        <w:drawing>
          <wp:inline distT="0" distB="0" distL="0" distR="0" wp14:anchorId="7B0A4D90" wp14:editId="6BC4A0A5">
            <wp:extent cx="1455088" cy="1490202"/>
            <wp:effectExtent l="19050" t="19050" r="1206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57729" cy="1492907"/>
                    </a:xfrm>
                    <a:prstGeom prst="rect">
                      <a:avLst/>
                    </a:prstGeom>
                    <a:noFill/>
                    <a:ln>
                      <a:solidFill>
                        <a:schemeClr val="bg1">
                          <a:lumMod val="85000"/>
                        </a:schemeClr>
                      </a:solidFill>
                    </a:ln>
                  </pic:spPr>
                </pic:pic>
              </a:graphicData>
            </a:graphic>
          </wp:inline>
        </w:drawing>
      </w:r>
    </w:p>
    <w:p w14:paraId="14C4AA4A" w14:textId="5DF3C5DD" w:rsidR="001B3401" w:rsidRDefault="001B3401" w:rsidP="00832EBF">
      <w:pPr>
        <w:pStyle w:val="Art"/>
        <w:ind w:left="1224"/>
      </w:pPr>
      <w:r>
        <w:t>Add other js files in Asset folder as shown above.</w:t>
      </w:r>
    </w:p>
    <w:p w14:paraId="6D89CA8F" w14:textId="595489CE" w:rsidR="002D279F" w:rsidRDefault="002D279F" w:rsidP="00445814">
      <w:pPr>
        <w:pStyle w:val="Ln1"/>
      </w:pPr>
      <w:r w:rsidRPr="00A66403">
        <w:t xml:space="preserve">Run the application and click the </w:t>
      </w:r>
      <w:r w:rsidRPr="0016362F">
        <w:rPr>
          <w:b/>
        </w:rPr>
        <w:t>CarrierList</w:t>
      </w:r>
      <w:r w:rsidR="0016362F">
        <w:t xml:space="preserve"> b</w:t>
      </w:r>
      <w:r w:rsidRPr="00A66403">
        <w:t xml:space="preserve">utton in the top navigation bar or </w:t>
      </w:r>
      <w:r w:rsidRPr="005B1F5C">
        <w:t xml:space="preserve">Navigate to URL: </w:t>
      </w:r>
      <w:hyperlink r:id="rId61" w:history="1">
        <w:r w:rsidR="009A06F2" w:rsidRPr="00974969">
          <w:rPr>
            <w:rStyle w:val="Hyperlink"/>
          </w:rPr>
          <w:t>http://localhost:[YOUR LOCALHOST PORT]/CarrierList/Index</w:t>
        </w:r>
      </w:hyperlink>
      <w:r w:rsidRPr="00A66403">
        <w:rPr>
          <w:color w:val="0070C0"/>
        </w:rPr>
        <w:t xml:space="preserve"> </w:t>
      </w:r>
      <w:r>
        <w:t>to trigger the Index</w:t>
      </w:r>
      <w:r w:rsidR="009A06F2">
        <w:t xml:space="preserve"> action method of the Carrier</w:t>
      </w:r>
      <w:r>
        <w:t>List controller.</w:t>
      </w:r>
    </w:p>
    <w:p w14:paraId="703038D0" w14:textId="77777777" w:rsidR="0066499D" w:rsidRDefault="00832EBF" w:rsidP="0066499D">
      <w:pPr>
        <w:pStyle w:val="Art"/>
        <w:keepNext/>
        <w:ind w:left="1224"/>
      </w:pPr>
      <w:r>
        <w:rPr>
          <w:noProof/>
          <w:lang w:eastAsia="en-US"/>
        </w:rPr>
        <w:drawing>
          <wp:inline distT="0" distB="0" distL="0" distR="0" wp14:anchorId="071EF1E0" wp14:editId="57C7FB7A">
            <wp:extent cx="4673600" cy="2793560"/>
            <wp:effectExtent l="19050" t="19050" r="1270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9540" cy="2803088"/>
                    </a:xfrm>
                    <a:prstGeom prst="rect">
                      <a:avLst/>
                    </a:prstGeom>
                    <a:noFill/>
                    <a:ln>
                      <a:solidFill>
                        <a:schemeClr val="bg1">
                          <a:lumMod val="85000"/>
                        </a:schemeClr>
                      </a:solidFill>
                    </a:ln>
                  </pic:spPr>
                </pic:pic>
              </a:graphicData>
            </a:graphic>
          </wp:inline>
        </w:drawing>
      </w:r>
    </w:p>
    <w:p w14:paraId="19D6FD4A" w14:textId="62F99F1D" w:rsidR="00832EBF" w:rsidRPr="00832EBF" w:rsidRDefault="00832EBF" w:rsidP="0066499D">
      <w:pPr>
        <w:pStyle w:val="Caption"/>
        <w:ind w:left="1080"/>
        <w:jc w:val="left"/>
      </w:pPr>
    </w:p>
    <w:sectPr w:rsidR="00832EBF" w:rsidRPr="00832EBF" w:rsidSect="000371D6">
      <w:headerReference w:type="even" r:id="rId63"/>
      <w:headerReference w:type="default" r:id="rId64"/>
      <w:pgSz w:w="12240" w:h="15840" w:code="1"/>
      <w:pgMar w:top="1440" w:right="1800" w:bottom="135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Shailendra Singh (Randstad India Ltd)" w:date="2016-01-07T18:56:00Z" w:initials="SS(IL">
    <w:p w14:paraId="07D0F2F7" w14:textId="668BC6C6" w:rsidR="00303D7F" w:rsidRDefault="00303D7F">
      <w:pPr>
        <w:pStyle w:val="CommentText"/>
      </w:pPr>
      <w:r>
        <w:rPr>
          <w:rStyle w:val="CommentReference"/>
        </w:rPr>
        <w:annotationRef/>
      </w:r>
      <w:r>
        <w:t>Does it refer to “change the About action method as follows:</w:t>
      </w:r>
      <w:r>
        <w:rPr>
          <w:rStyle w:val="CommentReference"/>
        </w:rPr>
        <w:annotationRef/>
      </w:r>
    </w:p>
  </w:comment>
  <w:comment w:id="15" w:author="Shailendra Singh (Randstad India Ltd)" w:date="2016-01-07T19:13:00Z" w:initials="SS(IL">
    <w:p w14:paraId="2076E0F2" w14:textId="3B5A6414" w:rsidR="00303D7F" w:rsidRDefault="00303D7F">
      <w:pPr>
        <w:pStyle w:val="CommentText"/>
      </w:pPr>
      <w:r>
        <w:rPr>
          <w:rStyle w:val="CommentReference"/>
        </w:rPr>
        <w:annotationRef/>
      </w:r>
      <w:r>
        <w:t>Kindly validate the modification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D0F2F7" w15:done="1"/>
  <w15:commentEx w15:paraId="2076E0F2"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01181" w14:textId="77777777" w:rsidR="007F6389" w:rsidRDefault="007F6389">
      <w:r>
        <w:separator/>
      </w:r>
    </w:p>
    <w:p w14:paraId="1F3C538A" w14:textId="77777777" w:rsidR="007F6389" w:rsidRDefault="007F6389"/>
  </w:endnote>
  <w:endnote w:type="continuationSeparator" w:id="0">
    <w:p w14:paraId="673D5B1E" w14:textId="77777777" w:rsidR="007F6389" w:rsidRDefault="007F6389">
      <w:r>
        <w:continuationSeparator/>
      </w:r>
    </w:p>
    <w:p w14:paraId="37DD8004" w14:textId="77777777" w:rsidR="007F6389" w:rsidRDefault="007F63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7B868" w14:textId="499D1B71" w:rsidR="00303D7F" w:rsidRPr="00765FE6" w:rsidRDefault="00303D7F" w:rsidP="000371D6">
    <w:pPr>
      <w:pBdr>
        <w:bottom w:val="single" w:sz="12" w:space="1" w:color="auto"/>
      </w:pBdr>
      <w:tabs>
        <w:tab w:val="center" w:pos="4230"/>
        <w:tab w:val="right" w:pos="8640"/>
      </w:tabs>
      <w:ind w:left="0"/>
      <w:jc w:val="center"/>
      <w:rPr>
        <w:rFonts w:cs="Segoe UI"/>
        <w:i/>
        <w:sz w:val="16"/>
        <w:szCs w:val="16"/>
      </w:rPr>
    </w:pPr>
    <w:r w:rsidRPr="00EB2DD3">
      <w:rPr>
        <w:rFonts w:cs="Arial"/>
        <w:szCs w:val="16"/>
      </w:rPr>
      <w:tab/>
    </w:r>
    <w:r>
      <w:rPr>
        <w:rFonts w:cs="Segoe UI"/>
        <w:sz w:val="16"/>
        <w:szCs w:val="16"/>
      </w:rPr>
      <w:t xml:space="preserve">© </w:t>
    </w:r>
    <w:r w:rsidR="00084983">
      <w:rPr>
        <w:rFonts w:cs="Segoe UI"/>
        <w:sz w:val="16"/>
        <w:szCs w:val="16"/>
      </w:rPr>
      <w:t>2017</w:t>
    </w:r>
    <w:r w:rsidRPr="00765FE6">
      <w:rPr>
        <w:rFonts w:cs="Segoe UI"/>
        <w:sz w:val="16"/>
        <w:szCs w:val="16"/>
      </w:rPr>
      <w:t xml:space="preserve"> Microsoft Corporation</w:t>
    </w:r>
    <w:r w:rsidRPr="00765FE6">
      <w:rPr>
        <w:rFonts w:cs="Segoe UI"/>
        <w:sz w:val="16"/>
        <w:szCs w:val="16"/>
      </w:rPr>
      <w:tab/>
    </w:r>
  </w:p>
  <w:p w14:paraId="69268062" w14:textId="17ED317B" w:rsidR="00303D7F" w:rsidRPr="000371D6" w:rsidRDefault="00303D7F" w:rsidP="000371D6">
    <w:pPr>
      <w:tabs>
        <w:tab w:val="right" w:pos="8640"/>
      </w:tabs>
      <w:ind w:left="-360"/>
      <w:jc w:val="center"/>
      <w:rPr>
        <w:rFonts w:cs="Segoe UI"/>
        <w:szCs w:val="16"/>
      </w:rPr>
    </w:pPr>
    <w:r w:rsidRPr="00765FE6">
      <w:rPr>
        <w:rFonts w:cs="Segoe UI"/>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678D" w14:textId="4CA3F266" w:rsidR="00303D7F" w:rsidRPr="00765FE6" w:rsidRDefault="00303D7F" w:rsidP="000371D6">
    <w:pPr>
      <w:pBdr>
        <w:bottom w:val="single" w:sz="12" w:space="1" w:color="auto"/>
      </w:pBdr>
      <w:tabs>
        <w:tab w:val="center" w:pos="4230"/>
        <w:tab w:val="right" w:pos="8640"/>
      </w:tabs>
      <w:ind w:left="0"/>
      <w:jc w:val="center"/>
      <w:rPr>
        <w:rFonts w:cs="Segoe UI"/>
        <w:i/>
        <w:sz w:val="16"/>
        <w:szCs w:val="16"/>
      </w:rPr>
    </w:pPr>
    <w:r w:rsidRPr="00EB2DD3">
      <w:rPr>
        <w:rFonts w:cs="Arial"/>
        <w:szCs w:val="16"/>
      </w:rPr>
      <w:tab/>
    </w:r>
    <w:r>
      <w:rPr>
        <w:rFonts w:cs="Segoe UI"/>
        <w:sz w:val="16"/>
        <w:szCs w:val="16"/>
      </w:rPr>
      <w:t xml:space="preserve">© </w:t>
    </w:r>
    <w:r w:rsidR="00084983">
      <w:rPr>
        <w:rFonts w:cs="Segoe UI"/>
        <w:sz w:val="16"/>
        <w:szCs w:val="16"/>
      </w:rPr>
      <w:t>2017</w:t>
    </w:r>
    <w:r w:rsidRPr="00765FE6">
      <w:rPr>
        <w:rFonts w:cs="Segoe UI"/>
        <w:sz w:val="16"/>
        <w:szCs w:val="16"/>
      </w:rPr>
      <w:t xml:space="preserve"> Microsoft Corporation</w:t>
    </w:r>
    <w:r w:rsidRPr="00765FE6">
      <w:rPr>
        <w:rFonts w:cs="Segoe UI"/>
        <w:sz w:val="16"/>
        <w:szCs w:val="16"/>
      </w:rPr>
      <w:tab/>
    </w:r>
  </w:p>
  <w:p w14:paraId="58C92BB9" w14:textId="65FB9B2A" w:rsidR="00303D7F" w:rsidRPr="000371D6" w:rsidRDefault="00303D7F" w:rsidP="000371D6">
    <w:pPr>
      <w:tabs>
        <w:tab w:val="right" w:pos="8640"/>
      </w:tabs>
      <w:ind w:left="-360"/>
      <w:jc w:val="center"/>
      <w:rPr>
        <w:rFonts w:cs="Segoe UI"/>
        <w:szCs w:val="16"/>
      </w:rPr>
    </w:pPr>
    <w:r w:rsidRPr="00765FE6">
      <w:rPr>
        <w:rFonts w:cs="Segoe UI"/>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B7524" w14:textId="688AF807" w:rsidR="00303D7F" w:rsidRPr="005F0B7D" w:rsidRDefault="00303D7F" w:rsidP="000371D6">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18566" w14:textId="67BF28E0" w:rsidR="00303D7F" w:rsidRPr="00765FE6" w:rsidRDefault="00303D7F" w:rsidP="000371D6">
    <w:pPr>
      <w:pBdr>
        <w:bottom w:val="single" w:sz="12" w:space="1" w:color="auto"/>
      </w:pBdr>
      <w:tabs>
        <w:tab w:val="center" w:pos="4230"/>
        <w:tab w:val="right" w:pos="8640"/>
      </w:tabs>
      <w:ind w:left="0"/>
      <w:jc w:val="center"/>
      <w:rPr>
        <w:rFonts w:cs="Segoe UI"/>
        <w:i/>
        <w:sz w:val="16"/>
        <w:szCs w:val="16"/>
      </w:rPr>
    </w:pPr>
    <w:r>
      <w:rPr>
        <w:rFonts w:cs="Segoe UI"/>
        <w:sz w:val="16"/>
        <w:szCs w:val="16"/>
      </w:rPr>
      <w:t xml:space="preserve">© </w:t>
    </w:r>
    <w:r w:rsidR="00084983">
      <w:rPr>
        <w:rFonts w:cs="Segoe UI"/>
        <w:sz w:val="16"/>
        <w:szCs w:val="16"/>
      </w:rPr>
      <w:t>2017</w:t>
    </w:r>
    <w:r w:rsidRPr="00765FE6">
      <w:rPr>
        <w:rFonts w:cs="Segoe UI"/>
        <w:sz w:val="16"/>
        <w:szCs w:val="16"/>
      </w:rPr>
      <w:t xml:space="preserve"> Microsoft Corporation</w:t>
    </w:r>
  </w:p>
  <w:p w14:paraId="2601995B" w14:textId="5A74DCCF" w:rsidR="00303D7F" w:rsidRPr="000371D6" w:rsidRDefault="00303D7F" w:rsidP="000371D6">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67C01" w14:textId="509FA68B" w:rsidR="00303D7F" w:rsidRPr="00765FE6" w:rsidRDefault="00303D7F" w:rsidP="000371D6">
    <w:pPr>
      <w:pBdr>
        <w:bottom w:val="single" w:sz="12" w:space="1" w:color="auto"/>
      </w:pBdr>
      <w:tabs>
        <w:tab w:val="center" w:pos="4230"/>
        <w:tab w:val="right" w:pos="8640"/>
      </w:tabs>
      <w:ind w:left="0"/>
      <w:jc w:val="center"/>
      <w:rPr>
        <w:rFonts w:cs="Segoe UI"/>
        <w:i/>
        <w:sz w:val="16"/>
        <w:szCs w:val="16"/>
      </w:rPr>
    </w:pPr>
    <w:r>
      <w:rPr>
        <w:rFonts w:cs="Segoe UI"/>
        <w:sz w:val="16"/>
        <w:szCs w:val="16"/>
      </w:rPr>
      <w:t xml:space="preserve">© </w:t>
    </w:r>
    <w:r w:rsidR="00084983">
      <w:rPr>
        <w:rFonts w:cs="Segoe UI"/>
        <w:sz w:val="16"/>
        <w:szCs w:val="16"/>
      </w:rPr>
      <w:t>2017</w:t>
    </w:r>
    <w:r w:rsidRPr="00765FE6">
      <w:rPr>
        <w:rFonts w:cs="Segoe UI"/>
        <w:sz w:val="16"/>
        <w:szCs w:val="16"/>
      </w:rPr>
      <w:t xml:space="preserve"> Microsoft Corporation</w:t>
    </w:r>
  </w:p>
  <w:p w14:paraId="170808E6" w14:textId="014A9B0A" w:rsidR="00303D7F" w:rsidRPr="000371D6" w:rsidRDefault="00303D7F" w:rsidP="000371D6">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12E0" w14:textId="77777777" w:rsidR="00303D7F" w:rsidRDefault="00303D7F">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FF2AA" w14:textId="77777777" w:rsidR="007F6389" w:rsidRDefault="007F6389">
      <w:r>
        <w:separator/>
      </w:r>
    </w:p>
    <w:p w14:paraId="114D48FD" w14:textId="77777777" w:rsidR="007F6389" w:rsidRDefault="007F6389"/>
  </w:footnote>
  <w:footnote w:type="continuationSeparator" w:id="0">
    <w:p w14:paraId="5DE9BE62" w14:textId="77777777" w:rsidR="007F6389" w:rsidRDefault="007F6389">
      <w:r>
        <w:continuationSeparator/>
      </w:r>
    </w:p>
    <w:p w14:paraId="6B399668" w14:textId="77777777" w:rsidR="007F6389" w:rsidRDefault="007F63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FB1BB" w14:textId="77777777" w:rsidR="00303D7F" w:rsidRDefault="00303D7F">
    <w:pPr>
      <w:spacing w:after="0" w:line="240"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83CB3" w14:textId="4A9F7CFC" w:rsidR="00303D7F" w:rsidRPr="000371D6" w:rsidRDefault="00303D7F" w:rsidP="00DB0BD2">
    <w:pPr>
      <w:pStyle w:val="HeaderOddPage"/>
      <w:rPr>
        <w:rFonts w:ascii="Segoe UI" w:hAnsi="Segoe UI" w:cs="Segoe UI"/>
      </w:rPr>
    </w:pPr>
    <w:r w:rsidRPr="000371D6">
      <w:rPr>
        <w:rFonts w:ascii="Segoe UI" w:hAnsi="Segoe UI" w:cs="Segoe UI"/>
      </w:rPr>
      <w:t xml:space="preserve">Module 04: Views </w:t>
    </w:r>
    <w:r w:rsidRPr="000371D6">
      <w:rPr>
        <w:rFonts w:ascii="Segoe UI" w:hAnsi="Segoe UI" w:cs="Segoe UI"/>
      </w:rPr>
      <w:fldChar w:fldCharType="begin"/>
    </w:r>
    <w:r w:rsidRPr="000371D6">
      <w:rPr>
        <w:rFonts w:ascii="Segoe UI" w:hAnsi="Segoe UI" w:cs="Segoe UI"/>
      </w:rPr>
      <w:instrText xml:space="preserve"> PAGE   \* MERGEFORMAT </w:instrText>
    </w:r>
    <w:r w:rsidRPr="000371D6">
      <w:rPr>
        <w:rFonts w:ascii="Segoe UI" w:hAnsi="Segoe UI" w:cs="Segoe UI"/>
      </w:rPr>
      <w:fldChar w:fldCharType="separate"/>
    </w:r>
    <w:r w:rsidR="00612B6D">
      <w:rPr>
        <w:rFonts w:ascii="Segoe UI" w:hAnsi="Segoe UI" w:cs="Segoe UI"/>
      </w:rPr>
      <w:t>5</w:t>
    </w:r>
    <w:r w:rsidRPr="000371D6">
      <w:rPr>
        <w:rFonts w:ascii="Segoe UI" w:hAnsi="Segoe UI" w:cs="Segoe U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A5853" w14:textId="77777777" w:rsidR="00303D7F" w:rsidRDefault="00303D7F">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D0D85" w14:textId="77777777" w:rsidR="00303D7F" w:rsidRDefault="00303D7F">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FD19" w14:textId="77777777" w:rsidR="00303D7F" w:rsidRDefault="00303D7F">
    <w:pPr>
      <w:spacing w:after="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714A2" w14:textId="77777777" w:rsidR="00303D7F" w:rsidRDefault="00303D7F">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8367651"/>
      <w:docPartObj>
        <w:docPartGallery w:val="Page Numbers (Top of Page)"/>
        <w:docPartUnique/>
      </w:docPartObj>
    </w:sdtPr>
    <w:sdtEndPr/>
    <w:sdtContent>
      <w:p w14:paraId="2BE28B15" w14:textId="0D5F39CC" w:rsidR="00303D7F" w:rsidRPr="006B4D91" w:rsidRDefault="00303D7F" w:rsidP="003D0F17">
        <w:pPr>
          <w:pStyle w:val="HeaderEvenPage"/>
        </w:pPr>
        <w:r>
          <w:fldChar w:fldCharType="begin"/>
        </w:r>
        <w:r>
          <w:instrText xml:space="preserve"> PAGE   \* MERGEFORMAT </w:instrText>
        </w:r>
        <w:r>
          <w:fldChar w:fldCharType="separate"/>
        </w:r>
        <w:r w:rsidR="00612B6D">
          <w:t>4</w:t>
        </w:r>
        <w:r>
          <w:fldChar w:fldCharType="end"/>
        </w:r>
        <w:r>
          <w:t xml:space="preserve">    Views</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36287" w14:textId="5C21D987" w:rsidR="00303D7F" w:rsidRPr="000371D6" w:rsidRDefault="00303D7F" w:rsidP="000371D6">
    <w:pPr>
      <w:pStyle w:val="HeaderOddPage"/>
      <w:rPr>
        <w:rFonts w:ascii="Segoe UI" w:hAnsi="Segoe UI" w:cs="Segoe UI"/>
      </w:rPr>
    </w:pPr>
    <w:r>
      <w:rPr>
        <w:rFonts w:ascii="Segoe UI" w:hAnsi="Segoe UI" w:cs="Segoe UI"/>
      </w:rPr>
      <w:t>Module 04: Views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E7C04" w14:textId="77777777" w:rsidR="00303D7F" w:rsidRDefault="00303D7F">
    <w:pPr>
      <w:spacing w:after="0" w:line="240"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2E9E7" w14:textId="17C7D64E" w:rsidR="00303D7F" w:rsidRPr="000371D6" w:rsidRDefault="007F6389" w:rsidP="000371D6">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303D7F" w:rsidRPr="004634C2">
          <w:rPr>
            <w:rFonts w:ascii="Segoe UI" w:hAnsi="Segoe UI" w:cs="Segoe UI"/>
          </w:rPr>
          <w:fldChar w:fldCharType="begin"/>
        </w:r>
        <w:r w:rsidR="00303D7F" w:rsidRPr="004634C2">
          <w:rPr>
            <w:rFonts w:ascii="Segoe UI" w:hAnsi="Segoe UI" w:cs="Segoe UI"/>
          </w:rPr>
          <w:instrText xml:space="preserve"> PAGE   \* MERGEFORMAT </w:instrText>
        </w:r>
        <w:r w:rsidR="00303D7F" w:rsidRPr="004634C2">
          <w:rPr>
            <w:rFonts w:ascii="Segoe UI" w:hAnsi="Segoe UI" w:cs="Segoe UI"/>
          </w:rPr>
          <w:fldChar w:fldCharType="separate"/>
        </w:r>
        <w:r w:rsidR="00612B6D">
          <w:rPr>
            <w:rFonts w:ascii="Segoe UI" w:hAnsi="Segoe UI" w:cs="Segoe UI"/>
          </w:rPr>
          <w:t>4</w:t>
        </w:r>
        <w:r w:rsidR="00303D7F" w:rsidRPr="004634C2">
          <w:rPr>
            <w:rFonts w:ascii="Segoe UI" w:hAnsi="Segoe UI" w:cs="Segoe UI"/>
          </w:rPr>
          <w:fldChar w:fldCharType="end"/>
        </w:r>
        <w:r w:rsidR="00303D7F" w:rsidRPr="004634C2">
          <w:rPr>
            <w:rFonts w:ascii="Segoe UI" w:hAnsi="Segoe UI" w:cs="Segoe UI"/>
          </w:rPr>
          <w:t xml:space="preserve">    </w:t>
        </w:r>
        <w:r w:rsidR="00303D7F">
          <w:rPr>
            <w:rFonts w:ascii="Segoe UI" w:hAnsi="Segoe UI" w:cs="Segoe UI"/>
          </w:rPr>
          <w:t>Module 04: Views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A3AA200A"/>
    <w:lvl w:ilvl="0" w:tplc="66682114">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ED44AF"/>
    <w:multiLevelType w:val="multilevel"/>
    <w:tmpl w:val="BE14977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auto"/>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5"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6"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7"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18F3EA8"/>
    <w:multiLevelType w:val="hybridMultilevel"/>
    <w:tmpl w:val="EDAEE332"/>
    <w:lvl w:ilvl="0" w:tplc="4AA63538">
      <w:start w:val="8"/>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D23A5A"/>
    <w:multiLevelType w:val="multilevel"/>
    <w:tmpl w:val="D0F628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color w:val="auto"/>
        <w:sz w:val="22"/>
        <w:szCs w:val="22"/>
      </w:rPr>
    </w:lvl>
    <w:lvl w:ilvl="2">
      <w:start w:val="1"/>
      <w:numFmt w:val="decimal"/>
      <w:lvlText w:val="%3."/>
      <w:lvlJc w:val="left"/>
      <w:pPr>
        <w:tabs>
          <w:tab w:val="num" w:pos="1080"/>
        </w:tabs>
        <w:ind w:left="108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1"/>
  </w:num>
  <w:num w:numId="2">
    <w:abstractNumId w:val="16"/>
  </w:num>
  <w:num w:numId="3">
    <w:abstractNumId w:val="7"/>
  </w:num>
  <w:num w:numId="4">
    <w:abstractNumId w:val="12"/>
  </w:num>
  <w:num w:numId="5">
    <w:abstractNumId w:val="9"/>
  </w:num>
  <w:num w:numId="6">
    <w:abstractNumId w:val="15"/>
  </w:num>
  <w:num w:numId="7">
    <w:abstractNumId w:val="8"/>
  </w:num>
  <w:num w:numId="8">
    <w:abstractNumId w:val="6"/>
  </w:num>
  <w:num w:numId="9">
    <w:abstractNumId w:val="10"/>
  </w:num>
  <w:num w:numId="10">
    <w:abstractNumId w:val="21"/>
  </w:num>
  <w:num w:numId="11">
    <w:abstractNumId w:val="4"/>
  </w:num>
  <w:num w:numId="12">
    <w:abstractNumId w:val="13"/>
  </w:num>
  <w:num w:numId="13">
    <w:abstractNumId w:val="0"/>
  </w:num>
  <w:num w:numId="14">
    <w:abstractNumId w:val="0"/>
    <w:lvlOverride w:ilvl="0">
      <w:startOverride w:val="1"/>
    </w:lvlOverride>
  </w:num>
  <w:num w:numId="15">
    <w:abstractNumId w:val="2"/>
  </w:num>
  <w:num w:numId="16">
    <w:abstractNumId w:val="0"/>
  </w:num>
  <w:num w:numId="17">
    <w:abstractNumId w:val="1"/>
  </w:num>
  <w:num w:numId="18">
    <w:abstractNumId w:val="20"/>
  </w:num>
  <w:num w:numId="19">
    <w:abstractNumId w:val="5"/>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9"/>
  </w:num>
  <w:num w:numId="25">
    <w:abstractNumId w:val="13"/>
    <w:lvlOverride w:ilvl="0">
      <w:startOverride w:val="1"/>
    </w:lvlOverride>
  </w:num>
  <w:num w:numId="26">
    <w:abstractNumId w:val="17"/>
  </w:num>
  <w:num w:numId="27">
    <w:abstractNumId w:val="14"/>
  </w:num>
  <w:num w:numId="28">
    <w:abstractNumId w:val="3"/>
  </w:num>
  <w:num w:numId="29">
    <w:abstractNumId w:val="18"/>
  </w:num>
  <w:num w:numId="30">
    <w:abstractNumId w:val="15"/>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ailendra Singh (Randstad India Ltd)">
    <w15:presenceInfo w15:providerId="AD" w15:userId="S-1-5-21-2146773085-903363285-719344707-1901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IN" w:vendorID="64" w:dllVersion="0" w:nlCheck="1" w:checkStyle="0"/>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95"/>
    <w:rsid w:val="00001AB7"/>
    <w:rsid w:val="00004E11"/>
    <w:rsid w:val="00005501"/>
    <w:rsid w:val="00006983"/>
    <w:rsid w:val="000072CD"/>
    <w:rsid w:val="00011772"/>
    <w:rsid w:val="0001234F"/>
    <w:rsid w:val="00020718"/>
    <w:rsid w:val="00022C28"/>
    <w:rsid w:val="0002575E"/>
    <w:rsid w:val="00031B29"/>
    <w:rsid w:val="00032AC3"/>
    <w:rsid w:val="00033793"/>
    <w:rsid w:val="00034C85"/>
    <w:rsid w:val="000371D6"/>
    <w:rsid w:val="00040708"/>
    <w:rsid w:val="0004345C"/>
    <w:rsid w:val="00046EEB"/>
    <w:rsid w:val="000511B6"/>
    <w:rsid w:val="00054449"/>
    <w:rsid w:val="0005535E"/>
    <w:rsid w:val="00056844"/>
    <w:rsid w:val="00063116"/>
    <w:rsid w:val="00064960"/>
    <w:rsid w:val="00065C28"/>
    <w:rsid w:val="0007068F"/>
    <w:rsid w:val="00073F17"/>
    <w:rsid w:val="00075F32"/>
    <w:rsid w:val="000848F4"/>
    <w:rsid w:val="00084983"/>
    <w:rsid w:val="000906C1"/>
    <w:rsid w:val="00092C66"/>
    <w:rsid w:val="0009318D"/>
    <w:rsid w:val="00096CB3"/>
    <w:rsid w:val="000A233E"/>
    <w:rsid w:val="000A2BA9"/>
    <w:rsid w:val="000A33E3"/>
    <w:rsid w:val="000A6C32"/>
    <w:rsid w:val="000B089E"/>
    <w:rsid w:val="000B5898"/>
    <w:rsid w:val="000B5EBC"/>
    <w:rsid w:val="000C04CA"/>
    <w:rsid w:val="000C0638"/>
    <w:rsid w:val="000C158B"/>
    <w:rsid w:val="000C4A44"/>
    <w:rsid w:val="000C4E4D"/>
    <w:rsid w:val="000C6DC9"/>
    <w:rsid w:val="000D72D0"/>
    <w:rsid w:val="000D7F17"/>
    <w:rsid w:val="000E730E"/>
    <w:rsid w:val="000F0EBE"/>
    <w:rsid w:val="000F1F31"/>
    <w:rsid w:val="000F4A4C"/>
    <w:rsid w:val="00104ED3"/>
    <w:rsid w:val="00106589"/>
    <w:rsid w:val="00111363"/>
    <w:rsid w:val="0011388A"/>
    <w:rsid w:val="00113F71"/>
    <w:rsid w:val="0011523B"/>
    <w:rsid w:val="001160AD"/>
    <w:rsid w:val="00117894"/>
    <w:rsid w:val="00117CB3"/>
    <w:rsid w:val="00117E54"/>
    <w:rsid w:val="001208F3"/>
    <w:rsid w:val="00123D9E"/>
    <w:rsid w:val="00125ADF"/>
    <w:rsid w:val="00127250"/>
    <w:rsid w:val="00132059"/>
    <w:rsid w:val="00133B70"/>
    <w:rsid w:val="00136336"/>
    <w:rsid w:val="00136AEE"/>
    <w:rsid w:val="00141DB9"/>
    <w:rsid w:val="0016058A"/>
    <w:rsid w:val="00160C50"/>
    <w:rsid w:val="0016362F"/>
    <w:rsid w:val="00172263"/>
    <w:rsid w:val="001730E5"/>
    <w:rsid w:val="00175DD7"/>
    <w:rsid w:val="00181787"/>
    <w:rsid w:val="00183237"/>
    <w:rsid w:val="00184CD6"/>
    <w:rsid w:val="001869B9"/>
    <w:rsid w:val="00192863"/>
    <w:rsid w:val="001A11C8"/>
    <w:rsid w:val="001A2FD7"/>
    <w:rsid w:val="001A4A69"/>
    <w:rsid w:val="001B26B9"/>
    <w:rsid w:val="001B3401"/>
    <w:rsid w:val="001C0A2B"/>
    <w:rsid w:val="001C5D43"/>
    <w:rsid w:val="001C615A"/>
    <w:rsid w:val="001D06D1"/>
    <w:rsid w:val="001D0941"/>
    <w:rsid w:val="001D2F06"/>
    <w:rsid w:val="001D3AEC"/>
    <w:rsid w:val="001D4E4E"/>
    <w:rsid w:val="001D66DE"/>
    <w:rsid w:val="001E1278"/>
    <w:rsid w:val="001E35E4"/>
    <w:rsid w:val="001E3DF1"/>
    <w:rsid w:val="001E74E2"/>
    <w:rsid w:val="001F1FBA"/>
    <w:rsid w:val="001F34B1"/>
    <w:rsid w:val="001F47DF"/>
    <w:rsid w:val="001F6F7B"/>
    <w:rsid w:val="001F7C57"/>
    <w:rsid w:val="00205928"/>
    <w:rsid w:val="002063DC"/>
    <w:rsid w:val="0020745D"/>
    <w:rsid w:val="00213932"/>
    <w:rsid w:val="0021554D"/>
    <w:rsid w:val="00215B86"/>
    <w:rsid w:val="00216596"/>
    <w:rsid w:val="00220992"/>
    <w:rsid w:val="00225E1E"/>
    <w:rsid w:val="00230EAD"/>
    <w:rsid w:val="00233D88"/>
    <w:rsid w:val="00233DA0"/>
    <w:rsid w:val="00234371"/>
    <w:rsid w:val="002347CA"/>
    <w:rsid w:val="00234BED"/>
    <w:rsid w:val="00235871"/>
    <w:rsid w:val="0023729A"/>
    <w:rsid w:val="00247242"/>
    <w:rsid w:val="00251940"/>
    <w:rsid w:val="00253541"/>
    <w:rsid w:val="0025480F"/>
    <w:rsid w:val="0026059E"/>
    <w:rsid w:val="00260F39"/>
    <w:rsid w:val="00261D53"/>
    <w:rsid w:val="00272BFA"/>
    <w:rsid w:val="00272E23"/>
    <w:rsid w:val="0027432B"/>
    <w:rsid w:val="002760A4"/>
    <w:rsid w:val="00276429"/>
    <w:rsid w:val="002807D4"/>
    <w:rsid w:val="002816BE"/>
    <w:rsid w:val="0028221B"/>
    <w:rsid w:val="0028238A"/>
    <w:rsid w:val="002845E0"/>
    <w:rsid w:val="00284C91"/>
    <w:rsid w:val="00286772"/>
    <w:rsid w:val="002902BC"/>
    <w:rsid w:val="00290D6E"/>
    <w:rsid w:val="00294698"/>
    <w:rsid w:val="002A09BD"/>
    <w:rsid w:val="002A25EF"/>
    <w:rsid w:val="002A2B02"/>
    <w:rsid w:val="002A2BB0"/>
    <w:rsid w:val="002A2BFD"/>
    <w:rsid w:val="002A3D28"/>
    <w:rsid w:val="002A4144"/>
    <w:rsid w:val="002A4520"/>
    <w:rsid w:val="002A45BE"/>
    <w:rsid w:val="002A56D1"/>
    <w:rsid w:val="002A5C9A"/>
    <w:rsid w:val="002A60B4"/>
    <w:rsid w:val="002A6147"/>
    <w:rsid w:val="002A78F1"/>
    <w:rsid w:val="002A7F57"/>
    <w:rsid w:val="002B2071"/>
    <w:rsid w:val="002B2943"/>
    <w:rsid w:val="002B2BAD"/>
    <w:rsid w:val="002B34C7"/>
    <w:rsid w:val="002B4D09"/>
    <w:rsid w:val="002B4EF8"/>
    <w:rsid w:val="002B5C2A"/>
    <w:rsid w:val="002C71EA"/>
    <w:rsid w:val="002C7BCB"/>
    <w:rsid w:val="002D1577"/>
    <w:rsid w:val="002D1BBE"/>
    <w:rsid w:val="002D22AC"/>
    <w:rsid w:val="002D25CF"/>
    <w:rsid w:val="002D279F"/>
    <w:rsid w:val="002D54A8"/>
    <w:rsid w:val="002D73F2"/>
    <w:rsid w:val="002E1AC6"/>
    <w:rsid w:val="002E1D4A"/>
    <w:rsid w:val="002E45FE"/>
    <w:rsid w:val="002E54C8"/>
    <w:rsid w:val="002E63AA"/>
    <w:rsid w:val="002F0C47"/>
    <w:rsid w:val="002F2498"/>
    <w:rsid w:val="002F420C"/>
    <w:rsid w:val="002F5608"/>
    <w:rsid w:val="002F593E"/>
    <w:rsid w:val="002F69E9"/>
    <w:rsid w:val="002F6EDA"/>
    <w:rsid w:val="002F712B"/>
    <w:rsid w:val="002F7D98"/>
    <w:rsid w:val="00301EE1"/>
    <w:rsid w:val="00303D7F"/>
    <w:rsid w:val="003041A8"/>
    <w:rsid w:val="00306023"/>
    <w:rsid w:val="0030671F"/>
    <w:rsid w:val="00306CAE"/>
    <w:rsid w:val="00311AD0"/>
    <w:rsid w:val="00314241"/>
    <w:rsid w:val="00314A71"/>
    <w:rsid w:val="00314AB8"/>
    <w:rsid w:val="00314F44"/>
    <w:rsid w:val="003203D7"/>
    <w:rsid w:val="003250F2"/>
    <w:rsid w:val="00325294"/>
    <w:rsid w:val="003275E3"/>
    <w:rsid w:val="00330FF6"/>
    <w:rsid w:val="003318D7"/>
    <w:rsid w:val="00332D03"/>
    <w:rsid w:val="00336801"/>
    <w:rsid w:val="00337E8E"/>
    <w:rsid w:val="003449B1"/>
    <w:rsid w:val="003473C7"/>
    <w:rsid w:val="003525D3"/>
    <w:rsid w:val="00355BCB"/>
    <w:rsid w:val="003577F5"/>
    <w:rsid w:val="003637FA"/>
    <w:rsid w:val="00364024"/>
    <w:rsid w:val="00367379"/>
    <w:rsid w:val="003718FF"/>
    <w:rsid w:val="00371BCE"/>
    <w:rsid w:val="00372F05"/>
    <w:rsid w:val="00373021"/>
    <w:rsid w:val="003769DE"/>
    <w:rsid w:val="0037706E"/>
    <w:rsid w:val="00382708"/>
    <w:rsid w:val="00383F08"/>
    <w:rsid w:val="0038469A"/>
    <w:rsid w:val="003849F8"/>
    <w:rsid w:val="00385A81"/>
    <w:rsid w:val="00395B5A"/>
    <w:rsid w:val="00395FFB"/>
    <w:rsid w:val="0039684C"/>
    <w:rsid w:val="003975D7"/>
    <w:rsid w:val="003978E8"/>
    <w:rsid w:val="003979DF"/>
    <w:rsid w:val="003A0CBA"/>
    <w:rsid w:val="003A6507"/>
    <w:rsid w:val="003A74B8"/>
    <w:rsid w:val="003A77D9"/>
    <w:rsid w:val="003A7D51"/>
    <w:rsid w:val="003A7EA1"/>
    <w:rsid w:val="003B117C"/>
    <w:rsid w:val="003B1489"/>
    <w:rsid w:val="003B14FD"/>
    <w:rsid w:val="003B4002"/>
    <w:rsid w:val="003B48CF"/>
    <w:rsid w:val="003B5039"/>
    <w:rsid w:val="003B57C9"/>
    <w:rsid w:val="003B6CBE"/>
    <w:rsid w:val="003C0C94"/>
    <w:rsid w:val="003C40D3"/>
    <w:rsid w:val="003C4A3C"/>
    <w:rsid w:val="003D0F17"/>
    <w:rsid w:val="003D2D85"/>
    <w:rsid w:val="003D2F8F"/>
    <w:rsid w:val="003D4353"/>
    <w:rsid w:val="003D4A71"/>
    <w:rsid w:val="003D736E"/>
    <w:rsid w:val="003E09F9"/>
    <w:rsid w:val="003E1460"/>
    <w:rsid w:val="003E2FD3"/>
    <w:rsid w:val="003E3D8A"/>
    <w:rsid w:val="003E5DD1"/>
    <w:rsid w:val="003E64E0"/>
    <w:rsid w:val="003F0690"/>
    <w:rsid w:val="003F2ED4"/>
    <w:rsid w:val="003F344A"/>
    <w:rsid w:val="003F4947"/>
    <w:rsid w:val="003F5182"/>
    <w:rsid w:val="00400C8E"/>
    <w:rsid w:val="00400FF3"/>
    <w:rsid w:val="00401894"/>
    <w:rsid w:val="00403842"/>
    <w:rsid w:val="004038B9"/>
    <w:rsid w:val="004043AA"/>
    <w:rsid w:val="00404448"/>
    <w:rsid w:val="00405645"/>
    <w:rsid w:val="004075E7"/>
    <w:rsid w:val="00407E4A"/>
    <w:rsid w:val="00411E2B"/>
    <w:rsid w:val="004120CF"/>
    <w:rsid w:val="0041509D"/>
    <w:rsid w:val="00415717"/>
    <w:rsid w:val="00423FE7"/>
    <w:rsid w:val="0042701C"/>
    <w:rsid w:val="00431D04"/>
    <w:rsid w:val="004359BA"/>
    <w:rsid w:val="00441A75"/>
    <w:rsid w:val="0044425D"/>
    <w:rsid w:val="0044437B"/>
    <w:rsid w:val="00445814"/>
    <w:rsid w:val="00445A4B"/>
    <w:rsid w:val="00445EF5"/>
    <w:rsid w:val="00446C9E"/>
    <w:rsid w:val="00452756"/>
    <w:rsid w:val="004565EF"/>
    <w:rsid w:val="004619F9"/>
    <w:rsid w:val="00462771"/>
    <w:rsid w:val="004656B9"/>
    <w:rsid w:val="004656F9"/>
    <w:rsid w:val="0046595F"/>
    <w:rsid w:val="004668A5"/>
    <w:rsid w:val="004668E9"/>
    <w:rsid w:val="00466BB1"/>
    <w:rsid w:val="004724EE"/>
    <w:rsid w:val="00472618"/>
    <w:rsid w:val="00486B98"/>
    <w:rsid w:val="00494458"/>
    <w:rsid w:val="004949FB"/>
    <w:rsid w:val="00495648"/>
    <w:rsid w:val="004A2177"/>
    <w:rsid w:val="004A3C2F"/>
    <w:rsid w:val="004A73F9"/>
    <w:rsid w:val="004A77E6"/>
    <w:rsid w:val="004B1BDD"/>
    <w:rsid w:val="004B40CA"/>
    <w:rsid w:val="004B46AE"/>
    <w:rsid w:val="004B6A2E"/>
    <w:rsid w:val="004C013A"/>
    <w:rsid w:val="004C1087"/>
    <w:rsid w:val="004C1A4C"/>
    <w:rsid w:val="004C290F"/>
    <w:rsid w:val="004C569C"/>
    <w:rsid w:val="004C640C"/>
    <w:rsid w:val="004C7B27"/>
    <w:rsid w:val="004C7D6A"/>
    <w:rsid w:val="004D5F64"/>
    <w:rsid w:val="004D6ADC"/>
    <w:rsid w:val="004D7987"/>
    <w:rsid w:val="004E2A1E"/>
    <w:rsid w:val="004E2B92"/>
    <w:rsid w:val="004E313F"/>
    <w:rsid w:val="004E4BB2"/>
    <w:rsid w:val="004F5C91"/>
    <w:rsid w:val="005022FD"/>
    <w:rsid w:val="0050378F"/>
    <w:rsid w:val="00507209"/>
    <w:rsid w:val="00510489"/>
    <w:rsid w:val="005137A9"/>
    <w:rsid w:val="005201AE"/>
    <w:rsid w:val="00520C8F"/>
    <w:rsid w:val="0052398E"/>
    <w:rsid w:val="0052415B"/>
    <w:rsid w:val="00525E70"/>
    <w:rsid w:val="0053016B"/>
    <w:rsid w:val="00531AB8"/>
    <w:rsid w:val="00541021"/>
    <w:rsid w:val="00541636"/>
    <w:rsid w:val="00542C5D"/>
    <w:rsid w:val="00546C6C"/>
    <w:rsid w:val="005473AE"/>
    <w:rsid w:val="005545D3"/>
    <w:rsid w:val="00555147"/>
    <w:rsid w:val="00556342"/>
    <w:rsid w:val="005573FC"/>
    <w:rsid w:val="00561F97"/>
    <w:rsid w:val="005649AA"/>
    <w:rsid w:val="00564BC7"/>
    <w:rsid w:val="005669FF"/>
    <w:rsid w:val="00567C7A"/>
    <w:rsid w:val="005715B9"/>
    <w:rsid w:val="005733BF"/>
    <w:rsid w:val="0057449B"/>
    <w:rsid w:val="005764E2"/>
    <w:rsid w:val="00582233"/>
    <w:rsid w:val="0058456E"/>
    <w:rsid w:val="005846CA"/>
    <w:rsid w:val="005852AF"/>
    <w:rsid w:val="00591B51"/>
    <w:rsid w:val="00591E36"/>
    <w:rsid w:val="005920FA"/>
    <w:rsid w:val="00594188"/>
    <w:rsid w:val="0059508B"/>
    <w:rsid w:val="005966A6"/>
    <w:rsid w:val="00596992"/>
    <w:rsid w:val="00597834"/>
    <w:rsid w:val="005A06D0"/>
    <w:rsid w:val="005A5DF1"/>
    <w:rsid w:val="005A7196"/>
    <w:rsid w:val="005A746D"/>
    <w:rsid w:val="005B1189"/>
    <w:rsid w:val="005B2DE5"/>
    <w:rsid w:val="005B3606"/>
    <w:rsid w:val="005B5577"/>
    <w:rsid w:val="005B5EBA"/>
    <w:rsid w:val="005B716D"/>
    <w:rsid w:val="005B760C"/>
    <w:rsid w:val="005B7AD6"/>
    <w:rsid w:val="005C5972"/>
    <w:rsid w:val="005C6CA9"/>
    <w:rsid w:val="005D161E"/>
    <w:rsid w:val="005D53ED"/>
    <w:rsid w:val="005D5CAC"/>
    <w:rsid w:val="005D659B"/>
    <w:rsid w:val="005D7BD9"/>
    <w:rsid w:val="005E0E52"/>
    <w:rsid w:val="005E1FB1"/>
    <w:rsid w:val="005E20CF"/>
    <w:rsid w:val="005E3D84"/>
    <w:rsid w:val="005F21A5"/>
    <w:rsid w:val="005F27F4"/>
    <w:rsid w:val="005F2AFE"/>
    <w:rsid w:val="005F4054"/>
    <w:rsid w:val="005F6D62"/>
    <w:rsid w:val="0060445D"/>
    <w:rsid w:val="00605D50"/>
    <w:rsid w:val="00612B6D"/>
    <w:rsid w:val="00614E18"/>
    <w:rsid w:val="00622B3D"/>
    <w:rsid w:val="006232B7"/>
    <w:rsid w:val="00626AD5"/>
    <w:rsid w:val="00630064"/>
    <w:rsid w:val="00631060"/>
    <w:rsid w:val="00634E14"/>
    <w:rsid w:val="00635E2B"/>
    <w:rsid w:val="006371CF"/>
    <w:rsid w:val="00643AB7"/>
    <w:rsid w:val="00643C64"/>
    <w:rsid w:val="00643E23"/>
    <w:rsid w:val="00644102"/>
    <w:rsid w:val="006459EE"/>
    <w:rsid w:val="006470B4"/>
    <w:rsid w:val="00647F80"/>
    <w:rsid w:val="006502A5"/>
    <w:rsid w:val="006529CB"/>
    <w:rsid w:val="00653FE9"/>
    <w:rsid w:val="00654350"/>
    <w:rsid w:val="0065664B"/>
    <w:rsid w:val="00656995"/>
    <w:rsid w:val="006601AA"/>
    <w:rsid w:val="006604E4"/>
    <w:rsid w:val="0066499D"/>
    <w:rsid w:val="00670B4F"/>
    <w:rsid w:val="00672E35"/>
    <w:rsid w:val="00680871"/>
    <w:rsid w:val="00682C8B"/>
    <w:rsid w:val="006840DD"/>
    <w:rsid w:val="0069007F"/>
    <w:rsid w:val="00691AF2"/>
    <w:rsid w:val="006940A2"/>
    <w:rsid w:val="00694E97"/>
    <w:rsid w:val="006A088C"/>
    <w:rsid w:val="006A1449"/>
    <w:rsid w:val="006A2BCD"/>
    <w:rsid w:val="006A3C28"/>
    <w:rsid w:val="006B0349"/>
    <w:rsid w:val="006B261B"/>
    <w:rsid w:val="006B406E"/>
    <w:rsid w:val="006B4B6E"/>
    <w:rsid w:val="006C151C"/>
    <w:rsid w:val="006C3406"/>
    <w:rsid w:val="006D453C"/>
    <w:rsid w:val="006D4DBB"/>
    <w:rsid w:val="006D5CB3"/>
    <w:rsid w:val="006E0148"/>
    <w:rsid w:val="006E0801"/>
    <w:rsid w:val="006E0F2C"/>
    <w:rsid w:val="006E5000"/>
    <w:rsid w:val="006F06AD"/>
    <w:rsid w:val="006F0737"/>
    <w:rsid w:val="006F1298"/>
    <w:rsid w:val="006F251E"/>
    <w:rsid w:val="006F5117"/>
    <w:rsid w:val="006F61D3"/>
    <w:rsid w:val="00700EA6"/>
    <w:rsid w:val="00700F74"/>
    <w:rsid w:val="00701F8B"/>
    <w:rsid w:val="00702410"/>
    <w:rsid w:val="007028FA"/>
    <w:rsid w:val="00703B0B"/>
    <w:rsid w:val="007064EA"/>
    <w:rsid w:val="0070744D"/>
    <w:rsid w:val="00707B2E"/>
    <w:rsid w:val="007115E4"/>
    <w:rsid w:val="00711C14"/>
    <w:rsid w:val="00714726"/>
    <w:rsid w:val="00721F4D"/>
    <w:rsid w:val="007230A3"/>
    <w:rsid w:val="00725B39"/>
    <w:rsid w:val="00726611"/>
    <w:rsid w:val="007338C8"/>
    <w:rsid w:val="00736838"/>
    <w:rsid w:val="00737E72"/>
    <w:rsid w:val="00743365"/>
    <w:rsid w:val="00744161"/>
    <w:rsid w:val="007460CC"/>
    <w:rsid w:val="0075077C"/>
    <w:rsid w:val="00750805"/>
    <w:rsid w:val="00751328"/>
    <w:rsid w:val="00752443"/>
    <w:rsid w:val="007569B4"/>
    <w:rsid w:val="00760610"/>
    <w:rsid w:val="0076103F"/>
    <w:rsid w:val="007621C6"/>
    <w:rsid w:val="00762536"/>
    <w:rsid w:val="007626F1"/>
    <w:rsid w:val="00764AE0"/>
    <w:rsid w:val="0077010D"/>
    <w:rsid w:val="00770520"/>
    <w:rsid w:val="007705E7"/>
    <w:rsid w:val="0077476C"/>
    <w:rsid w:val="00780B68"/>
    <w:rsid w:val="00781615"/>
    <w:rsid w:val="00781814"/>
    <w:rsid w:val="00781854"/>
    <w:rsid w:val="007840F3"/>
    <w:rsid w:val="007870A1"/>
    <w:rsid w:val="00790AE8"/>
    <w:rsid w:val="00794836"/>
    <w:rsid w:val="00794D1B"/>
    <w:rsid w:val="007969F8"/>
    <w:rsid w:val="00796FE1"/>
    <w:rsid w:val="0079780D"/>
    <w:rsid w:val="007A07FB"/>
    <w:rsid w:val="007A0955"/>
    <w:rsid w:val="007A2DFD"/>
    <w:rsid w:val="007A3657"/>
    <w:rsid w:val="007A45AD"/>
    <w:rsid w:val="007A6997"/>
    <w:rsid w:val="007A6A72"/>
    <w:rsid w:val="007B3A21"/>
    <w:rsid w:val="007B3BCF"/>
    <w:rsid w:val="007B4796"/>
    <w:rsid w:val="007B4C71"/>
    <w:rsid w:val="007C1F91"/>
    <w:rsid w:val="007C26EA"/>
    <w:rsid w:val="007C2873"/>
    <w:rsid w:val="007D2CE9"/>
    <w:rsid w:val="007D480A"/>
    <w:rsid w:val="007D645D"/>
    <w:rsid w:val="007D6C6F"/>
    <w:rsid w:val="007E14AF"/>
    <w:rsid w:val="007E1F46"/>
    <w:rsid w:val="007E27DF"/>
    <w:rsid w:val="007E366B"/>
    <w:rsid w:val="007E5440"/>
    <w:rsid w:val="007E68D7"/>
    <w:rsid w:val="007E7E9C"/>
    <w:rsid w:val="007F3418"/>
    <w:rsid w:val="007F61F9"/>
    <w:rsid w:val="007F6389"/>
    <w:rsid w:val="007F7AAA"/>
    <w:rsid w:val="007F7F4A"/>
    <w:rsid w:val="00801F0E"/>
    <w:rsid w:val="00805264"/>
    <w:rsid w:val="00815BAE"/>
    <w:rsid w:val="00815F50"/>
    <w:rsid w:val="0081622F"/>
    <w:rsid w:val="00817F53"/>
    <w:rsid w:val="00821372"/>
    <w:rsid w:val="008215E1"/>
    <w:rsid w:val="00821A77"/>
    <w:rsid w:val="00823C38"/>
    <w:rsid w:val="00824FD0"/>
    <w:rsid w:val="00825531"/>
    <w:rsid w:val="0082645B"/>
    <w:rsid w:val="00830850"/>
    <w:rsid w:val="008317A0"/>
    <w:rsid w:val="00831B63"/>
    <w:rsid w:val="00832EBF"/>
    <w:rsid w:val="00833894"/>
    <w:rsid w:val="0083463D"/>
    <w:rsid w:val="00834AFF"/>
    <w:rsid w:val="00835717"/>
    <w:rsid w:val="00835906"/>
    <w:rsid w:val="00835B1D"/>
    <w:rsid w:val="00835C62"/>
    <w:rsid w:val="0084020F"/>
    <w:rsid w:val="0084035F"/>
    <w:rsid w:val="00842203"/>
    <w:rsid w:val="008422C2"/>
    <w:rsid w:val="00844266"/>
    <w:rsid w:val="00845E1D"/>
    <w:rsid w:val="00846F35"/>
    <w:rsid w:val="00853DC9"/>
    <w:rsid w:val="00854A82"/>
    <w:rsid w:val="0085670E"/>
    <w:rsid w:val="0086067C"/>
    <w:rsid w:val="008621C6"/>
    <w:rsid w:val="008639B1"/>
    <w:rsid w:val="00864BC0"/>
    <w:rsid w:val="008655BB"/>
    <w:rsid w:val="00866049"/>
    <w:rsid w:val="00866656"/>
    <w:rsid w:val="00866657"/>
    <w:rsid w:val="0087131F"/>
    <w:rsid w:val="008820B1"/>
    <w:rsid w:val="0088604D"/>
    <w:rsid w:val="00887D45"/>
    <w:rsid w:val="00887F57"/>
    <w:rsid w:val="00890B81"/>
    <w:rsid w:val="00892B6F"/>
    <w:rsid w:val="00893462"/>
    <w:rsid w:val="0089549C"/>
    <w:rsid w:val="00895DB6"/>
    <w:rsid w:val="008A23A9"/>
    <w:rsid w:val="008A659C"/>
    <w:rsid w:val="008A6DC4"/>
    <w:rsid w:val="008A772C"/>
    <w:rsid w:val="008A7D56"/>
    <w:rsid w:val="008B1101"/>
    <w:rsid w:val="008B40BA"/>
    <w:rsid w:val="008B520D"/>
    <w:rsid w:val="008C35B1"/>
    <w:rsid w:val="008C48E2"/>
    <w:rsid w:val="008C5BA0"/>
    <w:rsid w:val="008D0B4E"/>
    <w:rsid w:val="008D13B6"/>
    <w:rsid w:val="008D203E"/>
    <w:rsid w:val="008D76BC"/>
    <w:rsid w:val="008D7947"/>
    <w:rsid w:val="008E0AA7"/>
    <w:rsid w:val="008E14B0"/>
    <w:rsid w:val="008E3984"/>
    <w:rsid w:val="008F0359"/>
    <w:rsid w:val="008F2A3F"/>
    <w:rsid w:val="008F5DC4"/>
    <w:rsid w:val="008F670E"/>
    <w:rsid w:val="0090227B"/>
    <w:rsid w:val="00905A99"/>
    <w:rsid w:val="00907914"/>
    <w:rsid w:val="0091247E"/>
    <w:rsid w:val="00912C40"/>
    <w:rsid w:val="00913612"/>
    <w:rsid w:val="00913AFF"/>
    <w:rsid w:val="009162B4"/>
    <w:rsid w:val="009162DA"/>
    <w:rsid w:val="00916B90"/>
    <w:rsid w:val="009178CB"/>
    <w:rsid w:val="00920819"/>
    <w:rsid w:val="00922691"/>
    <w:rsid w:val="009227F5"/>
    <w:rsid w:val="0092716C"/>
    <w:rsid w:val="00927B0B"/>
    <w:rsid w:val="00927B58"/>
    <w:rsid w:val="009314DB"/>
    <w:rsid w:val="009337F4"/>
    <w:rsid w:val="00933CF5"/>
    <w:rsid w:val="00940613"/>
    <w:rsid w:val="00941E21"/>
    <w:rsid w:val="0094502C"/>
    <w:rsid w:val="00945AFA"/>
    <w:rsid w:val="009512D6"/>
    <w:rsid w:val="00960A97"/>
    <w:rsid w:val="00963703"/>
    <w:rsid w:val="00964B41"/>
    <w:rsid w:val="0097160C"/>
    <w:rsid w:val="0097772C"/>
    <w:rsid w:val="00980DF3"/>
    <w:rsid w:val="00981EAD"/>
    <w:rsid w:val="0098320C"/>
    <w:rsid w:val="00986B67"/>
    <w:rsid w:val="009877B4"/>
    <w:rsid w:val="00991F7A"/>
    <w:rsid w:val="009921E1"/>
    <w:rsid w:val="009925B3"/>
    <w:rsid w:val="00993A6B"/>
    <w:rsid w:val="00997354"/>
    <w:rsid w:val="00997609"/>
    <w:rsid w:val="009A04DB"/>
    <w:rsid w:val="009A06F2"/>
    <w:rsid w:val="009A172F"/>
    <w:rsid w:val="009A2B18"/>
    <w:rsid w:val="009A52E4"/>
    <w:rsid w:val="009A5929"/>
    <w:rsid w:val="009A7464"/>
    <w:rsid w:val="009B3D7C"/>
    <w:rsid w:val="009D1DA1"/>
    <w:rsid w:val="009E1622"/>
    <w:rsid w:val="009E35F3"/>
    <w:rsid w:val="009E54A3"/>
    <w:rsid w:val="009E6399"/>
    <w:rsid w:val="009F08E4"/>
    <w:rsid w:val="009F0BB3"/>
    <w:rsid w:val="009F4217"/>
    <w:rsid w:val="009F47F1"/>
    <w:rsid w:val="009F5CCC"/>
    <w:rsid w:val="00A027FB"/>
    <w:rsid w:val="00A03AF1"/>
    <w:rsid w:val="00A07095"/>
    <w:rsid w:val="00A10D9F"/>
    <w:rsid w:val="00A12263"/>
    <w:rsid w:val="00A12764"/>
    <w:rsid w:val="00A1276E"/>
    <w:rsid w:val="00A1387F"/>
    <w:rsid w:val="00A144C1"/>
    <w:rsid w:val="00A15AEF"/>
    <w:rsid w:val="00A16438"/>
    <w:rsid w:val="00A17AA4"/>
    <w:rsid w:val="00A17F86"/>
    <w:rsid w:val="00A207D6"/>
    <w:rsid w:val="00A20D4E"/>
    <w:rsid w:val="00A211EA"/>
    <w:rsid w:val="00A23DC5"/>
    <w:rsid w:val="00A303B1"/>
    <w:rsid w:val="00A3488E"/>
    <w:rsid w:val="00A34F91"/>
    <w:rsid w:val="00A45C16"/>
    <w:rsid w:val="00A50DB7"/>
    <w:rsid w:val="00A511B0"/>
    <w:rsid w:val="00A56698"/>
    <w:rsid w:val="00A569B7"/>
    <w:rsid w:val="00A6097A"/>
    <w:rsid w:val="00A61AB4"/>
    <w:rsid w:val="00A63D86"/>
    <w:rsid w:val="00A66403"/>
    <w:rsid w:val="00A67172"/>
    <w:rsid w:val="00A674B3"/>
    <w:rsid w:val="00A7287E"/>
    <w:rsid w:val="00A84414"/>
    <w:rsid w:val="00A85816"/>
    <w:rsid w:val="00A86D17"/>
    <w:rsid w:val="00A87296"/>
    <w:rsid w:val="00A87331"/>
    <w:rsid w:val="00A92013"/>
    <w:rsid w:val="00A924B3"/>
    <w:rsid w:val="00A97E9F"/>
    <w:rsid w:val="00AA656A"/>
    <w:rsid w:val="00AA741F"/>
    <w:rsid w:val="00AB152C"/>
    <w:rsid w:val="00AB4A14"/>
    <w:rsid w:val="00AB5BFC"/>
    <w:rsid w:val="00AB5F0A"/>
    <w:rsid w:val="00AB5F24"/>
    <w:rsid w:val="00AC0595"/>
    <w:rsid w:val="00AC1E04"/>
    <w:rsid w:val="00AC2F76"/>
    <w:rsid w:val="00AC3AA5"/>
    <w:rsid w:val="00AC7303"/>
    <w:rsid w:val="00AC776B"/>
    <w:rsid w:val="00AD1611"/>
    <w:rsid w:val="00AD1F0D"/>
    <w:rsid w:val="00AD1FC1"/>
    <w:rsid w:val="00AD49B6"/>
    <w:rsid w:val="00AD62A6"/>
    <w:rsid w:val="00AE19D9"/>
    <w:rsid w:val="00AE3146"/>
    <w:rsid w:val="00AE3453"/>
    <w:rsid w:val="00AE4E36"/>
    <w:rsid w:val="00AE5C23"/>
    <w:rsid w:val="00AF0EF2"/>
    <w:rsid w:val="00AF1103"/>
    <w:rsid w:val="00AF1E31"/>
    <w:rsid w:val="00AF2895"/>
    <w:rsid w:val="00B01F24"/>
    <w:rsid w:val="00B020B5"/>
    <w:rsid w:val="00B02732"/>
    <w:rsid w:val="00B04AFA"/>
    <w:rsid w:val="00B052FC"/>
    <w:rsid w:val="00B106DA"/>
    <w:rsid w:val="00B15BA4"/>
    <w:rsid w:val="00B16511"/>
    <w:rsid w:val="00B20711"/>
    <w:rsid w:val="00B22726"/>
    <w:rsid w:val="00B22817"/>
    <w:rsid w:val="00B25D51"/>
    <w:rsid w:val="00B263A4"/>
    <w:rsid w:val="00B3083B"/>
    <w:rsid w:val="00B31B72"/>
    <w:rsid w:val="00B34E45"/>
    <w:rsid w:val="00B355DC"/>
    <w:rsid w:val="00B3742C"/>
    <w:rsid w:val="00B41096"/>
    <w:rsid w:val="00B44A0C"/>
    <w:rsid w:val="00B46FDE"/>
    <w:rsid w:val="00B475B3"/>
    <w:rsid w:val="00B5383E"/>
    <w:rsid w:val="00B6345C"/>
    <w:rsid w:val="00B653C4"/>
    <w:rsid w:val="00B66FE0"/>
    <w:rsid w:val="00B72787"/>
    <w:rsid w:val="00B727B9"/>
    <w:rsid w:val="00B74320"/>
    <w:rsid w:val="00B74696"/>
    <w:rsid w:val="00B746CB"/>
    <w:rsid w:val="00B75792"/>
    <w:rsid w:val="00B803FA"/>
    <w:rsid w:val="00B80790"/>
    <w:rsid w:val="00B82192"/>
    <w:rsid w:val="00B8640C"/>
    <w:rsid w:val="00B87AC0"/>
    <w:rsid w:val="00B9676D"/>
    <w:rsid w:val="00B96909"/>
    <w:rsid w:val="00B97A8D"/>
    <w:rsid w:val="00B97B07"/>
    <w:rsid w:val="00BA3E41"/>
    <w:rsid w:val="00BA72CE"/>
    <w:rsid w:val="00BB10A1"/>
    <w:rsid w:val="00BB1752"/>
    <w:rsid w:val="00BB3679"/>
    <w:rsid w:val="00BB6CAD"/>
    <w:rsid w:val="00BB7CAA"/>
    <w:rsid w:val="00BC4735"/>
    <w:rsid w:val="00BD2BAF"/>
    <w:rsid w:val="00BD2C4E"/>
    <w:rsid w:val="00BD3753"/>
    <w:rsid w:val="00BE0E37"/>
    <w:rsid w:val="00BF30DE"/>
    <w:rsid w:val="00BF3666"/>
    <w:rsid w:val="00BF4F4B"/>
    <w:rsid w:val="00C01247"/>
    <w:rsid w:val="00C04807"/>
    <w:rsid w:val="00C0771A"/>
    <w:rsid w:val="00C07C16"/>
    <w:rsid w:val="00C151B4"/>
    <w:rsid w:val="00C15963"/>
    <w:rsid w:val="00C17EB0"/>
    <w:rsid w:val="00C20CC7"/>
    <w:rsid w:val="00C22942"/>
    <w:rsid w:val="00C26D8B"/>
    <w:rsid w:val="00C31AD3"/>
    <w:rsid w:val="00C33D39"/>
    <w:rsid w:val="00C33F74"/>
    <w:rsid w:val="00C347F5"/>
    <w:rsid w:val="00C35157"/>
    <w:rsid w:val="00C36F9B"/>
    <w:rsid w:val="00C50E2A"/>
    <w:rsid w:val="00C53641"/>
    <w:rsid w:val="00C554CD"/>
    <w:rsid w:val="00C61215"/>
    <w:rsid w:val="00C62657"/>
    <w:rsid w:val="00C640E8"/>
    <w:rsid w:val="00C64582"/>
    <w:rsid w:val="00C67FAE"/>
    <w:rsid w:val="00C70678"/>
    <w:rsid w:val="00C71134"/>
    <w:rsid w:val="00C736EF"/>
    <w:rsid w:val="00C749A1"/>
    <w:rsid w:val="00C74D33"/>
    <w:rsid w:val="00C75B6C"/>
    <w:rsid w:val="00C77336"/>
    <w:rsid w:val="00C77813"/>
    <w:rsid w:val="00C8050F"/>
    <w:rsid w:val="00C80710"/>
    <w:rsid w:val="00C840C7"/>
    <w:rsid w:val="00C843DA"/>
    <w:rsid w:val="00C902C0"/>
    <w:rsid w:val="00C92A60"/>
    <w:rsid w:val="00C9309F"/>
    <w:rsid w:val="00C93881"/>
    <w:rsid w:val="00C9555A"/>
    <w:rsid w:val="00C963F0"/>
    <w:rsid w:val="00CA0AB7"/>
    <w:rsid w:val="00CA2492"/>
    <w:rsid w:val="00CA7EB1"/>
    <w:rsid w:val="00CB5198"/>
    <w:rsid w:val="00CB6032"/>
    <w:rsid w:val="00CB75BC"/>
    <w:rsid w:val="00CC0E07"/>
    <w:rsid w:val="00CC1C05"/>
    <w:rsid w:val="00CC4B50"/>
    <w:rsid w:val="00CC6991"/>
    <w:rsid w:val="00CC6CAF"/>
    <w:rsid w:val="00CD3E1B"/>
    <w:rsid w:val="00CD4A7E"/>
    <w:rsid w:val="00CD5DAE"/>
    <w:rsid w:val="00CD725A"/>
    <w:rsid w:val="00CE03CF"/>
    <w:rsid w:val="00CE36A3"/>
    <w:rsid w:val="00CE4105"/>
    <w:rsid w:val="00CF0FC7"/>
    <w:rsid w:val="00CF4C62"/>
    <w:rsid w:val="00CF5580"/>
    <w:rsid w:val="00CF5D53"/>
    <w:rsid w:val="00D01332"/>
    <w:rsid w:val="00D022F0"/>
    <w:rsid w:val="00D02614"/>
    <w:rsid w:val="00D045D2"/>
    <w:rsid w:val="00D07ED7"/>
    <w:rsid w:val="00D12ABF"/>
    <w:rsid w:val="00D13F0B"/>
    <w:rsid w:val="00D20185"/>
    <w:rsid w:val="00D20281"/>
    <w:rsid w:val="00D217DA"/>
    <w:rsid w:val="00D21CAD"/>
    <w:rsid w:val="00D26A01"/>
    <w:rsid w:val="00D2705B"/>
    <w:rsid w:val="00D27B73"/>
    <w:rsid w:val="00D30092"/>
    <w:rsid w:val="00D313E2"/>
    <w:rsid w:val="00D32BE0"/>
    <w:rsid w:val="00D3630A"/>
    <w:rsid w:val="00D415D2"/>
    <w:rsid w:val="00D41E87"/>
    <w:rsid w:val="00D46ABC"/>
    <w:rsid w:val="00D47724"/>
    <w:rsid w:val="00D57AB1"/>
    <w:rsid w:val="00D61C4B"/>
    <w:rsid w:val="00D63A88"/>
    <w:rsid w:val="00D65FCF"/>
    <w:rsid w:val="00D70098"/>
    <w:rsid w:val="00D72264"/>
    <w:rsid w:val="00D74D1C"/>
    <w:rsid w:val="00D75845"/>
    <w:rsid w:val="00D77F6D"/>
    <w:rsid w:val="00D80626"/>
    <w:rsid w:val="00D819C1"/>
    <w:rsid w:val="00D832CE"/>
    <w:rsid w:val="00D84493"/>
    <w:rsid w:val="00D85A86"/>
    <w:rsid w:val="00D90C3F"/>
    <w:rsid w:val="00D90D06"/>
    <w:rsid w:val="00D942B4"/>
    <w:rsid w:val="00D96927"/>
    <w:rsid w:val="00D96F19"/>
    <w:rsid w:val="00DA1FD7"/>
    <w:rsid w:val="00DA3347"/>
    <w:rsid w:val="00DA3AC9"/>
    <w:rsid w:val="00DA435F"/>
    <w:rsid w:val="00DA46CD"/>
    <w:rsid w:val="00DA547F"/>
    <w:rsid w:val="00DB024E"/>
    <w:rsid w:val="00DB0B34"/>
    <w:rsid w:val="00DB0BD2"/>
    <w:rsid w:val="00DB3F2E"/>
    <w:rsid w:val="00DB5083"/>
    <w:rsid w:val="00DC252C"/>
    <w:rsid w:val="00DC40A8"/>
    <w:rsid w:val="00DC5001"/>
    <w:rsid w:val="00DC6E9E"/>
    <w:rsid w:val="00DC74CE"/>
    <w:rsid w:val="00DC7571"/>
    <w:rsid w:val="00DD1025"/>
    <w:rsid w:val="00DD32D7"/>
    <w:rsid w:val="00DE2BFE"/>
    <w:rsid w:val="00DF2982"/>
    <w:rsid w:val="00DF5412"/>
    <w:rsid w:val="00DF6F37"/>
    <w:rsid w:val="00DF79B6"/>
    <w:rsid w:val="00E004AF"/>
    <w:rsid w:val="00E00E22"/>
    <w:rsid w:val="00E02EFC"/>
    <w:rsid w:val="00E05FA1"/>
    <w:rsid w:val="00E10C32"/>
    <w:rsid w:val="00E1111B"/>
    <w:rsid w:val="00E11EBF"/>
    <w:rsid w:val="00E11EC3"/>
    <w:rsid w:val="00E12189"/>
    <w:rsid w:val="00E13E1D"/>
    <w:rsid w:val="00E14531"/>
    <w:rsid w:val="00E14A35"/>
    <w:rsid w:val="00E165AE"/>
    <w:rsid w:val="00E16E25"/>
    <w:rsid w:val="00E2274B"/>
    <w:rsid w:val="00E26DC3"/>
    <w:rsid w:val="00E27BDA"/>
    <w:rsid w:val="00E3157C"/>
    <w:rsid w:val="00E33288"/>
    <w:rsid w:val="00E336CC"/>
    <w:rsid w:val="00E3378F"/>
    <w:rsid w:val="00E405F1"/>
    <w:rsid w:val="00E45295"/>
    <w:rsid w:val="00E4551E"/>
    <w:rsid w:val="00E52901"/>
    <w:rsid w:val="00E53424"/>
    <w:rsid w:val="00E53504"/>
    <w:rsid w:val="00E5659D"/>
    <w:rsid w:val="00E57995"/>
    <w:rsid w:val="00E61CAB"/>
    <w:rsid w:val="00E64D24"/>
    <w:rsid w:val="00E659F6"/>
    <w:rsid w:val="00E67415"/>
    <w:rsid w:val="00E731F7"/>
    <w:rsid w:val="00E74723"/>
    <w:rsid w:val="00E7704C"/>
    <w:rsid w:val="00E77335"/>
    <w:rsid w:val="00E870DA"/>
    <w:rsid w:val="00E9005D"/>
    <w:rsid w:val="00E90A01"/>
    <w:rsid w:val="00E91346"/>
    <w:rsid w:val="00E9179A"/>
    <w:rsid w:val="00E9231F"/>
    <w:rsid w:val="00E93278"/>
    <w:rsid w:val="00E93B35"/>
    <w:rsid w:val="00E9491E"/>
    <w:rsid w:val="00E97C0B"/>
    <w:rsid w:val="00EA0356"/>
    <w:rsid w:val="00EA6EF8"/>
    <w:rsid w:val="00EB4582"/>
    <w:rsid w:val="00EB4C94"/>
    <w:rsid w:val="00EB7618"/>
    <w:rsid w:val="00EC1A2D"/>
    <w:rsid w:val="00EC27E4"/>
    <w:rsid w:val="00ED32F1"/>
    <w:rsid w:val="00ED6349"/>
    <w:rsid w:val="00EE137B"/>
    <w:rsid w:val="00EE3F32"/>
    <w:rsid w:val="00EE44E3"/>
    <w:rsid w:val="00EE4D0A"/>
    <w:rsid w:val="00EE77B2"/>
    <w:rsid w:val="00EF1F6F"/>
    <w:rsid w:val="00EF59BC"/>
    <w:rsid w:val="00EF70A1"/>
    <w:rsid w:val="00F019CF"/>
    <w:rsid w:val="00F022AF"/>
    <w:rsid w:val="00F022D4"/>
    <w:rsid w:val="00F0320F"/>
    <w:rsid w:val="00F03BBD"/>
    <w:rsid w:val="00F07843"/>
    <w:rsid w:val="00F1582D"/>
    <w:rsid w:val="00F20617"/>
    <w:rsid w:val="00F227CD"/>
    <w:rsid w:val="00F22B36"/>
    <w:rsid w:val="00F23681"/>
    <w:rsid w:val="00F27B35"/>
    <w:rsid w:val="00F316AC"/>
    <w:rsid w:val="00F33230"/>
    <w:rsid w:val="00F33BAD"/>
    <w:rsid w:val="00F353E2"/>
    <w:rsid w:val="00F37551"/>
    <w:rsid w:val="00F42F8E"/>
    <w:rsid w:val="00F445B5"/>
    <w:rsid w:val="00F453F2"/>
    <w:rsid w:val="00F45B1B"/>
    <w:rsid w:val="00F464A4"/>
    <w:rsid w:val="00F474E3"/>
    <w:rsid w:val="00F5010D"/>
    <w:rsid w:val="00F5011C"/>
    <w:rsid w:val="00F522D4"/>
    <w:rsid w:val="00F52B7B"/>
    <w:rsid w:val="00F52EFB"/>
    <w:rsid w:val="00F53D30"/>
    <w:rsid w:val="00F61753"/>
    <w:rsid w:val="00F63CAB"/>
    <w:rsid w:val="00F71524"/>
    <w:rsid w:val="00F71623"/>
    <w:rsid w:val="00F756DF"/>
    <w:rsid w:val="00F76F9E"/>
    <w:rsid w:val="00F7759A"/>
    <w:rsid w:val="00F8621B"/>
    <w:rsid w:val="00F918AD"/>
    <w:rsid w:val="00F94B9C"/>
    <w:rsid w:val="00F95DFC"/>
    <w:rsid w:val="00FA03FA"/>
    <w:rsid w:val="00FA109C"/>
    <w:rsid w:val="00FA1DB5"/>
    <w:rsid w:val="00FA39E6"/>
    <w:rsid w:val="00FB2CEB"/>
    <w:rsid w:val="00FB3055"/>
    <w:rsid w:val="00FB6D7A"/>
    <w:rsid w:val="00FC21EE"/>
    <w:rsid w:val="00FC2E68"/>
    <w:rsid w:val="00FC509E"/>
    <w:rsid w:val="00FC694A"/>
    <w:rsid w:val="00FC7DE7"/>
    <w:rsid w:val="00FC7F4C"/>
    <w:rsid w:val="00FD0FAE"/>
    <w:rsid w:val="00FD303E"/>
    <w:rsid w:val="00FD738E"/>
    <w:rsid w:val="00FD7532"/>
    <w:rsid w:val="00FE1534"/>
    <w:rsid w:val="00FE1DB8"/>
    <w:rsid w:val="00FE2C90"/>
    <w:rsid w:val="00FE2E74"/>
    <w:rsid w:val="00FE315A"/>
    <w:rsid w:val="00FE3792"/>
    <w:rsid w:val="00FE5F63"/>
    <w:rsid w:val="00FE6DF1"/>
    <w:rsid w:val="00FE7A58"/>
    <w:rsid w:val="00FF0620"/>
    <w:rsid w:val="00FF0F38"/>
    <w:rsid w:val="00FF284B"/>
    <w:rsid w:val="00FF2F48"/>
    <w:rsid w:val="00FF419C"/>
    <w:rsid w:val="00FF6269"/>
    <w:rsid w:val="00FF71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EB208782-E44B-45A7-92D6-F2373601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3B5039"/>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3B5039"/>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3B5039"/>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3B5039"/>
    <w:pPr>
      <w:spacing w:after="120" w:line="240" w:lineRule="auto"/>
      <w:outlineLvl w:val="2"/>
    </w:pPr>
    <w:rPr>
      <w:rFonts w:cs="Arial"/>
      <w:bCs/>
      <w:sz w:val="28"/>
      <w:szCs w:val="22"/>
    </w:rPr>
  </w:style>
  <w:style w:type="paragraph" w:styleId="Heading4">
    <w:name w:val="heading 4"/>
    <w:basedOn w:val="Normal"/>
    <w:next w:val="Normal"/>
    <w:link w:val="Heading4Char"/>
    <w:qFormat/>
    <w:rsid w:val="003B5039"/>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3B503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3B5039"/>
    <w:pPr>
      <w:spacing w:before="240"/>
      <w:outlineLvl w:val="5"/>
    </w:pPr>
    <w:rPr>
      <w:b/>
      <w:bCs/>
    </w:rPr>
  </w:style>
  <w:style w:type="paragraph" w:styleId="Heading9">
    <w:name w:val="heading 9"/>
    <w:basedOn w:val="Normal"/>
    <w:next w:val="Normal"/>
    <w:link w:val="Heading9Char"/>
    <w:locked/>
    <w:rsid w:val="003B5039"/>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3B5039"/>
    <w:rPr>
      <w:rFonts w:ascii="Tahoma" w:hAnsi="Tahoma" w:cs="Tahoma"/>
      <w:sz w:val="16"/>
      <w:szCs w:val="16"/>
    </w:rPr>
  </w:style>
  <w:style w:type="paragraph" w:customStyle="1" w:styleId="Legalese">
    <w:name w:val="Legalese"/>
    <w:basedOn w:val="Normal"/>
    <w:link w:val="LegaleseChar"/>
    <w:rsid w:val="003B5039"/>
    <w:pPr>
      <w:spacing w:line="200" w:lineRule="exact"/>
    </w:pPr>
    <w:rPr>
      <w:rFonts w:ascii="Arial" w:hAnsi="Arial"/>
      <w:sz w:val="16"/>
      <w:szCs w:val="16"/>
    </w:rPr>
  </w:style>
  <w:style w:type="character" w:customStyle="1" w:styleId="LegaleseChar">
    <w:name w:val="Legalese Char"/>
    <w:basedOn w:val="DefaultParagraphFont"/>
    <w:link w:val="Legalese"/>
    <w:rsid w:val="003B5039"/>
    <w:rPr>
      <w:rFonts w:ascii="Arial" w:hAnsi="Arial"/>
      <w:color w:val="404040" w:themeColor="text1" w:themeTint="BF"/>
      <w:sz w:val="16"/>
      <w:szCs w:val="16"/>
      <w:lang w:eastAsia="ja-JP"/>
    </w:rPr>
  </w:style>
  <w:style w:type="paragraph" w:customStyle="1" w:styleId="Byline">
    <w:name w:val="Byline"/>
    <w:basedOn w:val="Normal"/>
    <w:link w:val="BylineChar"/>
    <w:semiHidden/>
    <w:rsid w:val="003B5039"/>
    <w:pPr>
      <w:spacing w:line="220" w:lineRule="exact"/>
    </w:pPr>
    <w:rPr>
      <w:rFonts w:ascii="Arial" w:hAnsi="Arial" w:cs="Arial"/>
      <w:sz w:val="16"/>
      <w:szCs w:val="16"/>
    </w:rPr>
  </w:style>
  <w:style w:type="character" w:customStyle="1" w:styleId="BylineChar">
    <w:name w:val="Byline Char"/>
    <w:basedOn w:val="DefaultParagraphFont"/>
    <w:link w:val="Byline"/>
    <w:semiHidden/>
    <w:rsid w:val="003B5039"/>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3B5039"/>
    <w:rPr>
      <w:lang w:val="en-IN" w:eastAsia="en-US"/>
    </w:rPr>
  </w:style>
  <w:style w:type="paragraph" w:customStyle="1" w:styleId="AbstractTitle">
    <w:name w:val="Abstract Title"/>
    <w:basedOn w:val="Heading3"/>
    <w:semiHidden/>
    <w:locked/>
    <w:rsid w:val="003B5039"/>
    <w:pPr>
      <w:pBdr>
        <w:top w:val="single" w:sz="4" w:space="4" w:color="auto"/>
      </w:pBdr>
      <w:spacing w:before="480"/>
    </w:pPr>
  </w:style>
  <w:style w:type="paragraph" w:customStyle="1" w:styleId="Abstract">
    <w:name w:val="Abstract"/>
    <w:basedOn w:val="Normal"/>
    <w:semiHidden/>
    <w:locked/>
    <w:rsid w:val="003B5039"/>
    <w:pPr>
      <w:pBdr>
        <w:bottom w:val="single" w:sz="4" w:space="6" w:color="auto"/>
      </w:pBdr>
    </w:pPr>
    <w:rPr>
      <w:rFonts w:ascii="Arial" w:hAnsi="Arial"/>
      <w:sz w:val="20"/>
    </w:rPr>
  </w:style>
  <w:style w:type="paragraph" w:styleId="TOC1">
    <w:name w:val="toc 1"/>
    <w:next w:val="Normal"/>
    <w:autoRedefine/>
    <w:uiPriority w:val="39"/>
    <w:rsid w:val="003B5039"/>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3B5039"/>
    <w:pPr>
      <w:spacing w:line="300" w:lineRule="exact"/>
      <w:ind w:left="440"/>
    </w:pPr>
    <w:rPr>
      <w:rFonts w:ascii="Segoe UI" w:hAnsi="Segoe UI"/>
      <w:i/>
      <w:iCs/>
      <w:lang w:eastAsia="ja-JP"/>
    </w:rPr>
  </w:style>
  <w:style w:type="paragraph" w:styleId="TOC2">
    <w:name w:val="toc 2"/>
    <w:next w:val="Normal"/>
    <w:autoRedefine/>
    <w:uiPriority w:val="39"/>
    <w:rsid w:val="003B5039"/>
    <w:pPr>
      <w:spacing w:line="300" w:lineRule="exact"/>
      <w:ind w:left="220"/>
    </w:pPr>
    <w:rPr>
      <w:rFonts w:ascii="Segoe UI" w:hAnsi="Segoe UI"/>
      <w:smallCaps/>
      <w:lang w:eastAsia="ja-JP"/>
    </w:rPr>
  </w:style>
  <w:style w:type="character" w:styleId="Hyperlink">
    <w:name w:val="Hyperlink"/>
    <w:basedOn w:val="DefaultParagraphFont"/>
    <w:uiPriority w:val="99"/>
    <w:qFormat/>
    <w:rsid w:val="003B5039"/>
    <w:rPr>
      <w:rFonts w:ascii="Segoe UI" w:hAnsi="Segoe UI"/>
      <w:color w:val="0000FF"/>
      <w:u w:val="none"/>
    </w:rPr>
  </w:style>
  <w:style w:type="paragraph" w:customStyle="1" w:styleId="Contents">
    <w:name w:val="Contents"/>
    <w:semiHidden/>
    <w:locked/>
    <w:rsid w:val="003B503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3B5039"/>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B5039"/>
    <w:pPr>
      <w:tabs>
        <w:tab w:val="center" w:pos="4320"/>
        <w:tab w:val="right" w:pos="8640"/>
      </w:tabs>
      <w:jc w:val="center"/>
    </w:pPr>
    <w:rPr>
      <w:rFonts w:ascii="Arial" w:hAnsi="Arial"/>
      <w:sz w:val="16"/>
    </w:rPr>
  </w:style>
  <w:style w:type="character" w:styleId="PageNumber">
    <w:name w:val="page number"/>
    <w:basedOn w:val="DefaultParagraphFont"/>
    <w:locked/>
    <w:rsid w:val="003B5039"/>
  </w:style>
  <w:style w:type="paragraph" w:customStyle="1" w:styleId="LogoMod">
    <w:name w:val="Logo_Mod"/>
    <w:basedOn w:val="Normal"/>
    <w:semiHidden/>
    <w:locked/>
    <w:rsid w:val="003B5039"/>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3B5039"/>
    <w:pPr>
      <w:numPr>
        <w:numId w:val="5"/>
      </w:numPr>
      <w:tabs>
        <w:tab w:val="left" w:pos="720"/>
      </w:tabs>
    </w:pPr>
  </w:style>
  <w:style w:type="paragraph" w:customStyle="1" w:styleId="Lb2">
    <w:name w:val="Lb2"/>
    <w:basedOn w:val="Normal"/>
    <w:autoRedefine/>
    <w:qFormat/>
    <w:rsid w:val="003B5039"/>
    <w:pPr>
      <w:numPr>
        <w:numId w:val="4"/>
      </w:numPr>
    </w:pPr>
  </w:style>
  <w:style w:type="paragraph" w:customStyle="1" w:styleId="CodeNumbered">
    <w:name w:val="Code Numbered"/>
    <w:basedOn w:val="Code"/>
    <w:locked/>
    <w:rsid w:val="003B5039"/>
    <w:pPr>
      <w:numPr>
        <w:numId w:val="7"/>
      </w:numPr>
    </w:pPr>
  </w:style>
  <w:style w:type="paragraph" w:customStyle="1" w:styleId="Code">
    <w:name w:val="Code"/>
    <w:basedOn w:val="Normal"/>
    <w:qFormat/>
    <w:rsid w:val="003B5039"/>
    <w:pPr>
      <w:shd w:val="clear" w:color="auto" w:fill="E6E6E6"/>
      <w:spacing w:before="180" w:line="220" w:lineRule="exact"/>
    </w:pPr>
    <w:rPr>
      <w:rFonts w:ascii="Consolas" w:hAnsi="Consolas"/>
      <w:sz w:val="20"/>
      <w:szCs w:val="16"/>
    </w:rPr>
  </w:style>
  <w:style w:type="paragraph" w:customStyle="1" w:styleId="Note">
    <w:name w:val="Note"/>
    <w:autoRedefine/>
    <w:qFormat/>
    <w:rsid w:val="003B5039"/>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3B5039"/>
    <w:pPr>
      <w:spacing w:before="120" w:after="120"/>
      <w:ind w:left="864" w:hanging="144"/>
    </w:pPr>
  </w:style>
  <w:style w:type="table" w:styleId="TableGrid">
    <w:name w:val="Table Grid"/>
    <w:basedOn w:val="TableNormal"/>
    <w:locked/>
    <w:rsid w:val="003B503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3B5039"/>
    <w:pPr>
      <w:spacing w:before="40" w:line="220" w:lineRule="exact"/>
      <w:ind w:left="72"/>
    </w:pPr>
    <w:rPr>
      <w:rFonts w:ascii="Arial" w:hAnsi="Arial"/>
      <w:sz w:val="18"/>
      <w:szCs w:val="18"/>
    </w:rPr>
  </w:style>
  <w:style w:type="paragraph" w:customStyle="1" w:styleId="TableTitle">
    <w:name w:val="Table Title"/>
    <w:basedOn w:val="Normal"/>
    <w:qFormat/>
    <w:rsid w:val="003B5039"/>
    <w:pPr>
      <w:keepNext/>
      <w:keepLines/>
      <w:suppressAutoHyphens/>
      <w:spacing w:before="60"/>
      <w:outlineLvl w:val="4"/>
    </w:pPr>
    <w:rPr>
      <w:rFonts w:ascii="Arial" w:hAnsi="Arial" w:cs="Arial"/>
      <w:b/>
    </w:rPr>
  </w:style>
  <w:style w:type="paragraph" w:customStyle="1" w:styleId="TableHead">
    <w:name w:val="Table Head"/>
    <w:basedOn w:val="Normal"/>
    <w:qFormat/>
    <w:rsid w:val="003B5039"/>
    <w:pPr>
      <w:suppressAutoHyphens/>
      <w:spacing w:before="40" w:after="40" w:line="220" w:lineRule="exact"/>
      <w:ind w:left="72"/>
    </w:pPr>
    <w:rPr>
      <w:rFonts w:ascii="Arial" w:hAnsi="Arial"/>
      <w:b/>
      <w:sz w:val="18"/>
      <w:szCs w:val="18"/>
    </w:rPr>
  </w:style>
  <w:style w:type="paragraph" w:customStyle="1" w:styleId="Lp1">
    <w:name w:val="Lp1"/>
    <w:basedOn w:val="Normal"/>
    <w:qFormat/>
    <w:rsid w:val="003B5039"/>
    <w:pPr>
      <w:ind w:left="1080"/>
    </w:pPr>
  </w:style>
  <w:style w:type="paragraph" w:customStyle="1" w:styleId="Lp2">
    <w:name w:val="Lp2"/>
    <w:basedOn w:val="Normal"/>
    <w:qFormat/>
    <w:rsid w:val="003B5039"/>
    <w:pPr>
      <w:ind w:left="1440"/>
    </w:pPr>
  </w:style>
  <w:style w:type="paragraph" w:customStyle="1" w:styleId="Ln1">
    <w:name w:val="Ln1"/>
    <w:basedOn w:val="Normal"/>
    <w:autoRedefine/>
    <w:qFormat/>
    <w:rsid w:val="003B5039"/>
    <w:pPr>
      <w:numPr>
        <w:numId w:val="13"/>
      </w:numPr>
      <w:spacing w:before="60"/>
    </w:pPr>
  </w:style>
  <w:style w:type="table" w:customStyle="1" w:styleId="TableILT">
    <w:name w:val="Table ILT"/>
    <w:basedOn w:val="TableNormal"/>
    <w:rsid w:val="003B5039"/>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3B5039"/>
    <w:pPr>
      <w:spacing w:before="0" w:after="0"/>
      <w:ind w:left="240"/>
    </w:pPr>
    <w:rPr>
      <w:sz w:val="18"/>
    </w:rPr>
  </w:style>
  <w:style w:type="paragraph" w:customStyle="1" w:styleId="TableImage">
    <w:name w:val="Table Image"/>
    <w:basedOn w:val="TableBody"/>
    <w:qFormat/>
    <w:rsid w:val="003B5039"/>
    <w:pPr>
      <w:spacing w:line="240" w:lineRule="auto"/>
      <w:ind w:left="67"/>
    </w:pPr>
  </w:style>
  <w:style w:type="paragraph" w:customStyle="1" w:styleId="TableLn1">
    <w:name w:val="Table Ln1"/>
    <w:basedOn w:val="TableBody"/>
    <w:qFormat/>
    <w:rsid w:val="003B5039"/>
    <w:pPr>
      <w:numPr>
        <w:numId w:val="10"/>
      </w:numPr>
    </w:pPr>
  </w:style>
  <w:style w:type="paragraph" w:customStyle="1" w:styleId="Lb3">
    <w:name w:val="Lb3"/>
    <w:basedOn w:val="Normal"/>
    <w:qFormat/>
    <w:rsid w:val="003B5039"/>
    <w:pPr>
      <w:numPr>
        <w:numId w:val="29"/>
      </w:numPr>
      <w:ind w:left="1800"/>
    </w:pPr>
  </w:style>
  <w:style w:type="character" w:styleId="HTMLSample">
    <w:name w:val="HTML Sample"/>
    <w:basedOn w:val="DefaultParagraphFont"/>
    <w:semiHidden/>
    <w:locked/>
    <w:rsid w:val="003B5039"/>
    <w:rPr>
      <w:rFonts w:ascii="Courier New" w:hAnsi="Courier New" w:cs="Courier New"/>
    </w:rPr>
  </w:style>
  <w:style w:type="paragraph" w:styleId="HTMLPreformatted">
    <w:name w:val="HTML Preformatted"/>
    <w:basedOn w:val="Normal"/>
    <w:link w:val="HTMLPreformattedChar"/>
    <w:semiHidden/>
    <w:locked/>
    <w:rsid w:val="003B5039"/>
    <w:rPr>
      <w:rFonts w:ascii="Courier New" w:hAnsi="Courier New" w:cs="Courier New"/>
      <w:sz w:val="20"/>
      <w:szCs w:val="20"/>
    </w:rPr>
  </w:style>
  <w:style w:type="paragraph" w:customStyle="1" w:styleId="Answer">
    <w:name w:val="Answer"/>
    <w:basedOn w:val="Normal"/>
    <w:next w:val="Normal"/>
    <w:rsid w:val="003B5039"/>
  </w:style>
  <w:style w:type="paragraph" w:customStyle="1" w:styleId="ArtInFrame">
    <w:name w:val="ArtInFrame"/>
    <w:basedOn w:val="Art"/>
    <w:semiHidden/>
    <w:locked/>
    <w:rsid w:val="003B5039"/>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3B5039"/>
    <w:rPr>
      <w:vanish/>
      <w:color w:val="FF0000"/>
    </w:rPr>
  </w:style>
  <w:style w:type="paragraph" w:customStyle="1" w:styleId="TaskSumHead">
    <w:name w:val="TaskSum Head"/>
    <w:basedOn w:val="Normal"/>
    <w:locked/>
    <w:rsid w:val="003B503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3B503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3B5039"/>
    <w:rPr>
      <w:b/>
    </w:rPr>
  </w:style>
  <w:style w:type="paragraph" w:customStyle="1" w:styleId="Checklist">
    <w:name w:val="Checklist"/>
    <w:basedOn w:val="Normal"/>
    <w:qFormat/>
    <w:rsid w:val="003B5039"/>
    <w:pPr>
      <w:numPr>
        <w:numId w:val="1"/>
      </w:numPr>
      <w:tabs>
        <w:tab w:val="left" w:pos="720"/>
      </w:tabs>
    </w:pPr>
  </w:style>
  <w:style w:type="paragraph" w:styleId="DocumentMap">
    <w:name w:val="Document Map"/>
    <w:basedOn w:val="Normal"/>
    <w:link w:val="DocumentMapChar"/>
    <w:semiHidden/>
    <w:locked/>
    <w:rsid w:val="003B5039"/>
    <w:pPr>
      <w:shd w:val="clear" w:color="auto" w:fill="000080"/>
    </w:pPr>
    <w:rPr>
      <w:rFonts w:ascii="Tahoma" w:hAnsi="Tahoma" w:cs="Tahoma"/>
      <w:sz w:val="20"/>
      <w:szCs w:val="20"/>
    </w:rPr>
  </w:style>
  <w:style w:type="character" w:styleId="Strong">
    <w:name w:val="Strong"/>
    <w:basedOn w:val="DefaultParagraphFont"/>
    <w:uiPriority w:val="99"/>
    <w:locked/>
    <w:rsid w:val="003B5039"/>
    <w:rPr>
      <w:b/>
      <w:bCs/>
    </w:rPr>
  </w:style>
  <w:style w:type="character" w:styleId="Emphasis">
    <w:name w:val="Emphasis"/>
    <w:basedOn w:val="DefaultParagraphFont"/>
    <w:locked/>
    <w:rsid w:val="003B5039"/>
    <w:rPr>
      <w:i/>
      <w:iCs/>
    </w:rPr>
  </w:style>
  <w:style w:type="paragraph" w:customStyle="1" w:styleId="Question">
    <w:name w:val="Question"/>
    <w:basedOn w:val="Normal"/>
    <w:next w:val="Answer"/>
    <w:rsid w:val="003B5039"/>
  </w:style>
  <w:style w:type="character" w:styleId="CommentReference">
    <w:name w:val="annotation reference"/>
    <w:basedOn w:val="DefaultParagraphFont"/>
    <w:uiPriority w:val="99"/>
    <w:semiHidden/>
    <w:locked/>
    <w:rsid w:val="003B5039"/>
    <w:rPr>
      <w:sz w:val="16"/>
      <w:szCs w:val="16"/>
    </w:rPr>
  </w:style>
  <w:style w:type="paragraph" w:customStyle="1" w:styleId="TableLb1">
    <w:name w:val="Table Lb1"/>
    <w:basedOn w:val="TableBody"/>
    <w:qFormat/>
    <w:rsid w:val="003B5039"/>
    <w:pPr>
      <w:numPr>
        <w:numId w:val="3"/>
      </w:numPr>
    </w:pPr>
  </w:style>
  <w:style w:type="paragraph" w:customStyle="1" w:styleId="TableLb2">
    <w:name w:val="Table Lb2"/>
    <w:basedOn w:val="TableLb1"/>
    <w:qFormat/>
    <w:rsid w:val="003B5039"/>
    <w:pPr>
      <w:numPr>
        <w:numId w:val="2"/>
      </w:numPr>
    </w:pPr>
  </w:style>
  <w:style w:type="paragraph" w:styleId="CommentText">
    <w:name w:val="annotation text"/>
    <w:basedOn w:val="Normal"/>
    <w:link w:val="CommentTextChar"/>
    <w:uiPriority w:val="99"/>
    <w:semiHidden/>
    <w:locked/>
    <w:rsid w:val="003B5039"/>
    <w:rPr>
      <w:sz w:val="20"/>
      <w:szCs w:val="20"/>
    </w:rPr>
  </w:style>
  <w:style w:type="paragraph" w:customStyle="1" w:styleId="TableLn2">
    <w:name w:val="Table Ln2"/>
    <w:basedOn w:val="TableBody"/>
    <w:qFormat/>
    <w:rsid w:val="003B5039"/>
    <w:pPr>
      <w:numPr>
        <w:numId w:val="11"/>
      </w:numPr>
    </w:pPr>
  </w:style>
  <w:style w:type="paragraph" w:customStyle="1" w:styleId="Ln2">
    <w:name w:val="Ln2"/>
    <w:basedOn w:val="Ln1"/>
    <w:qFormat/>
    <w:rsid w:val="003B5039"/>
    <w:pPr>
      <w:numPr>
        <w:numId w:val="9"/>
      </w:numPr>
    </w:pPr>
  </w:style>
  <w:style w:type="paragraph" w:customStyle="1" w:styleId="Ln3">
    <w:name w:val="Ln3"/>
    <w:basedOn w:val="Ln2"/>
    <w:qFormat/>
    <w:rsid w:val="003B5039"/>
    <w:pPr>
      <w:numPr>
        <w:numId w:val="30"/>
      </w:numPr>
    </w:pPr>
  </w:style>
  <w:style w:type="paragraph" w:customStyle="1" w:styleId="Lp3">
    <w:name w:val="Lp3"/>
    <w:basedOn w:val="Normal"/>
    <w:qFormat/>
    <w:rsid w:val="003B5039"/>
    <w:pPr>
      <w:ind w:left="1800"/>
    </w:pPr>
  </w:style>
  <w:style w:type="paragraph" w:customStyle="1" w:styleId="Pb">
    <w:name w:val="Pb"/>
    <w:next w:val="Normal"/>
    <w:qFormat/>
    <w:rsid w:val="003B5039"/>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3B5039"/>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3B5039"/>
    <w:rPr>
      <w:b/>
      <w:bCs/>
    </w:rPr>
  </w:style>
  <w:style w:type="paragraph" w:styleId="ListBullet3">
    <w:name w:val="List Bullet 3"/>
    <w:basedOn w:val="Normal"/>
    <w:semiHidden/>
    <w:locked/>
    <w:rsid w:val="003B5039"/>
    <w:pPr>
      <w:tabs>
        <w:tab w:val="num" w:pos="1080"/>
      </w:tabs>
      <w:ind w:left="1080" w:hanging="360"/>
    </w:pPr>
  </w:style>
  <w:style w:type="table" w:customStyle="1" w:styleId="TableILT2-ColLab">
    <w:name w:val="Table ILT 2-Col Lab"/>
    <w:basedOn w:val="TableNormal"/>
    <w:rsid w:val="003B5039"/>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3B5039"/>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3B5039"/>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3B5039"/>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3B5039"/>
    <w:rPr>
      <w:b/>
      <w:i/>
    </w:rPr>
  </w:style>
  <w:style w:type="character" w:customStyle="1" w:styleId="Underline">
    <w:name w:val="Underline"/>
    <w:qFormat/>
    <w:rsid w:val="003B5039"/>
    <w:rPr>
      <w:dstrike w:val="0"/>
      <w:u w:val="single"/>
      <w:vertAlign w:val="baseline"/>
    </w:rPr>
  </w:style>
  <w:style w:type="character" w:customStyle="1" w:styleId="HiddenStrong">
    <w:name w:val="Hidden Strong"/>
    <w:basedOn w:val="Strong"/>
    <w:locked/>
    <w:rsid w:val="003B5039"/>
    <w:rPr>
      <w:b/>
      <w:bCs/>
      <w:vanish/>
      <w:color w:val="FF0000"/>
    </w:rPr>
  </w:style>
  <w:style w:type="paragraph" w:customStyle="1" w:styleId="Version">
    <w:name w:val="Version"/>
    <w:basedOn w:val="Normal"/>
    <w:locked/>
    <w:rsid w:val="003B5039"/>
    <w:rPr>
      <w:color w:val="FFFFFF"/>
    </w:rPr>
  </w:style>
  <w:style w:type="character" w:customStyle="1" w:styleId="Placeholder">
    <w:name w:val="Placeholder"/>
    <w:basedOn w:val="DefaultParagraphFont"/>
    <w:locked/>
    <w:rsid w:val="003B5039"/>
    <w:rPr>
      <w:color w:val="0000FF"/>
    </w:rPr>
  </w:style>
  <w:style w:type="paragraph" w:customStyle="1" w:styleId="DocumentTitleSecond">
    <w:name w:val="Document Title Second"/>
    <w:basedOn w:val="Normal"/>
    <w:next w:val="Normal"/>
    <w:qFormat/>
    <w:rsid w:val="003B5039"/>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3B5039"/>
  </w:style>
  <w:style w:type="paragraph" w:customStyle="1" w:styleId="Heading5W">
    <w:name w:val="Heading 5 W+"/>
    <w:basedOn w:val="Normal"/>
    <w:next w:val="Normal"/>
    <w:qFormat/>
    <w:rsid w:val="003B5039"/>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3B5039"/>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3B5039"/>
    <w:rPr>
      <w:i/>
    </w:rPr>
  </w:style>
  <w:style w:type="character" w:customStyle="1" w:styleId="Bold">
    <w:name w:val="Bold"/>
    <w:basedOn w:val="DefaultParagraphFont"/>
    <w:uiPriority w:val="1"/>
    <w:qFormat/>
    <w:rsid w:val="003B5039"/>
    <w:rPr>
      <w:b/>
    </w:rPr>
  </w:style>
  <w:style w:type="paragraph" w:customStyle="1" w:styleId="TableLp1">
    <w:name w:val="Table Lp1"/>
    <w:basedOn w:val="TableBody"/>
    <w:qFormat/>
    <w:rsid w:val="003B5039"/>
    <w:pPr>
      <w:ind w:left="432"/>
    </w:pPr>
  </w:style>
  <w:style w:type="paragraph" w:customStyle="1" w:styleId="TableLp2">
    <w:name w:val="Table Lp2"/>
    <w:basedOn w:val="TableBody"/>
    <w:qFormat/>
    <w:rsid w:val="003B5039"/>
    <w:pPr>
      <w:ind w:left="792"/>
    </w:pPr>
  </w:style>
  <w:style w:type="table" w:customStyle="1" w:styleId="WTable">
    <w:name w:val="W+ Table"/>
    <w:basedOn w:val="TableNormal"/>
    <w:uiPriority w:val="99"/>
    <w:rsid w:val="003B5039"/>
    <w:tblPr/>
  </w:style>
  <w:style w:type="table" w:styleId="ColorfulList-Accent5">
    <w:name w:val="Colorful List Accent 5"/>
    <w:basedOn w:val="TableNormal"/>
    <w:uiPriority w:val="72"/>
    <w:locked/>
    <w:rsid w:val="003B503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3B503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3B503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3B5039"/>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3B5039"/>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3B5039"/>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3B5039"/>
    <w:pPr>
      <w:ind w:left="660"/>
    </w:pPr>
    <w:rPr>
      <w:rFonts w:asciiTheme="minorHAnsi" w:hAnsiTheme="minorHAnsi"/>
      <w:sz w:val="18"/>
      <w:szCs w:val="18"/>
    </w:rPr>
  </w:style>
  <w:style w:type="paragraph" w:styleId="TOC5">
    <w:name w:val="toc 5"/>
    <w:basedOn w:val="Normal"/>
    <w:next w:val="Normal"/>
    <w:autoRedefine/>
    <w:uiPriority w:val="39"/>
    <w:locked/>
    <w:rsid w:val="003B5039"/>
    <w:pPr>
      <w:ind w:left="880"/>
    </w:pPr>
    <w:rPr>
      <w:rFonts w:asciiTheme="minorHAnsi" w:hAnsiTheme="minorHAnsi"/>
      <w:sz w:val="20"/>
      <w:szCs w:val="20"/>
    </w:rPr>
  </w:style>
  <w:style w:type="paragraph" w:styleId="TOC6">
    <w:name w:val="toc 6"/>
    <w:basedOn w:val="Normal"/>
    <w:next w:val="Normal"/>
    <w:autoRedefine/>
    <w:locked/>
    <w:rsid w:val="003B5039"/>
    <w:pPr>
      <w:ind w:left="1100"/>
    </w:pPr>
    <w:rPr>
      <w:rFonts w:asciiTheme="minorHAnsi" w:hAnsiTheme="minorHAnsi"/>
      <w:sz w:val="20"/>
      <w:szCs w:val="20"/>
    </w:rPr>
  </w:style>
  <w:style w:type="paragraph" w:styleId="TOC7">
    <w:name w:val="toc 7"/>
    <w:basedOn w:val="Normal"/>
    <w:next w:val="Normal"/>
    <w:autoRedefine/>
    <w:locked/>
    <w:rsid w:val="003B5039"/>
    <w:pPr>
      <w:ind w:left="1320"/>
    </w:pPr>
    <w:rPr>
      <w:rFonts w:asciiTheme="minorHAnsi" w:hAnsiTheme="minorHAnsi"/>
      <w:sz w:val="20"/>
      <w:szCs w:val="20"/>
    </w:rPr>
  </w:style>
  <w:style w:type="paragraph" w:styleId="TOC8">
    <w:name w:val="toc 8"/>
    <w:basedOn w:val="Normal"/>
    <w:next w:val="Normal"/>
    <w:autoRedefine/>
    <w:locked/>
    <w:rsid w:val="003B5039"/>
    <w:pPr>
      <w:ind w:left="1540"/>
    </w:pPr>
    <w:rPr>
      <w:rFonts w:asciiTheme="minorHAnsi" w:hAnsiTheme="minorHAnsi"/>
      <w:sz w:val="20"/>
      <w:szCs w:val="20"/>
    </w:rPr>
  </w:style>
  <w:style w:type="paragraph" w:styleId="TOC9">
    <w:name w:val="toc 9"/>
    <w:basedOn w:val="Normal"/>
    <w:next w:val="Normal"/>
    <w:autoRedefine/>
    <w:locked/>
    <w:rsid w:val="003B5039"/>
    <w:pPr>
      <w:ind w:left="1760"/>
    </w:pPr>
    <w:rPr>
      <w:rFonts w:asciiTheme="minorHAnsi" w:hAnsiTheme="minorHAnsi"/>
      <w:sz w:val="20"/>
      <w:szCs w:val="20"/>
    </w:rPr>
  </w:style>
  <w:style w:type="table" w:customStyle="1" w:styleId="LightList1">
    <w:name w:val="Light List1"/>
    <w:basedOn w:val="TableNormal"/>
    <w:uiPriority w:val="61"/>
    <w:rsid w:val="003B503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3B5039"/>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3B5039"/>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B5039"/>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B5039"/>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3B5039"/>
    <w:rPr>
      <w:rFonts w:ascii="Arial" w:hAnsi="Arial" w:cs="Arial"/>
      <w:color w:val="000000" w:themeColor="text1"/>
    </w:rPr>
  </w:style>
  <w:style w:type="paragraph" w:customStyle="1" w:styleId="HeaderOddPage">
    <w:name w:val="Header Odd Page"/>
    <w:basedOn w:val="Normal"/>
    <w:rsid w:val="003B5039"/>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B5039"/>
    <w:pPr>
      <w:jc w:val="left"/>
    </w:pPr>
  </w:style>
  <w:style w:type="paragraph" w:styleId="ListParagraph">
    <w:name w:val="List Paragraph"/>
    <w:basedOn w:val="Normal"/>
    <w:locked/>
    <w:rsid w:val="003B5039"/>
  </w:style>
  <w:style w:type="paragraph" w:customStyle="1" w:styleId="BookVersion">
    <w:name w:val="Book Version"/>
    <w:basedOn w:val="Normal"/>
    <w:link w:val="BookVersionChar"/>
    <w:qFormat/>
    <w:rsid w:val="003B5039"/>
    <w:pPr>
      <w:jc w:val="right"/>
    </w:pPr>
  </w:style>
  <w:style w:type="character" w:customStyle="1" w:styleId="BookVersionChar">
    <w:name w:val="Book Version Char"/>
    <w:basedOn w:val="DefaultParagraphFont"/>
    <w:link w:val="BookVersion"/>
    <w:rsid w:val="003B5039"/>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3B5039"/>
    <w:rPr>
      <w:vertAlign w:val="superscript"/>
    </w:rPr>
  </w:style>
  <w:style w:type="paragraph" w:customStyle="1" w:styleId="AnswerLine">
    <w:name w:val="Answer Line"/>
    <w:basedOn w:val="Normal"/>
    <w:qFormat/>
    <w:rsid w:val="003B5039"/>
    <w:pPr>
      <w:pBdr>
        <w:between w:val="single" w:sz="4" w:space="1" w:color="auto"/>
      </w:pBdr>
      <w:spacing w:after="40"/>
      <w:ind w:left="1440"/>
    </w:pPr>
  </w:style>
  <w:style w:type="paragraph" w:customStyle="1" w:styleId="QuestionandAnswerLine">
    <w:name w:val="Question and Answer Line"/>
    <w:basedOn w:val="Normal"/>
    <w:next w:val="AnswerLine"/>
    <w:qFormat/>
    <w:rsid w:val="003B5039"/>
    <w:pPr>
      <w:numPr>
        <w:numId w:val="25"/>
      </w:numPr>
    </w:pPr>
  </w:style>
  <w:style w:type="character" w:customStyle="1" w:styleId="Heading4Char">
    <w:name w:val="Heading 4 Char"/>
    <w:basedOn w:val="DefaultParagraphFont"/>
    <w:link w:val="Heading4"/>
    <w:rsid w:val="003B5039"/>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3B5039"/>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3B5039"/>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3B5039"/>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3B5039"/>
    <w:pPr>
      <w:ind w:left="0"/>
    </w:pPr>
    <w:rPr>
      <w:rFonts w:ascii="Cambria" w:eastAsiaTheme="minorHAnsi" w:hAnsi="Cambria" w:cstheme="minorBidi"/>
      <w:sz w:val="18"/>
      <w:lang w:eastAsia="en-US"/>
    </w:rPr>
  </w:style>
  <w:style w:type="paragraph" w:styleId="Revision">
    <w:name w:val="Revision"/>
    <w:hidden/>
    <w:uiPriority w:val="99"/>
    <w:semiHidden/>
    <w:rsid w:val="003B5039"/>
    <w:rPr>
      <w:sz w:val="22"/>
      <w:szCs w:val="22"/>
      <w:lang w:eastAsia="ja-JP"/>
    </w:rPr>
  </w:style>
  <w:style w:type="character" w:customStyle="1" w:styleId="CommentTextChar">
    <w:name w:val="Comment Text Char"/>
    <w:basedOn w:val="DefaultParagraphFont"/>
    <w:link w:val="CommentText"/>
    <w:uiPriority w:val="99"/>
    <w:semiHidden/>
    <w:rsid w:val="003B5039"/>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3B5039"/>
    <w:rPr>
      <w:rFonts w:ascii="Segoe UI Semibold" w:hAnsi="Segoe UI Semibold" w:cs="Tahoma"/>
      <w:iCs/>
      <w:kern w:val="32"/>
      <w:sz w:val="34"/>
      <w:lang w:eastAsia="ja-JP"/>
    </w:rPr>
  </w:style>
  <w:style w:type="character" w:customStyle="1" w:styleId="apple-converted-space">
    <w:name w:val="apple-converted-space"/>
    <w:basedOn w:val="DefaultParagraphFont"/>
    <w:rsid w:val="00EF1F6F"/>
  </w:style>
  <w:style w:type="character" w:styleId="HTMLCode">
    <w:name w:val="HTML Code"/>
    <w:basedOn w:val="DefaultParagraphFont"/>
    <w:uiPriority w:val="99"/>
    <w:semiHidden/>
    <w:unhideWhenUsed/>
    <w:locked/>
    <w:rsid w:val="00431D0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3B5039"/>
    <w:rPr>
      <w:rFonts w:ascii="Courier New" w:hAnsi="Courier New" w:cs="Courier New"/>
      <w:color w:val="404040" w:themeColor="text1" w:themeTint="BF"/>
      <w:lang w:eastAsia="ja-JP"/>
    </w:rPr>
  </w:style>
  <w:style w:type="character" w:customStyle="1" w:styleId="input">
    <w:name w:val="input"/>
    <w:basedOn w:val="DefaultParagraphFont"/>
    <w:rsid w:val="00330FF6"/>
  </w:style>
  <w:style w:type="paragraph" w:customStyle="1" w:styleId="Procedureheading">
    <w:name w:val="Procedure heading"/>
    <w:basedOn w:val="Heading4"/>
    <w:next w:val="Ln1"/>
    <w:rsid w:val="003B5039"/>
    <w:pPr>
      <w:tabs>
        <w:tab w:val="num" w:pos="720"/>
      </w:tabs>
      <w:ind w:hanging="539"/>
    </w:pPr>
  </w:style>
  <w:style w:type="paragraph" w:styleId="Caption">
    <w:name w:val="caption"/>
    <w:basedOn w:val="Normal"/>
    <w:next w:val="Normal"/>
    <w:unhideWhenUsed/>
    <w:qFormat/>
    <w:locked/>
    <w:rsid w:val="003B5039"/>
    <w:pPr>
      <w:spacing w:after="200" w:line="240" w:lineRule="auto"/>
      <w:jc w:val="center"/>
    </w:pPr>
    <w:rPr>
      <w:i/>
      <w:iCs/>
      <w:color w:val="1F497D" w:themeColor="text2"/>
      <w:sz w:val="18"/>
      <w:szCs w:val="18"/>
    </w:rPr>
  </w:style>
  <w:style w:type="character" w:customStyle="1" w:styleId="com">
    <w:name w:val="com"/>
    <w:basedOn w:val="DefaultParagraphFont"/>
    <w:rsid w:val="00B653C4"/>
  </w:style>
  <w:style w:type="character" w:customStyle="1" w:styleId="pln">
    <w:name w:val="pln"/>
    <w:basedOn w:val="DefaultParagraphFont"/>
    <w:rsid w:val="00B653C4"/>
  </w:style>
  <w:style w:type="character" w:customStyle="1" w:styleId="tag">
    <w:name w:val="tag"/>
    <w:basedOn w:val="DefaultParagraphFont"/>
    <w:rsid w:val="00B653C4"/>
  </w:style>
  <w:style w:type="character" w:customStyle="1" w:styleId="Heading1Char">
    <w:name w:val="Heading 1 Char"/>
    <w:basedOn w:val="DefaultParagraphFont"/>
    <w:link w:val="Heading1"/>
    <w:rsid w:val="003B5039"/>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3B5039"/>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3B5039"/>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3B5039"/>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3B5039"/>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3B5039"/>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3B5039"/>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3B5039"/>
    <w:rPr>
      <w:rFonts w:ascii="Arial" w:hAnsi="Arial" w:cs="Arial"/>
      <w:color w:val="404040" w:themeColor="text1" w:themeTint="BF"/>
      <w:sz w:val="21"/>
      <w:szCs w:val="22"/>
      <w:lang w:eastAsia="ja-JP"/>
    </w:rPr>
  </w:style>
  <w:style w:type="paragraph" w:customStyle="1" w:styleId="Lb4">
    <w:name w:val="Lb4"/>
    <w:basedOn w:val="Ln4"/>
    <w:qFormat/>
    <w:rsid w:val="003B5039"/>
    <w:pPr>
      <w:numPr>
        <w:numId w:val="28"/>
      </w:numPr>
      <w:ind w:left="2160"/>
    </w:pPr>
  </w:style>
  <w:style w:type="paragraph" w:customStyle="1" w:styleId="Lb5">
    <w:name w:val="Lb5"/>
    <w:basedOn w:val="Lb3"/>
    <w:rsid w:val="003B5039"/>
    <w:pPr>
      <w:numPr>
        <w:numId w:val="0"/>
      </w:numPr>
    </w:pPr>
  </w:style>
  <w:style w:type="paragraph" w:customStyle="1" w:styleId="LegaleseHead">
    <w:name w:val="Legalese Head"/>
    <w:qFormat/>
    <w:rsid w:val="003B5039"/>
    <w:pPr>
      <w:pageBreakBefore/>
      <w:ind w:left="720"/>
    </w:pPr>
    <w:rPr>
      <w:b/>
      <w:sz w:val="22"/>
      <w:szCs w:val="22"/>
      <w:lang w:eastAsia="ja-JP"/>
    </w:rPr>
  </w:style>
  <w:style w:type="paragraph" w:customStyle="1" w:styleId="Ln4">
    <w:name w:val="Ln4"/>
    <w:basedOn w:val="Normal"/>
    <w:qFormat/>
    <w:rsid w:val="003B5039"/>
    <w:pPr>
      <w:numPr>
        <w:numId w:val="26"/>
      </w:numPr>
    </w:pPr>
  </w:style>
  <w:style w:type="paragraph" w:customStyle="1" w:styleId="Ln5">
    <w:name w:val="Ln5"/>
    <w:qFormat/>
    <w:rsid w:val="003B5039"/>
    <w:pPr>
      <w:numPr>
        <w:numId w:val="27"/>
      </w:numPr>
    </w:pPr>
    <w:rPr>
      <w:sz w:val="22"/>
      <w:szCs w:val="22"/>
      <w:lang w:eastAsia="ja-JP"/>
    </w:rPr>
  </w:style>
  <w:style w:type="paragraph" w:customStyle="1" w:styleId="Copyright">
    <w:name w:val="Copyright"/>
    <w:basedOn w:val="Normal"/>
    <w:link w:val="CopyrightChar"/>
    <w:qFormat/>
    <w:rsid w:val="003B5039"/>
    <w:rPr>
      <w:sz w:val="16"/>
    </w:rPr>
  </w:style>
  <w:style w:type="character" w:customStyle="1" w:styleId="CopyrightChar">
    <w:name w:val="Copyright Char"/>
    <w:basedOn w:val="DefaultParagraphFont"/>
    <w:link w:val="Copyright"/>
    <w:rsid w:val="003B5039"/>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3B5039"/>
    <w:pPr>
      <w:spacing w:before="240"/>
      <w:ind w:left="0"/>
    </w:pPr>
  </w:style>
  <w:style w:type="character" w:customStyle="1" w:styleId="ProcedureHeadingChar">
    <w:name w:val="Procedure Heading Char"/>
    <w:basedOn w:val="Heading4Char"/>
    <w:link w:val="ProcedureHeading0"/>
    <w:rsid w:val="003B5039"/>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3B5039"/>
    <w:pPr>
      <w:pageBreakBefore/>
      <w:spacing w:after="120" w:line="240" w:lineRule="auto"/>
    </w:pPr>
    <w:rPr>
      <w:szCs w:val="32"/>
    </w:rPr>
  </w:style>
  <w:style w:type="character" w:customStyle="1" w:styleId="Heading2TUChar">
    <w:name w:val="Heading 2 TU Char"/>
    <w:basedOn w:val="Heading1Char"/>
    <w:link w:val="Heading2TU"/>
    <w:rsid w:val="003B5039"/>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3B5039"/>
    <w:rPr>
      <w:sz w:val="28"/>
    </w:rPr>
  </w:style>
  <w:style w:type="character" w:customStyle="1" w:styleId="Heading3TUChar">
    <w:name w:val="Heading 3 TU Char"/>
    <w:basedOn w:val="Heading2TUChar"/>
    <w:link w:val="Heading3TU"/>
    <w:rsid w:val="003B5039"/>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3B5039"/>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41107">
      <w:bodyDiv w:val="1"/>
      <w:marLeft w:val="0"/>
      <w:marRight w:val="0"/>
      <w:marTop w:val="0"/>
      <w:marBottom w:val="0"/>
      <w:divBdr>
        <w:top w:val="none" w:sz="0" w:space="0" w:color="auto"/>
        <w:left w:val="none" w:sz="0" w:space="0" w:color="auto"/>
        <w:bottom w:val="none" w:sz="0" w:space="0" w:color="auto"/>
        <w:right w:val="none" w:sz="0" w:space="0" w:color="auto"/>
      </w:divBdr>
    </w:div>
    <w:div w:id="81149461">
      <w:bodyDiv w:val="1"/>
      <w:marLeft w:val="0"/>
      <w:marRight w:val="0"/>
      <w:marTop w:val="0"/>
      <w:marBottom w:val="0"/>
      <w:divBdr>
        <w:top w:val="none" w:sz="0" w:space="0" w:color="auto"/>
        <w:left w:val="none" w:sz="0" w:space="0" w:color="auto"/>
        <w:bottom w:val="none" w:sz="0" w:space="0" w:color="auto"/>
        <w:right w:val="none" w:sz="0" w:space="0" w:color="auto"/>
      </w:divBdr>
    </w:div>
    <w:div w:id="237718108">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2154931">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69217994">
      <w:bodyDiv w:val="1"/>
      <w:marLeft w:val="0"/>
      <w:marRight w:val="0"/>
      <w:marTop w:val="0"/>
      <w:marBottom w:val="0"/>
      <w:divBdr>
        <w:top w:val="none" w:sz="0" w:space="0" w:color="auto"/>
        <w:left w:val="none" w:sz="0" w:space="0" w:color="auto"/>
        <w:bottom w:val="none" w:sz="0" w:space="0" w:color="auto"/>
        <w:right w:val="none" w:sz="0" w:space="0" w:color="auto"/>
      </w:divBdr>
    </w:div>
    <w:div w:id="681514914">
      <w:bodyDiv w:val="1"/>
      <w:marLeft w:val="0"/>
      <w:marRight w:val="0"/>
      <w:marTop w:val="0"/>
      <w:marBottom w:val="0"/>
      <w:divBdr>
        <w:top w:val="none" w:sz="0" w:space="0" w:color="auto"/>
        <w:left w:val="none" w:sz="0" w:space="0" w:color="auto"/>
        <w:bottom w:val="none" w:sz="0" w:space="0" w:color="auto"/>
        <w:right w:val="none" w:sz="0" w:space="0" w:color="auto"/>
      </w:divBdr>
    </w:div>
    <w:div w:id="77491039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4182184">
      <w:bodyDiv w:val="1"/>
      <w:marLeft w:val="0"/>
      <w:marRight w:val="0"/>
      <w:marTop w:val="0"/>
      <w:marBottom w:val="0"/>
      <w:divBdr>
        <w:top w:val="none" w:sz="0" w:space="0" w:color="auto"/>
        <w:left w:val="none" w:sz="0" w:space="0" w:color="auto"/>
        <w:bottom w:val="none" w:sz="0" w:space="0" w:color="auto"/>
        <w:right w:val="none" w:sz="0" w:space="0" w:color="auto"/>
      </w:divBdr>
    </w:div>
    <w:div w:id="874078795">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75165369">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418288471">
      <w:bodyDiv w:val="1"/>
      <w:marLeft w:val="0"/>
      <w:marRight w:val="0"/>
      <w:marTop w:val="0"/>
      <w:marBottom w:val="0"/>
      <w:divBdr>
        <w:top w:val="none" w:sz="0" w:space="0" w:color="auto"/>
        <w:left w:val="none" w:sz="0" w:space="0" w:color="auto"/>
        <w:bottom w:val="none" w:sz="0" w:space="0" w:color="auto"/>
        <w:right w:val="none" w:sz="0" w:space="0" w:color="auto"/>
      </w:divBdr>
    </w:div>
    <w:div w:id="1489401471">
      <w:bodyDiv w:val="1"/>
      <w:marLeft w:val="0"/>
      <w:marRight w:val="0"/>
      <w:marTop w:val="0"/>
      <w:marBottom w:val="0"/>
      <w:divBdr>
        <w:top w:val="none" w:sz="0" w:space="0" w:color="auto"/>
        <w:left w:val="none" w:sz="0" w:space="0" w:color="auto"/>
        <w:bottom w:val="none" w:sz="0" w:space="0" w:color="auto"/>
        <w:right w:val="none" w:sz="0" w:space="0" w:color="auto"/>
      </w:divBdr>
    </w:div>
    <w:div w:id="1666204546">
      <w:bodyDiv w:val="1"/>
      <w:marLeft w:val="0"/>
      <w:marRight w:val="0"/>
      <w:marTop w:val="0"/>
      <w:marBottom w:val="0"/>
      <w:divBdr>
        <w:top w:val="none" w:sz="0" w:space="0" w:color="auto"/>
        <w:left w:val="none" w:sz="0" w:space="0" w:color="auto"/>
        <w:bottom w:val="none" w:sz="0" w:space="0" w:color="auto"/>
        <w:right w:val="none" w:sz="0" w:space="0" w:color="auto"/>
      </w:divBdr>
    </w:div>
    <w:div w:id="1762754333">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1768519">
      <w:bodyDiv w:val="1"/>
      <w:marLeft w:val="0"/>
      <w:marRight w:val="0"/>
      <w:marTop w:val="0"/>
      <w:marBottom w:val="0"/>
      <w:divBdr>
        <w:top w:val="none" w:sz="0" w:space="0" w:color="auto"/>
        <w:left w:val="none" w:sz="0" w:space="0" w:color="auto"/>
        <w:bottom w:val="none" w:sz="0" w:space="0" w:color="auto"/>
        <w:right w:val="none" w:sz="0" w:space="0" w:color="auto"/>
      </w:divBdr>
      <w:divsChild>
        <w:div w:id="113209855">
          <w:marLeft w:val="0"/>
          <w:marRight w:val="0"/>
          <w:marTop w:val="0"/>
          <w:marBottom w:val="0"/>
          <w:divBdr>
            <w:top w:val="none" w:sz="0" w:space="0" w:color="auto"/>
            <w:left w:val="none" w:sz="0" w:space="0" w:color="auto"/>
            <w:bottom w:val="none" w:sz="0" w:space="0" w:color="auto"/>
            <w:right w:val="none" w:sz="0" w:space="0" w:color="auto"/>
          </w:divBdr>
          <w:divsChild>
            <w:div w:id="2069724205">
              <w:marLeft w:val="0"/>
              <w:marRight w:val="0"/>
              <w:marTop w:val="0"/>
              <w:marBottom w:val="0"/>
              <w:divBdr>
                <w:top w:val="none" w:sz="0" w:space="0" w:color="auto"/>
                <w:left w:val="none" w:sz="0" w:space="0" w:color="auto"/>
                <w:bottom w:val="none" w:sz="0" w:space="0" w:color="auto"/>
                <w:right w:val="none" w:sz="0" w:space="0" w:color="auto"/>
              </w:divBdr>
              <w:divsChild>
                <w:div w:id="368378323">
                  <w:marLeft w:val="0"/>
                  <w:marRight w:val="0"/>
                  <w:marTop w:val="0"/>
                  <w:marBottom w:val="0"/>
                  <w:divBdr>
                    <w:top w:val="none" w:sz="0" w:space="0" w:color="auto"/>
                    <w:left w:val="none" w:sz="0" w:space="0" w:color="auto"/>
                    <w:bottom w:val="none" w:sz="0" w:space="0" w:color="auto"/>
                    <w:right w:val="none" w:sz="0" w:space="0" w:color="auto"/>
                  </w:divBdr>
                  <w:divsChild>
                    <w:div w:id="19558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1992446102">
      <w:bodyDiv w:val="1"/>
      <w:marLeft w:val="0"/>
      <w:marRight w:val="0"/>
      <w:marTop w:val="0"/>
      <w:marBottom w:val="0"/>
      <w:divBdr>
        <w:top w:val="none" w:sz="0" w:space="0" w:color="auto"/>
        <w:left w:val="none" w:sz="0" w:space="0" w:color="auto"/>
        <w:bottom w:val="none" w:sz="0" w:space="0" w:color="auto"/>
        <w:right w:val="none" w:sz="0" w:space="0" w:color="auto"/>
      </w:divBdr>
    </w:div>
    <w:div w:id="21127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12.png"/><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7.xml"/><Relationship Id="rId32" Type="http://schemas.openxmlformats.org/officeDocument/2006/relationships/hyperlink" Target="http://blogs.msdn.com/b/cesardelatorre/archive/2014/11/30/myshuttle-biz-demo-apps-from-connect-visual-studio-and-azure-event.aspx"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comments" Target="comments.xml"/><Relationship Id="rId53" Type="http://schemas.openxmlformats.org/officeDocument/2006/relationships/image" Target="media/image24.png"/><Relationship Id="rId58" Type="http://schemas.openxmlformats.org/officeDocument/2006/relationships/hyperlink" Target="https://msdn.microsoft.com/en-in/library/system.web.mvc.viewdatadictionary(v=vs.100).aspx" TargetMode="External"/><Relationship Id="rId66"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localhost:[YOUR%20LOCALHOST%20PORT]/CarrierList/Index" TargetMode="Externa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10.xml"/><Relationship Id="rId8" Type="http://schemas.openxmlformats.org/officeDocument/2006/relationships/settings" Target="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image" Target="media/image11.png"/><Relationship Id="rId46" Type="http://schemas.microsoft.com/office/2011/relationships/commentsExtended" Target="commentsExtended.xml"/><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hyperlink" Target="http://www.microsoft.com/en-us/legal/intellectualproperty/Permissions/default.aspx"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230e9df3-be65-4c73-a93b-d1236ebd677e">CPS089-1062781489-28</_dlc_DocId>
    <_dlc_DocIdUrl xmlns="230e9df3-be65-4c73-a93b-d1236ebd677e">
      <Url>https://microsoft.sharepoint.com/teams/CampusProjectSites089/hahzsakosd/ipdev/_layouts/15/DocIdRedir.aspx?ID=CPS089-1062781489-28</Url>
      <Description>CPS089-1062781489-28</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A42B0988099BA449B28010171350B0E1" ma:contentTypeVersion="0" ma:contentTypeDescription="Create a new document." ma:contentTypeScope="" ma:versionID="5119f910a56dd2e4212e32379f88afc5">
  <xsd:schema xmlns:xsd="http://www.w3.org/2001/XMLSchema" xmlns:xs="http://www.w3.org/2001/XMLSchema" xmlns:p="http://schemas.microsoft.com/office/2006/metadata/properties" xmlns:ns2="230e9df3-be65-4c73-a93b-d1236ebd677e" targetNamespace="http://schemas.microsoft.com/office/2006/metadata/properties" ma:root="true" ma:fieldsID="36acd897935899f120b0f0d88b76b5dd" ns2:_="">
    <xsd:import namespace="230e9df3-be65-4c73-a93b-d1236ebd67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3.xml><?xml version="1.0" encoding="utf-8"?>
<ds:datastoreItem xmlns:ds="http://schemas.openxmlformats.org/officeDocument/2006/customXml" ds:itemID="{CA0535B9-F9DB-401D-9915-775ACEE3D6AE}">
  <ds:schemaRefs>
    <ds:schemaRef ds:uri="http://schemas.microsoft.com/sharepoint/events"/>
  </ds:schemaRefs>
</ds:datastoreItem>
</file>

<file path=customXml/itemProps4.xml><?xml version="1.0" encoding="utf-8"?>
<ds:datastoreItem xmlns:ds="http://schemas.openxmlformats.org/officeDocument/2006/customXml" ds:itemID="{E8B1D092-ECFC-4738-B13F-8C2E5251E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80911EA-7A06-4B7A-B32E-29098F35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1</TotalTime>
  <Pages>33</Pages>
  <Words>4771</Words>
  <Characters>27195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31903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
  <cp:lastModifiedBy>Waqar Aziz</cp:lastModifiedBy>
  <cp:revision>5</cp:revision>
  <cp:lastPrinted>2017-03-31T17:01:00Z</cp:lastPrinted>
  <dcterms:created xsi:type="dcterms:W3CDTF">2017-04-18T09:27:00Z</dcterms:created>
  <dcterms:modified xsi:type="dcterms:W3CDTF">2017-04-24T09:24:00Z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0x010100A42B0988099BA449B28010171350B0E1</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_dlc_DocIdItemGuid">
    <vt:lpwstr>05e2f665-0412-4d48-8d8c-0d5dc6f4f568</vt:lpwstr>
  </property>
</Properties>
</file>